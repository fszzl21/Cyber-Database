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AAC3" w14:textId="36D246FC" w:rsidR="00790603" w:rsidRPr="00735BCD" w:rsidRDefault="004A3B29" w:rsidP="004A3B29">
      <w:pPr>
        <w:pStyle w:val="Heading1"/>
      </w:pPr>
      <w:r w:rsidRPr="00735BCD">
        <w:t xml:space="preserve">Opdracht: </w:t>
      </w:r>
      <w:r w:rsidR="00544E9E" w:rsidRPr="00735BCD">
        <w:t>Command line</w:t>
      </w:r>
    </w:p>
    <w:p w14:paraId="5E7329C1" w14:textId="18FDA2E1" w:rsidR="00544E9E" w:rsidRDefault="00FD3906" w:rsidP="00544E9E">
      <w:pPr>
        <w:pStyle w:val="Heading2"/>
      </w:pPr>
      <w:bookmarkStart w:id="0" w:name="_Toc157783916"/>
      <w:r>
        <w:t>Onderdeel</w:t>
      </w:r>
      <w:r w:rsidR="00544E9E">
        <w:t xml:space="preserve">: Windows </w:t>
      </w:r>
      <w:proofErr w:type="spellStart"/>
      <w:r w:rsidR="00544E9E">
        <w:t>Core</w:t>
      </w:r>
      <w:bookmarkEnd w:id="0"/>
      <w:proofErr w:type="spellEnd"/>
    </w:p>
    <w:p w14:paraId="0315A988" w14:textId="77777777" w:rsidR="00544E9E" w:rsidRPr="006154E0" w:rsidRDefault="00544E9E" w:rsidP="00544E9E">
      <w:pPr>
        <w:rPr>
          <w:b/>
        </w:rPr>
      </w:pPr>
      <w:r w:rsidRPr="006154E0">
        <w:rPr>
          <w:b/>
        </w:rPr>
        <w:t>Inleiding</w:t>
      </w:r>
    </w:p>
    <w:p w14:paraId="711586C4" w14:textId="3E104D67" w:rsidR="00544E9E" w:rsidRDefault="00544E9E" w:rsidP="00544E9E">
      <w:pPr>
        <w:spacing w:after="240"/>
      </w:pPr>
      <w:r>
        <w:t xml:space="preserve">De introductie van </w:t>
      </w:r>
      <w:r w:rsidRPr="00074FBA">
        <w:t xml:space="preserve">Microsoft Windows </w:t>
      </w:r>
      <w:r>
        <w:t>S</w:t>
      </w:r>
      <w:r w:rsidRPr="00074FBA">
        <w:t xml:space="preserve">erver </w:t>
      </w:r>
      <w:proofErr w:type="spellStart"/>
      <w:r w:rsidRPr="00074FBA">
        <w:t>Core</w:t>
      </w:r>
      <w:proofErr w:type="spellEnd"/>
      <w:r w:rsidRPr="00074FBA">
        <w:t xml:space="preserve"> </w:t>
      </w:r>
      <w:r>
        <w:t xml:space="preserve">bij de release van </w:t>
      </w:r>
      <w:proofErr w:type="spellStart"/>
      <w:r>
        <w:t>Window</w:t>
      </w:r>
      <w:proofErr w:type="spellEnd"/>
      <w:r>
        <w:t xml:space="preserve"> Server 2012 </w:t>
      </w:r>
      <w:r w:rsidRPr="00074FBA">
        <w:t>is globaal gezien één van de meest in het oog springende veranderingen in het Microsoft Server programma. Immers, het besturingssysteem heeft de naam “Windows”, maar laa</w:t>
      </w:r>
      <w:r>
        <w:t xml:space="preserve">t zich beheren vanaf de </w:t>
      </w:r>
      <w:proofErr w:type="spellStart"/>
      <w:r w:rsidR="00FD3906">
        <w:rPr>
          <w:i/>
          <w:iCs/>
        </w:rPr>
        <w:t>command</w:t>
      </w:r>
      <w:proofErr w:type="spellEnd"/>
      <w:r w:rsidR="00FD3906">
        <w:rPr>
          <w:i/>
          <w:iCs/>
        </w:rPr>
        <w:t xml:space="preserve"> line</w:t>
      </w:r>
      <w:r w:rsidR="00FD3906">
        <w:t>.</w:t>
      </w:r>
    </w:p>
    <w:p w14:paraId="61E00E88" w14:textId="008C2E80" w:rsidR="00544E9E" w:rsidRDefault="00544E9E" w:rsidP="00544E9E">
      <w:r>
        <w:t xml:space="preserve">Wat is Windows Server </w:t>
      </w:r>
      <w:proofErr w:type="spellStart"/>
      <w:r>
        <w:t>Core</w:t>
      </w:r>
      <w:proofErr w:type="spellEnd"/>
      <w:r>
        <w:t xml:space="preserve">? Kort gezegd, een </w:t>
      </w:r>
      <w:r w:rsidR="00FD3906">
        <w:t xml:space="preserve">Windows </w:t>
      </w:r>
      <w:r>
        <w:t xml:space="preserve">besturingssysteem zonder een volledige grafische omgeving. De GUI is in ieder geval </w:t>
      </w:r>
      <w:r w:rsidR="00FD3906">
        <w:t>vrij</w:t>
      </w:r>
      <w:r>
        <w:t xml:space="preserve"> beperkt! De voordelen en mogelijkheden ga je in deze opdracht</w:t>
      </w:r>
      <w:r w:rsidR="00FD3906">
        <w:t xml:space="preserve"> </w:t>
      </w:r>
      <w:r>
        <w:t xml:space="preserve">bestuderen. </w:t>
      </w:r>
    </w:p>
    <w:p w14:paraId="6B9A5597" w14:textId="77777777" w:rsidR="00544E9E" w:rsidRDefault="00544E9E" w:rsidP="00544E9E">
      <w:r>
        <w:t>Beter Medisch Centrum wil graag van deze functionaliteit gebruik maken, om dat een server zonder grafische omgeving minder resources nodig heeft en minder storingsgevoelig is.</w:t>
      </w:r>
    </w:p>
    <w:p w14:paraId="1AD2680F" w14:textId="77777777" w:rsidR="00544E9E" w:rsidRDefault="00544E9E" w:rsidP="00544E9E">
      <w:r>
        <w:t>De omgeving waarin je deze opdrachten gaat uitvoeren kan dezelfde virtuele omgeving zijn die je eerder hebt gebruikt. Je hebt hiervoor minimaal nodig:</w:t>
      </w:r>
    </w:p>
    <w:p w14:paraId="14EED800" w14:textId="7FD96185" w:rsidR="00544E9E" w:rsidRDefault="00544E9E" w:rsidP="00544E9E">
      <w:pPr>
        <w:pStyle w:val="ListParagraph"/>
        <w:numPr>
          <w:ilvl w:val="0"/>
          <w:numId w:val="24"/>
        </w:numPr>
      </w:pPr>
      <w:r>
        <w:t xml:space="preserve">Een Windows </w:t>
      </w:r>
      <w:r w:rsidR="00FD3906">
        <w:t>Domain Controller</w:t>
      </w:r>
      <w:r>
        <w:t xml:space="preserve"> in het domein </w:t>
      </w:r>
      <w:proofErr w:type="spellStart"/>
      <w:r w:rsidR="00735BCD">
        <w:rPr>
          <w:rStyle w:val="CodesnippetChar"/>
          <w:sz w:val="20"/>
        </w:rPr>
        <w:t>bmc.test</w:t>
      </w:r>
      <w:proofErr w:type="spellEnd"/>
      <w:r>
        <w:t>.</w:t>
      </w:r>
    </w:p>
    <w:p w14:paraId="29E13598" w14:textId="670DB96C" w:rsidR="00544E9E" w:rsidRDefault="00544E9E" w:rsidP="00544E9E">
      <w:pPr>
        <w:pStyle w:val="ListParagraph"/>
        <w:numPr>
          <w:ilvl w:val="0"/>
          <w:numId w:val="24"/>
        </w:numPr>
      </w:pPr>
      <w:r>
        <w:t xml:space="preserve">Twee </w:t>
      </w:r>
      <w:proofErr w:type="spellStart"/>
      <w:r>
        <w:t>Core</w:t>
      </w:r>
      <w:proofErr w:type="spellEnd"/>
      <w:r>
        <w:t xml:space="preserve"> machines</w:t>
      </w:r>
    </w:p>
    <w:p w14:paraId="3FD1C789" w14:textId="66880597" w:rsidR="00544E9E" w:rsidRDefault="00544E9E" w:rsidP="00544E9E">
      <w:pPr>
        <w:pStyle w:val="ListParagraph"/>
        <w:numPr>
          <w:ilvl w:val="0"/>
          <w:numId w:val="24"/>
        </w:numPr>
      </w:pPr>
      <w:r>
        <w:t>Een cliënt binnen het domein. Bij voorkeur Windows 10 uit 202</w:t>
      </w:r>
      <w:r w:rsidR="00FD3906">
        <w:t>1</w:t>
      </w:r>
      <w:r>
        <w:t xml:space="preserve"> of later in verband met de installatie van RSAT en latere opdrachten. Geef de cliënt een statisch IP-adres! De DHCP-server komt later.</w:t>
      </w:r>
    </w:p>
    <w:p w14:paraId="6DE098E6" w14:textId="77777777" w:rsidR="00544E9E" w:rsidRDefault="00544E9E" w:rsidP="00544E9E"/>
    <w:p w14:paraId="2737CC18" w14:textId="77777777" w:rsidR="00544E9E" w:rsidRDefault="00544E9E" w:rsidP="00544E9E">
      <w:pPr>
        <w:pStyle w:val="Heading3"/>
      </w:pPr>
      <w:bookmarkStart w:id="1" w:name="_Toc157783918"/>
      <w:r>
        <w:t xml:space="preserve">Opdracht: Basisconfiguratie met </w:t>
      </w:r>
      <w:proofErr w:type="spellStart"/>
      <w:r>
        <w:t>sconfig</w:t>
      </w:r>
      <w:bookmarkEnd w:id="1"/>
      <w:proofErr w:type="spellEnd"/>
    </w:p>
    <w:p w14:paraId="11A2DCAE" w14:textId="3C613B19" w:rsidR="00FD3906" w:rsidRDefault="00FD3906" w:rsidP="00544E9E">
      <w:r>
        <w:t xml:space="preserve">Mogelijk heb je je </w:t>
      </w:r>
      <w:proofErr w:type="spellStart"/>
      <w:r>
        <w:t>Core</w:t>
      </w:r>
      <w:proofErr w:type="spellEnd"/>
      <w:r>
        <w:t>-machine al de juiste netwerkinstellingen gegeven, dan kun je deze deelopdracht overslaan.</w:t>
      </w:r>
    </w:p>
    <w:p w14:paraId="43AFD7D1" w14:textId="77777777" w:rsidR="00FD3906" w:rsidRDefault="00FD3906" w:rsidP="00544E9E"/>
    <w:p w14:paraId="229D7755" w14:textId="7BE60DE4" w:rsidR="00544E9E" w:rsidRDefault="00544E9E" w:rsidP="00544E9E">
      <w:r>
        <w:t xml:space="preserve">Nadat je de </w:t>
      </w:r>
      <w:proofErr w:type="spellStart"/>
      <w:r>
        <w:t>Core</w:t>
      </w:r>
      <w:proofErr w:type="spellEnd"/>
      <w:r>
        <w:t>-machine geïnstalleerd en gestart hebt, ga je de onderstaande handelingen uitvoeren.</w:t>
      </w:r>
    </w:p>
    <w:p w14:paraId="0DF7BDB7" w14:textId="77777777" w:rsidR="00544E9E" w:rsidRDefault="00544E9E" w:rsidP="00544E9E">
      <w:pPr>
        <w:pStyle w:val="ListParagraph"/>
        <w:numPr>
          <w:ilvl w:val="0"/>
          <w:numId w:val="41"/>
        </w:numPr>
      </w:pPr>
      <w:r>
        <w:t xml:space="preserve">Geef de eerste </w:t>
      </w:r>
      <w:proofErr w:type="spellStart"/>
      <w:r>
        <w:t>Core</w:t>
      </w:r>
      <w:proofErr w:type="spellEnd"/>
      <w:r>
        <w:t xml:space="preserve"> Server een IP-adres in de range van het netwerk. </w:t>
      </w:r>
    </w:p>
    <w:p w14:paraId="7435D40B" w14:textId="77777777" w:rsidR="00544E9E" w:rsidRDefault="00544E9E" w:rsidP="00544E9E">
      <w:pPr>
        <w:pStyle w:val="ListParagraph"/>
        <w:ind w:left="360" w:firstLine="0"/>
      </w:pPr>
      <w:r>
        <w:t xml:space="preserve">Je kunt hierbij gebruikmaken van </w:t>
      </w:r>
      <w:proofErr w:type="spellStart"/>
      <w:r>
        <w:t>van</w:t>
      </w:r>
      <w:proofErr w:type="spellEnd"/>
      <w:r>
        <w:t xml:space="preserve"> het </w:t>
      </w:r>
      <w:proofErr w:type="spellStart"/>
      <w:r w:rsidRPr="00136BD5">
        <w:rPr>
          <w:rStyle w:val="CodesnippetChar"/>
        </w:rPr>
        <w:t>netsh</w:t>
      </w:r>
      <w:proofErr w:type="spellEnd"/>
      <w:r w:rsidRPr="004526AC">
        <w:rPr>
          <w:sz w:val="20"/>
        </w:rPr>
        <w:t xml:space="preserve"> </w:t>
      </w:r>
      <w:r>
        <w:t xml:space="preserve">commando of van </w:t>
      </w:r>
      <w:proofErr w:type="spellStart"/>
      <w:r w:rsidRPr="00136BD5">
        <w:rPr>
          <w:rStyle w:val="CodesnippetChar"/>
        </w:rPr>
        <w:t>sconfig</w:t>
      </w:r>
      <w:proofErr w:type="spellEnd"/>
      <w:r>
        <w:t xml:space="preserve">. Extra informatie over </w:t>
      </w:r>
      <w:proofErr w:type="spellStart"/>
      <w:r w:rsidRPr="00136BD5">
        <w:rPr>
          <w:rStyle w:val="CodesnippetChar"/>
        </w:rPr>
        <w:t>netsh</w:t>
      </w:r>
      <w:proofErr w:type="spellEnd"/>
      <w:r w:rsidRPr="004526AC">
        <w:rPr>
          <w:sz w:val="20"/>
        </w:rPr>
        <w:t xml:space="preserve"> </w:t>
      </w:r>
      <w:r>
        <w:t xml:space="preserve">vind je in de eerder genoemde documentatie “Server </w:t>
      </w:r>
      <w:proofErr w:type="spellStart"/>
      <w:r>
        <w:t>Core</w:t>
      </w:r>
      <w:proofErr w:type="spellEnd"/>
      <w:r>
        <w:t xml:space="preserve"> </w:t>
      </w:r>
      <w:proofErr w:type="spellStart"/>
      <w:r>
        <w:t>installation</w:t>
      </w:r>
      <w:proofErr w:type="spellEnd"/>
      <w:r>
        <w:t xml:space="preserve"> …” en hier: </w:t>
      </w:r>
      <w:hyperlink r:id="rId11" w:history="1">
        <w:r w:rsidRPr="0065480B">
          <w:rPr>
            <w:rStyle w:val="Hyperlink"/>
          </w:rPr>
          <w:t>http://technet.microsoft.com/en-us/library/cc785383(WS.10).aspx</w:t>
        </w:r>
      </w:hyperlink>
      <w:r>
        <w:t xml:space="preserve">. Extra informatie over </w:t>
      </w:r>
      <w:proofErr w:type="spellStart"/>
      <w:r w:rsidRPr="004526AC">
        <w:rPr>
          <w:rStyle w:val="CodesnippetChar"/>
          <w:sz w:val="20"/>
        </w:rPr>
        <w:t>sconfig</w:t>
      </w:r>
      <w:proofErr w:type="spellEnd"/>
      <w:r w:rsidRPr="004526AC">
        <w:rPr>
          <w:sz w:val="20"/>
        </w:rPr>
        <w:t xml:space="preserve"> </w:t>
      </w:r>
      <w:r>
        <w:t xml:space="preserve">vind je hier: </w:t>
      </w:r>
      <w:hyperlink r:id="rId12" w:history="1">
        <w:r w:rsidRPr="001A677B">
          <w:rPr>
            <w:rStyle w:val="Hyperlink"/>
          </w:rPr>
          <w:t>http://technet.microsoft.com/en-us/library/jj647766.aspx</w:t>
        </w:r>
      </w:hyperlink>
      <w:r>
        <w:t xml:space="preserve">. </w:t>
      </w:r>
      <w:r w:rsidRPr="008E4E1B">
        <w:t>Voor het configure</w:t>
      </w:r>
      <w:r>
        <w:t>re</w:t>
      </w:r>
      <w:r w:rsidRPr="008E4E1B">
        <w:t>n van</w:t>
      </w:r>
      <w:r>
        <w:t xml:space="preserve"> </w:t>
      </w:r>
      <w:r w:rsidRPr="008E4E1B">
        <w:t xml:space="preserve">Server </w:t>
      </w:r>
      <w:proofErr w:type="spellStart"/>
      <w:r w:rsidRPr="008E4E1B">
        <w:t>core</w:t>
      </w:r>
      <w:proofErr w:type="spellEnd"/>
      <w:r w:rsidRPr="008E4E1B">
        <w:t xml:space="preserve"> 201</w:t>
      </w:r>
      <w:r>
        <w:t>6 kun je ook dit doornemen</w:t>
      </w:r>
      <w:r w:rsidRPr="008E4E1B">
        <w:t xml:space="preserve">: </w:t>
      </w:r>
      <w:hyperlink r:id="rId13" w:history="1">
        <w:r w:rsidRPr="008E4E1B">
          <w:rPr>
            <w:rStyle w:val="Hyperlink"/>
          </w:rPr>
          <w:t>http://technet.microsoft.com/en-us/library/jj592692.aspx</w:t>
        </w:r>
      </w:hyperlink>
      <w:r w:rsidRPr="008E4E1B">
        <w:t xml:space="preserve"> (o.a. firewall, IP)</w:t>
      </w:r>
      <w:r>
        <w:t>.</w:t>
      </w:r>
    </w:p>
    <w:p w14:paraId="50149D89" w14:textId="77777777" w:rsidR="00544E9E" w:rsidRDefault="00544E9E" w:rsidP="00544E9E">
      <w:pPr>
        <w:pStyle w:val="ListParagraph"/>
        <w:numPr>
          <w:ilvl w:val="0"/>
          <w:numId w:val="41"/>
        </w:numPr>
      </w:pPr>
      <w:r>
        <w:t>Denk ook aan het toekennen van een IP-adres voor de DNS-server in het domein.</w:t>
      </w:r>
    </w:p>
    <w:p w14:paraId="41EC6E35" w14:textId="77777777" w:rsidR="00544E9E" w:rsidRDefault="00544E9E" w:rsidP="00544E9E">
      <w:pPr>
        <w:pStyle w:val="ListParagraph"/>
        <w:numPr>
          <w:ilvl w:val="0"/>
          <w:numId w:val="41"/>
        </w:numPr>
      </w:pPr>
      <w:r>
        <w:t xml:space="preserve">Wijzig de computernaam naar bijvoorbeeld </w:t>
      </w:r>
      <w:r w:rsidRPr="008E4E1B">
        <w:rPr>
          <w:rStyle w:val="CodesnippetChar"/>
          <w:sz w:val="20"/>
        </w:rPr>
        <w:t>201</w:t>
      </w:r>
      <w:r>
        <w:rPr>
          <w:rStyle w:val="CodesnippetChar"/>
          <w:sz w:val="20"/>
        </w:rPr>
        <w:t>6</w:t>
      </w:r>
      <w:r w:rsidRPr="008E4E1B">
        <w:rPr>
          <w:rStyle w:val="CodesnippetChar"/>
          <w:sz w:val="20"/>
        </w:rPr>
        <w:t>-core1</w:t>
      </w:r>
      <w:r>
        <w:t xml:space="preserve">. Hiervoor heb je verschillende opties waaronder: </w:t>
      </w:r>
    </w:p>
    <w:p w14:paraId="264CAE23" w14:textId="77777777" w:rsidR="00544E9E" w:rsidRDefault="00544E9E" w:rsidP="00544E9E">
      <w:pPr>
        <w:pStyle w:val="ListParagraph"/>
        <w:numPr>
          <w:ilvl w:val="0"/>
          <w:numId w:val="103"/>
        </w:numPr>
      </w:pPr>
      <w:r>
        <w:t>G</w:t>
      </w:r>
      <w:r w:rsidRPr="009E2C14">
        <w:t xml:space="preserve">ebruikmaken van </w:t>
      </w:r>
      <w:proofErr w:type="spellStart"/>
      <w:r w:rsidRPr="009E2C14">
        <w:t>PowerShell</w:t>
      </w:r>
      <w:proofErr w:type="spellEnd"/>
      <w:r w:rsidRPr="009E2C14">
        <w:t xml:space="preserve">. In de </w:t>
      </w:r>
      <w:proofErr w:type="spellStart"/>
      <w:r w:rsidRPr="009E2C14">
        <w:t>command</w:t>
      </w:r>
      <w:proofErr w:type="spellEnd"/>
      <w:r w:rsidRPr="009E2C14">
        <w:t xml:space="preserve"> prompt kun je naar </w:t>
      </w:r>
      <w:proofErr w:type="spellStart"/>
      <w:r w:rsidRPr="009E2C14">
        <w:t>PowerShell</w:t>
      </w:r>
      <w:proofErr w:type="spellEnd"/>
      <w:r w:rsidRPr="009E2C14">
        <w:t xml:space="preserve"> switchen door powershell in te typen.</w:t>
      </w:r>
      <w:r>
        <w:t xml:space="preserve"> Vervolgens:</w:t>
      </w:r>
    </w:p>
    <w:p w14:paraId="66C1481C" w14:textId="77777777" w:rsidR="00544E9E" w:rsidRDefault="00544E9E" w:rsidP="00544E9E">
      <w:pPr>
        <w:pStyle w:val="ListParagraph"/>
        <w:numPr>
          <w:ilvl w:val="1"/>
          <w:numId w:val="103"/>
        </w:numPr>
      </w:pPr>
      <w:proofErr w:type="spellStart"/>
      <w:r w:rsidRPr="00136BD5">
        <w:rPr>
          <w:rStyle w:val="CodesnippetChar"/>
        </w:rPr>
        <w:t>rename</w:t>
      </w:r>
      <w:proofErr w:type="spellEnd"/>
      <w:r w:rsidRPr="00136BD5">
        <w:rPr>
          <w:rStyle w:val="CodesnippetChar"/>
        </w:rPr>
        <w:t>-computer</w:t>
      </w:r>
      <w:r w:rsidRPr="008E4E1B">
        <w:rPr>
          <w:b/>
        </w:rPr>
        <w:t xml:space="preserve"> &lt;</w:t>
      </w:r>
      <w:r w:rsidRPr="008E4E1B">
        <w:rPr>
          <w:b/>
          <w:i/>
        </w:rPr>
        <w:t>computernaam</w:t>
      </w:r>
      <w:r w:rsidRPr="008E4E1B">
        <w:rPr>
          <w:b/>
        </w:rPr>
        <w:t>&gt;</w:t>
      </w:r>
      <w:r>
        <w:t xml:space="preserve">; </w:t>
      </w:r>
    </w:p>
    <w:p w14:paraId="1FF83A62" w14:textId="77777777" w:rsidR="00544E9E" w:rsidRDefault="00544E9E" w:rsidP="00544E9E">
      <w:pPr>
        <w:pStyle w:val="ListParagraph"/>
        <w:numPr>
          <w:ilvl w:val="1"/>
          <w:numId w:val="103"/>
        </w:numPr>
      </w:pPr>
      <w:r>
        <w:t xml:space="preserve">Herstarten gaat met </w:t>
      </w:r>
      <w:proofErr w:type="spellStart"/>
      <w:r w:rsidRPr="00136BD5">
        <w:rPr>
          <w:rStyle w:val="CodesnippetChar"/>
        </w:rPr>
        <w:t>restart</w:t>
      </w:r>
      <w:proofErr w:type="spellEnd"/>
      <w:r w:rsidRPr="00136BD5">
        <w:rPr>
          <w:rStyle w:val="CodesnippetChar"/>
        </w:rPr>
        <w:t>-computer</w:t>
      </w:r>
      <w:r>
        <w:t xml:space="preserve">. </w:t>
      </w:r>
    </w:p>
    <w:p w14:paraId="10E47DC6" w14:textId="77777777" w:rsidR="00544E9E" w:rsidRDefault="00544E9E" w:rsidP="00544E9E">
      <w:pPr>
        <w:pStyle w:val="ListParagraph"/>
        <w:numPr>
          <w:ilvl w:val="0"/>
          <w:numId w:val="103"/>
        </w:numPr>
      </w:pPr>
      <w:r>
        <w:t xml:space="preserve">Gebruik maken van </w:t>
      </w:r>
      <w:proofErr w:type="spellStart"/>
      <w:r w:rsidRPr="009E2C14">
        <w:rPr>
          <w:rStyle w:val="CodesnippetChar"/>
        </w:rPr>
        <w:t>sconfig</w:t>
      </w:r>
      <w:proofErr w:type="spellEnd"/>
      <w:r>
        <w:t xml:space="preserve">. Start dit door het commando </w:t>
      </w:r>
      <w:proofErr w:type="spellStart"/>
      <w:r w:rsidRPr="009E2C14">
        <w:rPr>
          <w:rStyle w:val="CodesnippetChar"/>
        </w:rPr>
        <w:t>sconfig</w:t>
      </w:r>
      <w:proofErr w:type="spellEnd"/>
      <w:r>
        <w:t xml:space="preserve"> te geven en kies voor optie 2. Herstart de computer wanneer dit voorgesteld wordt.</w:t>
      </w:r>
    </w:p>
    <w:p w14:paraId="28B9C2F0" w14:textId="77777777" w:rsidR="00544E9E" w:rsidRPr="00136BD5" w:rsidRDefault="00544E9E" w:rsidP="00544E9E">
      <w:pPr>
        <w:pStyle w:val="ListParagraph"/>
        <w:numPr>
          <w:ilvl w:val="0"/>
          <w:numId w:val="41"/>
        </w:numPr>
      </w:pPr>
      <w:r w:rsidRPr="00136BD5">
        <w:t xml:space="preserve">Als je een 2016 server met powershell op afstand beheert moet </w:t>
      </w:r>
      <w:proofErr w:type="spellStart"/>
      <w:r w:rsidRPr="00136BD5">
        <w:rPr>
          <w:i/>
        </w:rPr>
        <w:t>remoting</w:t>
      </w:r>
      <w:proofErr w:type="spellEnd"/>
      <w:r w:rsidRPr="00136BD5">
        <w:t xml:space="preserve"> </w:t>
      </w:r>
      <w:proofErr w:type="spellStart"/>
      <w:r w:rsidRPr="00136BD5">
        <w:t>enabled</w:t>
      </w:r>
      <w:proofErr w:type="spellEnd"/>
      <w:r w:rsidRPr="00136BD5">
        <w:t xml:space="preserve"> zijn: </w:t>
      </w:r>
      <w:proofErr w:type="spellStart"/>
      <w:r w:rsidRPr="00136BD5">
        <w:rPr>
          <w:rStyle w:val="CodesnippetChar"/>
        </w:rPr>
        <w:t>Enable-PSRemoting</w:t>
      </w:r>
      <w:proofErr w:type="spellEnd"/>
      <w:r w:rsidRPr="00136BD5">
        <w:t>.</w:t>
      </w:r>
    </w:p>
    <w:p w14:paraId="797838E4" w14:textId="1830CDFF" w:rsidR="00544E9E" w:rsidRDefault="00544E9E" w:rsidP="00544E9E">
      <w:pPr>
        <w:pStyle w:val="ListParagraph"/>
        <w:numPr>
          <w:ilvl w:val="0"/>
          <w:numId w:val="41"/>
        </w:numPr>
      </w:pPr>
      <w:r>
        <w:t xml:space="preserve">Maak de </w:t>
      </w:r>
      <w:r w:rsidRPr="00136BD5">
        <w:rPr>
          <w:rStyle w:val="CodesnippetChar"/>
        </w:rPr>
        <w:t>2016-core1</w:t>
      </w:r>
      <w:r w:rsidRPr="008E4E1B">
        <w:rPr>
          <w:sz w:val="20"/>
        </w:rPr>
        <w:t xml:space="preserve"> </w:t>
      </w:r>
      <w:r>
        <w:t xml:space="preserve">machine na een herstart lid van het domein </w:t>
      </w:r>
      <w:proofErr w:type="spellStart"/>
      <w:r w:rsidR="00735BCD">
        <w:rPr>
          <w:rStyle w:val="CodesnippetChar"/>
        </w:rPr>
        <w:t>bmc.test</w:t>
      </w:r>
      <w:proofErr w:type="spellEnd"/>
      <w:r>
        <w:t xml:space="preserve">. De server wordt dus een </w:t>
      </w:r>
      <w:r w:rsidRPr="008E4E1B">
        <w:rPr>
          <w:i/>
        </w:rPr>
        <w:t>member server</w:t>
      </w:r>
      <w:r>
        <w:t xml:space="preserve"> (</w:t>
      </w:r>
      <w:hyperlink r:id="rId14" w:history="1">
        <w:r w:rsidRPr="001A677B">
          <w:rPr>
            <w:rStyle w:val="Hyperlink"/>
          </w:rPr>
          <w:t>http://technet.microsoft.com/en-us/library/cc737599(WS.10).aspx</w:t>
        </w:r>
      </w:hyperlink>
      <w:r>
        <w:t>).</w:t>
      </w:r>
    </w:p>
    <w:p w14:paraId="142B7C84" w14:textId="77777777" w:rsidR="00544E9E" w:rsidRDefault="00544E9E" w:rsidP="00544E9E">
      <w:pPr>
        <w:pStyle w:val="ListParagraph"/>
        <w:numPr>
          <w:ilvl w:val="0"/>
          <w:numId w:val="41"/>
        </w:numPr>
      </w:pPr>
      <w:r>
        <w:t xml:space="preserve">De </w:t>
      </w:r>
      <w:proofErr w:type="spellStart"/>
      <w:r>
        <w:t>Core</w:t>
      </w:r>
      <w:proofErr w:type="spellEnd"/>
      <w:r>
        <w:t xml:space="preserve"> machine kan van een willekeurige andere computer in het domein worden beheerd met behulp van de Server Manager of een MMC en de juiste </w:t>
      </w:r>
      <w:r w:rsidRPr="008E4E1B">
        <w:rPr>
          <w:i/>
        </w:rPr>
        <w:t>snap-ins</w:t>
      </w:r>
      <w:r>
        <w:t xml:space="preserve">. Zorg dat remote beheer mogelijk is. Configureer vanaf de </w:t>
      </w:r>
      <w:proofErr w:type="spellStart"/>
      <w:r>
        <w:t>command</w:t>
      </w:r>
      <w:proofErr w:type="spellEnd"/>
      <w:r>
        <w:t xml:space="preserve"> line de firewall zodat remote beheer via RDP mogelijk is.</w:t>
      </w:r>
    </w:p>
    <w:p w14:paraId="635486D4" w14:textId="03E7C1DC" w:rsidR="00544E9E" w:rsidRDefault="00544E9E" w:rsidP="00544E9E">
      <w:pPr>
        <w:pStyle w:val="ListParagraph"/>
        <w:ind w:left="360" w:firstLine="0"/>
      </w:pPr>
      <w:r>
        <w:lastRenderedPageBreak/>
        <w:t xml:space="preserve">Log in op de </w:t>
      </w:r>
      <w:proofErr w:type="spellStart"/>
      <w:r>
        <w:t>Core</w:t>
      </w:r>
      <w:proofErr w:type="spellEnd"/>
      <w:r>
        <w:t xml:space="preserve"> machine (l</w:t>
      </w:r>
      <w:r w:rsidRPr="00086489">
        <w:t xml:space="preserve">et op dat je bij het opstarten niet automatisch wordt ingelogd in het domein. Je moet in het zwarte scherm na de reboot klikken op </w:t>
      </w:r>
      <w:proofErr w:type="spellStart"/>
      <w:r w:rsidRPr="00086489">
        <w:t>Esc</w:t>
      </w:r>
      <w:proofErr w:type="spellEnd"/>
      <w:r w:rsidRPr="00086489">
        <w:t xml:space="preserve"> en dan kiezen voor </w:t>
      </w:r>
      <w:proofErr w:type="spellStart"/>
      <w:r w:rsidRPr="00086489">
        <w:t>Other</w:t>
      </w:r>
      <w:proofErr w:type="spellEnd"/>
      <w:r w:rsidRPr="00086489">
        <w:t xml:space="preserve"> user. Het menu wat je dan krijgt moet je even invullen. Het wijst zich vanzelf. Let wel op dat het invoeren van Administrator er zeer waarschijnlijk toe zal leiden dat het de </w:t>
      </w:r>
      <w:proofErr w:type="spellStart"/>
      <w:r w:rsidRPr="00086489">
        <w:t>local</w:t>
      </w:r>
      <w:proofErr w:type="spellEnd"/>
      <w:r w:rsidRPr="00086489">
        <w:t xml:space="preserve"> </w:t>
      </w:r>
      <w:proofErr w:type="spellStart"/>
      <w:r w:rsidRPr="00086489">
        <w:t>admin</w:t>
      </w:r>
      <w:proofErr w:type="spellEnd"/>
      <w:r w:rsidRPr="00086489">
        <w:t xml:space="preserve"> is. Geef @</w:t>
      </w:r>
      <w:r w:rsidR="00735BCD">
        <w:t>bmc.test</w:t>
      </w:r>
      <w:r w:rsidRPr="00086489">
        <w:t xml:space="preserve"> mee, de domeinnaam wordt dat weer aangepast</w:t>
      </w:r>
      <w:r>
        <w:t>)</w:t>
      </w:r>
      <w:r w:rsidRPr="00086489">
        <w:t>.</w:t>
      </w:r>
      <w:r>
        <w:t xml:space="preserve"> Gebruik vervolgens </w:t>
      </w:r>
      <w:proofErr w:type="spellStart"/>
      <w:r w:rsidRPr="00136BD5">
        <w:rPr>
          <w:rStyle w:val="CodesnippetChar"/>
        </w:rPr>
        <w:t>sconfig</w:t>
      </w:r>
      <w:proofErr w:type="spellEnd"/>
      <w:r>
        <w:t xml:space="preserve"> om het remote beheer mogelijk te maken. Voor informatie over het beheer van een Server </w:t>
      </w:r>
      <w:proofErr w:type="spellStart"/>
      <w:r>
        <w:t>Core</w:t>
      </w:r>
      <w:proofErr w:type="spellEnd"/>
      <w:r>
        <w:t xml:space="preserve"> machine kun je hier vinden: </w:t>
      </w:r>
      <w:hyperlink r:id="rId15" w:history="1">
        <w:r w:rsidRPr="001A677B">
          <w:rPr>
            <w:rStyle w:val="Hyperlink"/>
          </w:rPr>
          <w:t>http://technet.microsoft.com/en-us/library/jj574205.aspx</w:t>
        </w:r>
      </w:hyperlink>
      <w:r>
        <w:t>. (Gaat over versies 2012 en 2012R2 maar klopt nog steeds en geeft meer informatie dan het vergelijkbare artikel met betrekking tot versies 2016 en later).</w:t>
      </w:r>
    </w:p>
    <w:p w14:paraId="3CC559AB" w14:textId="77777777" w:rsidR="00544E9E" w:rsidRDefault="00544E9E" w:rsidP="00544E9E">
      <w:pPr>
        <w:pStyle w:val="ListParagraph"/>
        <w:ind w:left="360" w:firstLine="0"/>
      </w:pPr>
      <w:r>
        <w:t xml:space="preserve">De firewall op de </w:t>
      </w:r>
      <w:proofErr w:type="spellStart"/>
      <w:r>
        <w:t>Core</w:t>
      </w:r>
      <w:proofErr w:type="spellEnd"/>
      <w:r>
        <w:t xml:space="preserve"> machine mag eventueel in deze fase ook volledig worden uitgezet om grafisch vanaf een andere machine de firewall te configureren.</w:t>
      </w:r>
    </w:p>
    <w:p w14:paraId="7A0DC91D" w14:textId="77777777" w:rsidR="00544E9E" w:rsidRDefault="00544E9E" w:rsidP="00544E9E">
      <w:pPr>
        <w:pStyle w:val="ListParagraph"/>
        <w:numPr>
          <w:ilvl w:val="0"/>
          <w:numId w:val="41"/>
        </w:numPr>
      </w:pPr>
      <w:r>
        <w:t xml:space="preserve">Controleer of je vanaf de DC met behulp van een </w:t>
      </w:r>
      <w:r w:rsidRPr="00D03DFC">
        <w:rPr>
          <w:i/>
        </w:rPr>
        <w:t>snap-in</w:t>
      </w:r>
      <w:r>
        <w:t xml:space="preserve"> in een MMC computer management op de </w:t>
      </w:r>
      <w:proofErr w:type="spellStart"/>
      <w:r>
        <w:t>Core</w:t>
      </w:r>
      <w:proofErr w:type="spellEnd"/>
      <w:r>
        <w:t xml:space="preserve"> server kunt starten. Mogelijk kun je </w:t>
      </w:r>
      <w:proofErr w:type="spellStart"/>
      <w:r w:rsidRPr="00D03DFC">
        <w:rPr>
          <w:i/>
        </w:rPr>
        <w:t>local</w:t>
      </w:r>
      <w:proofErr w:type="spellEnd"/>
      <w:r w:rsidRPr="00D03DFC">
        <w:rPr>
          <w:i/>
        </w:rPr>
        <w:t xml:space="preserve"> users</w:t>
      </w:r>
      <w:r>
        <w:t xml:space="preserve">, </w:t>
      </w:r>
      <w:r w:rsidRPr="00D03DFC">
        <w:rPr>
          <w:i/>
        </w:rPr>
        <w:t>event viewer</w:t>
      </w:r>
      <w:r>
        <w:t xml:space="preserve"> en </w:t>
      </w:r>
      <w:r w:rsidRPr="00D03DFC">
        <w:rPr>
          <w:i/>
        </w:rPr>
        <w:t>performance</w:t>
      </w:r>
      <w:r>
        <w:t xml:space="preserve"> ook starten en bekijken. </w:t>
      </w:r>
      <w:r w:rsidRPr="00D03DFC">
        <w:rPr>
          <w:i/>
        </w:rPr>
        <w:t>Disk management</w:t>
      </w:r>
      <w:r>
        <w:t xml:space="preserve">, </w:t>
      </w:r>
      <w:r w:rsidRPr="00D03DFC">
        <w:rPr>
          <w:i/>
        </w:rPr>
        <w:t>device manager</w:t>
      </w:r>
      <w:r>
        <w:t xml:space="preserve"> en de firewall kunnen door</w:t>
      </w:r>
      <w:r w:rsidRPr="00D03DFC">
        <w:t>instellingen in de firewall en services op dit moment nog niet worden gestart!</w:t>
      </w:r>
    </w:p>
    <w:p w14:paraId="7DE94F1F" w14:textId="77777777" w:rsidR="00544E9E" w:rsidRDefault="00544E9E" w:rsidP="00544E9E">
      <w:pPr>
        <w:pStyle w:val="Heading3"/>
        <w:rPr>
          <w:lang w:val="en-US"/>
        </w:rPr>
      </w:pPr>
      <w:bookmarkStart w:id="2" w:name="_Toc157783919"/>
      <w:proofErr w:type="spellStart"/>
      <w:r w:rsidRPr="00D03DFC">
        <w:rPr>
          <w:lang w:val="en-US"/>
        </w:rPr>
        <w:t>Opdracht</w:t>
      </w:r>
      <w:proofErr w:type="spellEnd"/>
      <w:r w:rsidRPr="00D03DFC">
        <w:rPr>
          <w:lang w:val="en-US"/>
        </w:rPr>
        <w:t>: Windows server Core Domain controller</w:t>
      </w:r>
      <w:bookmarkEnd w:id="2"/>
    </w:p>
    <w:p w14:paraId="7A8D668C" w14:textId="447BF0BE" w:rsidR="00544E9E" w:rsidRPr="000627A8" w:rsidRDefault="00544E9E" w:rsidP="00544E9E">
      <w:pPr>
        <w:rPr>
          <w:color w:val="303030"/>
          <w:highlight w:val="yellow"/>
        </w:rPr>
      </w:pPr>
      <w:r>
        <w:t xml:space="preserve">Het configureren van een </w:t>
      </w:r>
      <w:proofErr w:type="spellStart"/>
      <w:r>
        <w:t>C</w:t>
      </w:r>
      <w:r w:rsidRPr="00D03DFC">
        <w:t>ore</w:t>
      </w:r>
      <w:proofErr w:type="spellEnd"/>
      <w:r w:rsidRPr="00D03DFC">
        <w:t xml:space="preserve"> machine kan met </w:t>
      </w:r>
      <w:proofErr w:type="spellStart"/>
      <w:r w:rsidRPr="00A369F8">
        <w:rPr>
          <w:rStyle w:val="CodesnippetChar"/>
        </w:rPr>
        <w:t>sconfig</w:t>
      </w:r>
      <w:proofErr w:type="spellEnd"/>
      <w:r w:rsidRPr="00D03DFC">
        <w:t xml:space="preserve">, </w:t>
      </w:r>
      <w:proofErr w:type="spellStart"/>
      <w:r w:rsidRPr="00A369F8">
        <w:rPr>
          <w:rStyle w:val="CodesnippetChar"/>
        </w:rPr>
        <w:t>netsh</w:t>
      </w:r>
      <w:proofErr w:type="spellEnd"/>
      <w:r w:rsidRPr="00D03DFC">
        <w:rPr>
          <w:sz w:val="20"/>
        </w:rPr>
        <w:t xml:space="preserve"> </w:t>
      </w:r>
      <w:r w:rsidRPr="00D03DFC">
        <w:t xml:space="preserve">of </w:t>
      </w:r>
      <w:proofErr w:type="spellStart"/>
      <w:r w:rsidRPr="00D03DFC">
        <w:t>PowerShell</w:t>
      </w:r>
      <w:proofErr w:type="spellEnd"/>
      <w:r w:rsidRPr="00D03DFC">
        <w:t xml:space="preserve"> gebeuren. </w:t>
      </w:r>
    </w:p>
    <w:p w14:paraId="1DA406AB" w14:textId="77777777" w:rsidR="00544E9E" w:rsidRDefault="00544E9E" w:rsidP="00544E9E">
      <w:pPr>
        <w:rPr>
          <w:highlight w:val="yellow"/>
        </w:rPr>
      </w:pPr>
      <w:bookmarkStart w:id="3" w:name="_Hlk106619317"/>
      <w:r w:rsidRPr="00AE6527">
        <w:t xml:space="preserve">In dit deel van de opdracht ga je een tweede </w:t>
      </w:r>
      <w:proofErr w:type="spellStart"/>
      <w:r w:rsidRPr="00AE6527">
        <w:t>Core</w:t>
      </w:r>
      <w:proofErr w:type="spellEnd"/>
      <w:r w:rsidRPr="00AE6527">
        <w:t xml:space="preserve"> machine configureren en daarbij mag je gebruikmaken van </w:t>
      </w:r>
      <w:r>
        <w:t>bovenstaande tools</w:t>
      </w:r>
      <w:r w:rsidRPr="008B4BF8">
        <w:t xml:space="preserve"> </w:t>
      </w:r>
      <w:r>
        <w:t xml:space="preserve">op de </w:t>
      </w:r>
      <w:proofErr w:type="spellStart"/>
      <w:r>
        <w:t>Core</w:t>
      </w:r>
      <w:proofErr w:type="spellEnd"/>
      <w:r>
        <w:t xml:space="preserve"> machine zelf </w:t>
      </w:r>
      <w:r w:rsidRPr="008B4BF8">
        <w:t xml:space="preserve">of </w:t>
      </w:r>
      <w:r w:rsidRPr="00AE6527">
        <w:t xml:space="preserve">de </w:t>
      </w:r>
      <w:proofErr w:type="spellStart"/>
      <w:r w:rsidRPr="00AE6527">
        <w:t>ServerManager</w:t>
      </w:r>
      <w:proofErr w:type="spellEnd"/>
      <w:r>
        <w:t xml:space="preserve"> (remote) op een GUI machine</w:t>
      </w:r>
      <w:r w:rsidRPr="00AE6527">
        <w:t xml:space="preserve">. </w:t>
      </w:r>
    </w:p>
    <w:bookmarkEnd w:id="3"/>
    <w:p w14:paraId="38A080B3" w14:textId="77777777" w:rsidR="00544E9E" w:rsidRPr="00D03DFC" w:rsidRDefault="00544E9E" w:rsidP="00544E9E">
      <w:r w:rsidRPr="00A369F8">
        <w:t>De volgende opdrachten ga je uitvoeren op d</w:t>
      </w:r>
      <w:r>
        <w:t xml:space="preserve">e tweede </w:t>
      </w:r>
      <w:proofErr w:type="spellStart"/>
      <w:r>
        <w:t>Core</w:t>
      </w:r>
      <w:proofErr w:type="spellEnd"/>
      <w:r>
        <w:t>-server:</w:t>
      </w:r>
    </w:p>
    <w:p w14:paraId="00761DCF" w14:textId="77777777" w:rsidR="00544E9E" w:rsidRPr="00D03DFC" w:rsidRDefault="00544E9E" w:rsidP="00544E9E">
      <w:pPr>
        <w:pStyle w:val="ListParagraph"/>
        <w:numPr>
          <w:ilvl w:val="0"/>
          <w:numId w:val="58"/>
        </w:numPr>
      </w:pPr>
      <w:r w:rsidRPr="00D03DFC">
        <w:t xml:space="preserve">De tweede </w:t>
      </w:r>
      <w:proofErr w:type="spellStart"/>
      <w:r>
        <w:t>C</w:t>
      </w:r>
      <w:r w:rsidRPr="00D03DFC">
        <w:t>ore</w:t>
      </w:r>
      <w:proofErr w:type="spellEnd"/>
      <w:r w:rsidRPr="00D03DFC">
        <w:t xml:space="preserve"> machine ga je promoveren tot </w:t>
      </w:r>
      <w:r>
        <w:t>D</w:t>
      </w:r>
      <w:r w:rsidRPr="00182C54">
        <w:t xml:space="preserve">omain </w:t>
      </w:r>
      <w:r>
        <w:t>C</w:t>
      </w:r>
      <w:r w:rsidRPr="00182C54">
        <w:t>ontroller</w:t>
      </w:r>
      <w:r w:rsidRPr="00D03DFC">
        <w:t xml:space="preserve">. Dit kan bijvoorbeeld met </w:t>
      </w:r>
      <w:proofErr w:type="spellStart"/>
      <w:r w:rsidRPr="00D03DFC">
        <w:t>PowerShell</w:t>
      </w:r>
      <w:proofErr w:type="spellEnd"/>
      <w:r w:rsidRPr="00D03DFC">
        <w:t xml:space="preserve"> op de lokale computer of met de Server Manager vanaf een andere computer. Voordat je dit gaat doen moet je ook hier weer:</w:t>
      </w:r>
    </w:p>
    <w:p w14:paraId="4E624C50" w14:textId="77777777" w:rsidR="00544E9E" w:rsidRPr="00D03DFC" w:rsidRDefault="00544E9E" w:rsidP="00544E9E">
      <w:pPr>
        <w:pStyle w:val="ListParagraph"/>
        <w:numPr>
          <w:ilvl w:val="1"/>
          <w:numId w:val="58"/>
        </w:numPr>
      </w:pPr>
      <w:r w:rsidRPr="00D03DFC">
        <w:t xml:space="preserve">De server een naam </w:t>
      </w:r>
      <w:r>
        <w:t xml:space="preserve">geven: Servernaam: </w:t>
      </w:r>
      <w:r w:rsidRPr="00A369F8">
        <w:rPr>
          <w:rStyle w:val="CodesnippetChar"/>
        </w:rPr>
        <w:t>2016-core2</w:t>
      </w:r>
    </w:p>
    <w:p w14:paraId="2C168928" w14:textId="77777777" w:rsidR="00544E9E" w:rsidRPr="00D03DFC" w:rsidRDefault="00544E9E" w:rsidP="00544E9E">
      <w:pPr>
        <w:pStyle w:val="ListParagraph"/>
        <w:numPr>
          <w:ilvl w:val="1"/>
          <w:numId w:val="58"/>
        </w:numPr>
      </w:pPr>
      <w:r w:rsidRPr="00D03DFC">
        <w:t>IP-instellingen configureren: een IP-adres in de range van de DC</w:t>
      </w:r>
    </w:p>
    <w:p w14:paraId="77989EA4" w14:textId="77777777" w:rsidR="00544E9E" w:rsidRPr="00D03DFC" w:rsidRDefault="00544E9E" w:rsidP="00544E9E">
      <w:pPr>
        <w:pStyle w:val="ListParagraph"/>
        <w:numPr>
          <w:ilvl w:val="1"/>
          <w:numId w:val="58"/>
        </w:numPr>
      </w:pPr>
      <w:r w:rsidRPr="00D03DFC">
        <w:t xml:space="preserve">Zorg ervoor dat remote beheer mogelijk is, dat kan </w:t>
      </w:r>
      <w:r>
        <w:t>met behulp van</w:t>
      </w:r>
      <w:r w:rsidRPr="00D03DFC">
        <w:t xml:space="preserve"> </w:t>
      </w:r>
      <w:proofErr w:type="spellStart"/>
      <w:r w:rsidRPr="00A369F8">
        <w:rPr>
          <w:rStyle w:val="CodesnippetChar"/>
        </w:rPr>
        <w:t>sconfig</w:t>
      </w:r>
      <w:proofErr w:type="spellEnd"/>
    </w:p>
    <w:p w14:paraId="350AF4FC" w14:textId="77777777" w:rsidR="00544E9E" w:rsidRDefault="00544E9E" w:rsidP="00544E9E">
      <w:pPr>
        <w:pStyle w:val="ListParagraph"/>
        <w:numPr>
          <w:ilvl w:val="0"/>
          <w:numId w:val="58"/>
        </w:numPr>
      </w:pPr>
      <w:r>
        <w:t xml:space="preserve">Installeer vervolgens de DNS-server rol om de tweede </w:t>
      </w:r>
      <w:proofErr w:type="spellStart"/>
      <w:r>
        <w:t>Core</w:t>
      </w:r>
      <w:proofErr w:type="spellEnd"/>
      <w:r>
        <w:t xml:space="preserve"> server te kunnen gebruiken als secundaire DNS-server in het domein.</w:t>
      </w:r>
    </w:p>
    <w:p w14:paraId="006547AF" w14:textId="68CE4227" w:rsidR="00544E9E" w:rsidRDefault="00544E9E" w:rsidP="00544E9E">
      <w:pPr>
        <w:pStyle w:val="ListParagraph"/>
        <w:numPr>
          <w:ilvl w:val="0"/>
          <w:numId w:val="58"/>
        </w:numPr>
      </w:pPr>
      <w:r>
        <w:t xml:space="preserve">Installeer Active Directory Domain Services en promoveer de server tot (peer) DC in het bestaande domein </w:t>
      </w:r>
      <w:proofErr w:type="spellStart"/>
      <w:r w:rsidR="00735BCD">
        <w:rPr>
          <w:rStyle w:val="CodesnippetChar"/>
        </w:rPr>
        <w:t>bmc.test</w:t>
      </w:r>
      <w:proofErr w:type="spellEnd"/>
      <w:r>
        <w:t>.</w:t>
      </w:r>
    </w:p>
    <w:p w14:paraId="487BB9C6" w14:textId="77777777" w:rsidR="00544E9E" w:rsidRPr="00A369F8" w:rsidRDefault="00544E9E" w:rsidP="00544E9E">
      <w:pPr>
        <w:pStyle w:val="ListParagraph"/>
        <w:numPr>
          <w:ilvl w:val="0"/>
          <w:numId w:val="58"/>
        </w:numPr>
      </w:pPr>
      <w:r w:rsidRPr="00A369F8">
        <w:t xml:space="preserve">Maak op de cliënt een MMC met daarin de snap-in Active Directory Users &amp; Computers (ADUC). Voeg via de </w:t>
      </w:r>
      <w:proofErr w:type="spellStart"/>
      <w:r w:rsidRPr="00A369F8">
        <w:t>Core</w:t>
      </w:r>
      <w:proofErr w:type="spellEnd"/>
      <w:r w:rsidRPr="00A369F8">
        <w:t xml:space="preserve"> machine een nieuwe OU en gebruiker toe. Controleer of deze op DC1 te zien zijn. De replicatie van de objecten kan de nodige tijd in beslag nemen.</w:t>
      </w:r>
    </w:p>
    <w:p w14:paraId="4D92B96C" w14:textId="77777777" w:rsidR="00544E9E" w:rsidRPr="00D03DFC" w:rsidRDefault="00544E9E" w:rsidP="00544E9E">
      <w:pPr>
        <w:pStyle w:val="ListParagraph"/>
        <w:numPr>
          <w:ilvl w:val="0"/>
          <w:numId w:val="58"/>
        </w:numPr>
      </w:pPr>
      <w:r>
        <w:t xml:space="preserve">Controleer bij de DNS-server of er voor de </w:t>
      </w:r>
      <w:proofErr w:type="spellStart"/>
      <w:r>
        <w:t>Core</w:t>
      </w:r>
      <w:proofErr w:type="spellEnd"/>
      <w:r>
        <w:t xml:space="preserve"> machine ook een NS-record is aangemaakt. Ook hiervoor moet je rekening houden met replicatie tijd. Maak een (fictief) CNAME of A-record aan. Controleer de replicatie.</w:t>
      </w:r>
    </w:p>
    <w:p w14:paraId="4DA3E94D" w14:textId="2D659456" w:rsidR="00544E9E" w:rsidRDefault="00FD3906" w:rsidP="00544E9E">
      <w:pPr>
        <w:pStyle w:val="Heading2"/>
      </w:pPr>
      <w:bookmarkStart w:id="4" w:name="_Toc157783921"/>
      <w:r>
        <w:t>Onderdeel</w:t>
      </w:r>
      <w:r w:rsidR="00544E9E">
        <w:t xml:space="preserve">: </w:t>
      </w:r>
      <w:r>
        <w:t>d</w:t>
      </w:r>
      <w:r w:rsidR="00544E9E">
        <w:t>e Linux Shell</w:t>
      </w:r>
      <w:bookmarkEnd w:id="4"/>
    </w:p>
    <w:p w14:paraId="243A04EB" w14:textId="77777777" w:rsidR="00544E9E" w:rsidRDefault="00544E9E" w:rsidP="00544E9E">
      <w:r>
        <w:rPr>
          <w:b/>
        </w:rPr>
        <w:t>Inleiding</w:t>
      </w:r>
    </w:p>
    <w:p w14:paraId="60DB6BF5" w14:textId="2E64A0C6" w:rsidR="00544E9E" w:rsidRDefault="00FD3906" w:rsidP="00544E9E">
      <w:r>
        <w:t>In de eerste</w:t>
      </w:r>
      <w:r w:rsidR="00544E9E">
        <w:t xml:space="preserve"> week heb je voor een deel van de Linux </w:t>
      </w:r>
      <w:r w:rsidR="00544E9E" w:rsidRPr="00685F29">
        <w:rPr>
          <w:i/>
        </w:rPr>
        <w:t>package management</w:t>
      </w:r>
      <w:r w:rsidR="00544E9E">
        <w:t xml:space="preserve"> opdracht al een paar taken uitgevoerd via de </w:t>
      </w:r>
      <w:proofErr w:type="spellStart"/>
      <w:r w:rsidR="00544E9E" w:rsidRPr="00FD3906">
        <w:rPr>
          <w:i/>
          <w:iCs/>
        </w:rPr>
        <w:t>command</w:t>
      </w:r>
      <w:proofErr w:type="spellEnd"/>
      <w:r w:rsidR="00544E9E" w:rsidRPr="00FD3906">
        <w:rPr>
          <w:i/>
          <w:iCs/>
        </w:rPr>
        <w:t xml:space="preserve"> line</w:t>
      </w:r>
      <w:r w:rsidR="00544E9E">
        <w:t xml:space="preserve">. In de UNIX en Linux wereld staat de </w:t>
      </w:r>
      <w:proofErr w:type="spellStart"/>
      <w:r w:rsidR="00544E9E" w:rsidRPr="00FD3906">
        <w:rPr>
          <w:i/>
          <w:iCs/>
        </w:rPr>
        <w:t>command</w:t>
      </w:r>
      <w:proofErr w:type="spellEnd"/>
      <w:r w:rsidR="00544E9E" w:rsidRPr="00FD3906">
        <w:rPr>
          <w:i/>
          <w:iCs/>
        </w:rPr>
        <w:t xml:space="preserve"> line </w:t>
      </w:r>
      <w:proofErr w:type="spellStart"/>
      <w:r w:rsidR="00544E9E" w:rsidRPr="00FD3906">
        <w:rPr>
          <w:i/>
          <w:iCs/>
        </w:rPr>
        <w:t>interpreter</w:t>
      </w:r>
      <w:proofErr w:type="spellEnd"/>
      <w:r w:rsidR="00544E9E">
        <w:t xml:space="preserve"> bekend als de </w:t>
      </w:r>
      <w:r w:rsidR="00544E9E">
        <w:rPr>
          <w:i/>
        </w:rPr>
        <w:t>shell</w:t>
      </w:r>
      <w:r w:rsidR="00544E9E">
        <w:t>.</w:t>
      </w:r>
    </w:p>
    <w:p w14:paraId="5CC985DF" w14:textId="77777777" w:rsidR="00544E9E" w:rsidRDefault="00544E9E" w:rsidP="00544E9E">
      <w:r>
        <w:t xml:space="preserve">Dit is voor beheerders de meest krachtige omgeving binnen Linux, die ook de gelegenheid biedt taken te automatiseren door commando’s op te slaan in zogenaamde </w:t>
      </w:r>
      <w:r w:rsidRPr="00681723">
        <w:rPr>
          <w:i/>
        </w:rPr>
        <w:t>shell scripts</w:t>
      </w:r>
      <w:r>
        <w:t>. Daarnaast zijn een aantal configuraties alleen te maken via configuratiebestanden.</w:t>
      </w:r>
    </w:p>
    <w:p w14:paraId="3A219D1F" w14:textId="77777777" w:rsidR="00544E9E" w:rsidRDefault="00544E9E" w:rsidP="00544E9E">
      <w:r>
        <w:t>Beter Medisch Centrum verwacht daarom dat je voor het beheren van de Linux systemen goed uit de voeten kunt met de Linux shell, en niet afhankelijk bent van grafische hulpmiddelen, al helemaal om dat met het oog op de prestaties en de veiligheid de productieservers zo kaal mogelijk uitgerust zullen worden, dus liefst zonder GUI.</w:t>
      </w:r>
    </w:p>
    <w:p w14:paraId="36957153" w14:textId="77777777" w:rsidR="00544E9E" w:rsidRDefault="00544E9E" w:rsidP="00544E9E"/>
    <w:p w14:paraId="594E51B1" w14:textId="77777777" w:rsidR="00544E9E" w:rsidRDefault="00544E9E" w:rsidP="00544E9E">
      <w:pPr>
        <w:pStyle w:val="Heading3"/>
      </w:pPr>
      <w:bookmarkStart w:id="5" w:name="_Toc157783922"/>
      <w:r>
        <w:lastRenderedPageBreak/>
        <w:t>Opdracht 1: Kennismaking met de shell</w:t>
      </w:r>
      <w:bookmarkEnd w:id="5"/>
    </w:p>
    <w:p w14:paraId="2CA0D10A" w14:textId="77777777" w:rsidR="00544E9E" w:rsidRDefault="00544E9E" w:rsidP="00544E9E">
      <w:pPr>
        <w:pStyle w:val="Heading4"/>
      </w:pPr>
      <w:r>
        <w:t>Help!</w:t>
      </w:r>
    </w:p>
    <w:p w14:paraId="251FAC97" w14:textId="00F10469" w:rsidR="00FD3906" w:rsidRDefault="00544E9E" w:rsidP="00FD3906">
      <w:pPr>
        <w:spacing w:before="240"/>
      </w:pPr>
      <w:r>
        <w:t xml:space="preserve">Start </w:t>
      </w:r>
      <w:r w:rsidR="00FD3906">
        <w:t xml:space="preserve">op een van je Linux </w:t>
      </w:r>
      <w:proofErr w:type="spellStart"/>
      <w:r w:rsidR="00FD3906">
        <w:t>VM’s</w:t>
      </w:r>
      <w:proofErr w:type="spellEnd"/>
      <w:r w:rsidR="00FD3906">
        <w:t xml:space="preserve"> (het maakt niet uit welke) </w:t>
      </w:r>
      <w:r>
        <w:t xml:space="preserve">een </w:t>
      </w:r>
      <w:proofErr w:type="spellStart"/>
      <w:r w:rsidRPr="00FD3906">
        <w:rPr>
          <w:i/>
          <w:iCs/>
        </w:rPr>
        <w:t>command</w:t>
      </w:r>
      <w:proofErr w:type="spellEnd"/>
      <w:r w:rsidRPr="00FD3906">
        <w:rPr>
          <w:i/>
          <w:iCs/>
        </w:rPr>
        <w:t xml:space="preserve"> line</w:t>
      </w:r>
      <w:r>
        <w:t xml:space="preserve"> sessie. </w:t>
      </w:r>
      <w:r w:rsidR="00FD3906">
        <w:t>Hiervoor heb je drie mogelijkheden om uit te kiezen:</w:t>
      </w:r>
    </w:p>
    <w:p w14:paraId="4B2CEE61" w14:textId="77777777" w:rsidR="00FD3906" w:rsidRDefault="00FD3906" w:rsidP="00FD3906">
      <w:pPr>
        <w:pStyle w:val="ListParagraph"/>
        <w:numPr>
          <w:ilvl w:val="0"/>
          <w:numId w:val="25"/>
        </w:numPr>
      </w:pPr>
      <w:r>
        <w:t xml:space="preserve">Een </w:t>
      </w:r>
      <w:proofErr w:type="spellStart"/>
      <w:r>
        <w:t>command</w:t>
      </w:r>
      <w:proofErr w:type="spellEnd"/>
      <w:r>
        <w:t xml:space="preserve"> line binnen de grafische omgeving. Open hiervoor de applicatie Terminal (klik hiervoor op “</w:t>
      </w:r>
      <w:proofErr w:type="spellStart"/>
      <w:r>
        <w:t>Activities</w:t>
      </w:r>
      <w:proofErr w:type="spellEnd"/>
      <w:r>
        <w:t>” linksboven in het scherm)</w:t>
      </w:r>
    </w:p>
    <w:p w14:paraId="15C1CAB2" w14:textId="77777777" w:rsidR="00FD3906" w:rsidRDefault="00FD3906" w:rsidP="00FD3906">
      <w:pPr>
        <w:pStyle w:val="ListParagraph"/>
        <w:numPr>
          <w:ilvl w:val="0"/>
          <w:numId w:val="25"/>
        </w:numPr>
      </w:pPr>
      <w:r>
        <w:t xml:space="preserve">Een </w:t>
      </w:r>
      <w:r w:rsidRPr="000D3EAF">
        <w:rPr>
          <w:i/>
        </w:rPr>
        <w:t>text-mode</w:t>
      </w:r>
      <w:r>
        <w:t xml:space="preserve"> console. Typ hiervoor </w:t>
      </w:r>
      <w:r w:rsidRPr="003B13BC">
        <w:t xml:space="preserve">Ctrl+Alt+F3, Ctrl-Alt-F4, Ctrl-Alt-F5 of Ctrl-Alt-F6 </w:t>
      </w:r>
      <w:r>
        <w:t>en log in (bij het intypen van je wachtwoord zie je niets, maar wat je typt wordt wel verwerkt)</w:t>
      </w:r>
    </w:p>
    <w:p w14:paraId="4689BEC5" w14:textId="77777777" w:rsidR="00FD3906" w:rsidRDefault="00FD3906" w:rsidP="00FD3906">
      <w:pPr>
        <w:pStyle w:val="ListParagraph"/>
        <w:numPr>
          <w:ilvl w:val="0"/>
          <w:numId w:val="25"/>
        </w:numPr>
      </w:pPr>
      <w:r>
        <w:t xml:space="preserve">Gebruik van een SSH client op je Windows laptop, bijvoorbeeld </w:t>
      </w:r>
      <w:hyperlink r:id="rId16" w:history="1">
        <w:proofErr w:type="spellStart"/>
        <w:r w:rsidRPr="00C33AF0">
          <w:rPr>
            <w:rStyle w:val="Hyperlink"/>
          </w:rPr>
          <w:t>PuTTY</w:t>
        </w:r>
        <w:proofErr w:type="spellEnd"/>
      </w:hyperlink>
      <w:r>
        <w:t xml:space="preserve">. Om de SSH client te kunnen gebruiken moet je wel even achterhalen wat het IP adres van je Linux VM is door rechtsboven op het netwerkicoontje te drukken en vervolgens </w:t>
      </w:r>
      <w:proofErr w:type="spellStart"/>
      <w:r>
        <w:t>Wired</w:t>
      </w:r>
      <w:proofErr w:type="spellEnd"/>
      <w:r>
        <w:t xml:space="preserve"> </w:t>
      </w:r>
      <w:proofErr w:type="spellStart"/>
      <w:r>
        <w:t>Connected</w:t>
      </w:r>
      <w:proofErr w:type="spellEnd"/>
      <w:r>
        <w:t xml:space="preserve"> </w:t>
      </w:r>
      <w:r>
        <w:sym w:font="Wingdings" w:char="F0E0"/>
      </w:r>
      <w:r>
        <w:t xml:space="preserve"> </w:t>
      </w:r>
      <w:proofErr w:type="spellStart"/>
      <w:r>
        <w:t>Wired</w:t>
      </w:r>
      <w:proofErr w:type="spellEnd"/>
      <w:r>
        <w:t xml:space="preserve"> </w:t>
      </w:r>
      <w:proofErr w:type="spellStart"/>
      <w:r>
        <w:t>Settings</w:t>
      </w:r>
      <w:proofErr w:type="spellEnd"/>
      <w:r>
        <w:t xml:space="preserve"> te kiezen, waarna je de daadwerkelijke instellingen kunt zien door het tandwieltje onder “</w:t>
      </w:r>
      <w:proofErr w:type="spellStart"/>
      <w:r>
        <w:t>Wired</w:t>
      </w:r>
      <w:proofErr w:type="spellEnd"/>
      <w:r>
        <w:t>” te klikken.</w:t>
      </w:r>
    </w:p>
    <w:p w14:paraId="6FEC3CE0" w14:textId="15AF2979" w:rsidR="00FD3906" w:rsidRDefault="00FD3906" w:rsidP="00FD3906">
      <w:r>
        <w:t xml:space="preserve">Nu je de beschikking hebt over een </w:t>
      </w:r>
      <w:proofErr w:type="spellStart"/>
      <w:r w:rsidRPr="00FD3906">
        <w:rPr>
          <w:i/>
          <w:iCs/>
        </w:rPr>
        <w:t>command</w:t>
      </w:r>
      <w:proofErr w:type="spellEnd"/>
      <w:r w:rsidRPr="00FD3906">
        <w:rPr>
          <w:i/>
          <w:iCs/>
        </w:rPr>
        <w:t xml:space="preserve"> line</w:t>
      </w:r>
      <w:r>
        <w:t>, kunnen we daar wat meer dingen mee doen.</w:t>
      </w:r>
    </w:p>
    <w:p w14:paraId="3FB2B474" w14:textId="77777777" w:rsidR="00544E9E" w:rsidRDefault="00544E9E" w:rsidP="00544E9E"/>
    <w:p w14:paraId="45C1A7D9" w14:textId="356A9090" w:rsidR="00544E9E" w:rsidRDefault="00544E9E" w:rsidP="00544E9E">
      <w:r>
        <w:t>Gelukkig hoef je niet alle</w:t>
      </w:r>
      <w:r w:rsidR="00FD3906">
        <w:t xml:space="preserve"> Linux</w:t>
      </w:r>
      <w:r>
        <w:t xml:space="preserve"> commando’s en hun opties uit je hoofd te kennen om met de shell te kunnen werken.</w:t>
      </w:r>
    </w:p>
    <w:p w14:paraId="31510447" w14:textId="77777777" w:rsidR="00544E9E" w:rsidRDefault="00544E9E" w:rsidP="00544E9E">
      <w:r>
        <w:t>Wanneer je even niet weet hoe iets werkt, dan zijn er verschillende opties waarmee we nu zullen oefenen.</w:t>
      </w:r>
    </w:p>
    <w:p w14:paraId="0C1DE679" w14:textId="77777777" w:rsidR="00544E9E" w:rsidRDefault="00544E9E" w:rsidP="00544E9E">
      <w:r>
        <w:t xml:space="preserve">Probeer altijd te onthouden dat je op deze hulpmiddelen kan terugvallen wanneer je met de </w:t>
      </w:r>
      <w:proofErr w:type="spellStart"/>
      <w:r w:rsidRPr="00FD3906">
        <w:rPr>
          <w:i/>
          <w:iCs/>
        </w:rPr>
        <w:t>command</w:t>
      </w:r>
      <w:proofErr w:type="spellEnd"/>
      <w:r w:rsidRPr="00FD3906">
        <w:rPr>
          <w:i/>
          <w:iCs/>
        </w:rPr>
        <w:t xml:space="preserve"> line interface</w:t>
      </w:r>
      <w:r>
        <w:t xml:space="preserve"> bezig bent.</w:t>
      </w:r>
    </w:p>
    <w:p w14:paraId="721F58CA" w14:textId="77777777" w:rsidR="00544E9E" w:rsidRDefault="00544E9E" w:rsidP="00544E9E"/>
    <w:p w14:paraId="379E3D5C" w14:textId="77777777" w:rsidR="00544E9E" w:rsidRPr="0072523E" w:rsidRDefault="00544E9E" w:rsidP="00544E9E">
      <w:pPr>
        <w:rPr>
          <w:rStyle w:val="IntenseEmphasis"/>
        </w:rPr>
      </w:pPr>
      <w:r w:rsidRPr="0072523E">
        <w:rPr>
          <w:rStyle w:val="IntenseEmphasis"/>
        </w:rPr>
        <w:t xml:space="preserve">Het </w:t>
      </w:r>
      <w:r w:rsidRPr="0072523E">
        <w:rPr>
          <w:rStyle w:val="IntenseEmphasis"/>
          <w:rFonts w:ascii="Consolas" w:hAnsi="Consolas" w:cs="Consolas"/>
          <w:sz w:val="18"/>
        </w:rPr>
        <w:t>--help</w:t>
      </w:r>
      <w:r w:rsidRPr="0072523E">
        <w:rPr>
          <w:rStyle w:val="IntenseEmphasis"/>
          <w:sz w:val="18"/>
        </w:rPr>
        <w:t xml:space="preserve"> </w:t>
      </w:r>
      <w:r w:rsidRPr="0072523E">
        <w:rPr>
          <w:rStyle w:val="IntenseEmphasis"/>
        </w:rPr>
        <w:t>argument dat door de meeste programma’s ondersteund wordt</w:t>
      </w:r>
    </w:p>
    <w:p w14:paraId="4CA4D58D" w14:textId="77777777" w:rsidR="00544E9E" w:rsidRPr="00972780" w:rsidRDefault="00544E9E" w:rsidP="00544E9E">
      <w:pPr>
        <w:pStyle w:val="ListParagraph"/>
        <w:ind w:left="12" w:firstLine="0"/>
      </w:pPr>
      <w:r w:rsidRPr="00972780">
        <w:t>Het programma “</w:t>
      </w:r>
      <w:proofErr w:type="spellStart"/>
      <w:r w:rsidRPr="00972780">
        <w:rPr>
          <w:rStyle w:val="CodesnippetChar"/>
        </w:rPr>
        <w:t>cat</w:t>
      </w:r>
      <w:proofErr w:type="spellEnd"/>
      <w:r w:rsidRPr="00972780">
        <w:t>” kan gebruikt worden om tekst naar het scherm te sturen, bijvoorbeeld:</w:t>
      </w:r>
    </w:p>
    <w:p w14:paraId="6AA167F9" w14:textId="77777777" w:rsidR="00544E9E" w:rsidRPr="00AB502D" w:rsidRDefault="00544E9E" w:rsidP="00544E9E">
      <w:pPr>
        <w:pStyle w:val="Codeblock"/>
        <w:ind w:left="12"/>
      </w:pPr>
      <w:r>
        <w:t>[user@</w:t>
      </w:r>
      <w:r w:rsidRPr="00AB502D">
        <w:t>r</w:t>
      </w:r>
      <w:r>
        <w:t>ocky</w:t>
      </w:r>
      <w:r w:rsidRPr="00AB502D">
        <w:t>1 ~]$ cat /</w:t>
      </w:r>
      <w:proofErr w:type="spellStart"/>
      <w:r w:rsidRPr="00AB502D">
        <w:t>etc</w:t>
      </w:r>
      <w:proofErr w:type="spellEnd"/>
      <w:r w:rsidRPr="00AB502D">
        <w:t>/hosts</w:t>
      </w:r>
    </w:p>
    <w:p w14:paraId="4D1EAEEC" w14:textId="77777777" w:rsidR="00544E9E" w:rsidRPr="00AB502D" w:rsidRDefault="00544E9E" w:rsidP="00544E9E">
      <w:pPr>
        <w:pStyle w:val="Codeblock"/>
        <w:ind w:left="12"/>
      </w:pPr>
      <w:r w:rsidRPr="00AB502D">
        <w:t xml:space="preserve">127.0.0.1   localhost </w:t>
      </w:r>
      <w:proofErr w:type="spellStart"/>
      <w:r w:rsidRPr="00AB502D">
        <w:t>localhost.localdomain</w:t>
      </w:r>
      <w:proofErr w:type="spellEnd"/>
      <w:r w:rsidRPr="00AB502D">
        <w:t xml:space="preserve"> localhost4 localhost4.localdomain4</w:t>
      </w:r>
    </w:p>
    <w:p w14:paraId="2D296A0E" w14:textId="77777777" w:rsidR="00544E9E" w:rsidRPr="00AB502D" w:rsidRDefault="00544E9E" w:rsidP="00544E9E">
      <w:pPr>
        <w:pStyle w:val="Codeblock"/>
        <w:ind w:left="12"/>
      </w:pPr>
      <w:r w:rsidRPr="00AB502D">
        <w:t xml:space="preserve">::1         localhost </w:t>
      </w:r>
      <w:proofErr w:type="spellStart"/>
      <w:r w:rsidRPr="00AB502D">
        <w:t>localhost.localdomain</w:t>
      </w:r>
      <w:proofErr w:type="spellEnd"/>
      <w:r w:rsidRPr="00AB502D">
        <w:t xml:space="preserve"> localhost6 localhost6.localdomain6</w:t>
      </w:r>
    </w:p>
    <w:p w14:paraId="28D65827" w14:textId="77777777" w:rsidR="00544E9E" w:rsidRPr="00B34EA3" w:rsidRDefault="00544E9E" w:rsidP="00544E9E">
      <w:pPr>
        <w:pStyle w:val="Codeblock"/>
        <w:ind w:left="12"/>
        <w:rPr>
          <w:lang w:val="nl-NL"/>
        </w:rPr>
      </w:pPr>
      <w:r w:rsidRPr="00B34EA3">
        <w:rPr>
          <w:lang w:val="nl-NL"/>
        </w:rPr>
        <w:t>[user@r</w:t>
      </w:r>
      <w:r>
        <w:rPr>
          <w:lang w:val="nl-NL"/>
        </w:rPr>
        <w:t>ocky</w:t>
      </w:r>
      <w:r w:rsidRPr="00B34EA3">
        <w:rPr>
          <w:lang w:val="nl-NL"/>
        </w:rPr>
        <w:t>1 ~]$</w:t>
      </w:r>
    </w:p>
    <w:p w14:paraId="4200AB6E" w14:textId="77777777" w:rsidR="00544E9E" w:rsidRPr="00E134B7" w:rsidRDefault="00544E9E" w:rsidP="00544E9E"/>
    <w:p w14:paraId="2EBD7DF1" w14:textId="77777777" w:rsidR="00544E9E" w:rsidRDefault="00544E9E" w:rsidP="00544E9E">
      <w:r>
        <w:t>Geef het commando “</w:t>
      </w:r>
      <w:proofErr w:type="spellStart"/>
      <w:r>
        <w:rPr>
          <w:rStyle w:val="CodesnippetChar"/>
        </w:rPr>
        <w:t>cat</w:t>
      </w:r>
      <w:proofErr w:type="spellEnd"/>
      <w:r w:rsidRPr="00961EF3">
        <w:rPr>
          <w:rStyle w:val="CodesnippetChar"/>
        </w:rPr>
        <w:t xml:space="preserve"> --help</w:t>
      </w:r>
      <w:r>
        <w:t>” en je krijgt de volgende output te zien:</w:t>
      </w:r>
    </w:p>
    <w:p w14:paraId="36955E5E" w14:textId="77777777" w:rsidR="00544E9E" w:rsidRDefault="00544E9E" w:rsidP="00544E9E">
      <w:pPr>
        <w:pStyle w:val="Codeblock"/>
        <w:ind w:left="0"/>
      </w:pPr>
      <w:r>
        <w:t>Usage: cat [OPTION]... [FILE]...</w:t>
      </w:r>
    </w:p>
    <w:p w14:paraId="1B52117F" w14:textId="77777777" w:rsidR="00544E9E" w:rsidRDefault="00544E9E" w:rsidP="00544E9E">
      <w:pPr>
        <w:pStyle w:val="Codeblock"/>
        <w:ind w:left="0"/>
      </w:pPr>
      <w:r>
        <w:t>Concatenate FILE(s) to standard output.</w:t>
      </w:r>
    </w:p>
    <w:p w14:paraId="3675E458" w14:textId="77777777" w:rsidR="00544E9E" w:rsidRDefault="00544E9E" w:rsidP="00544E9E">
      <w:pPr>
        <w:pStyle w:val="Codeblock"/>
        <w:ind w:left="0"/>
      </w:pPr>
    </w:p>
    <w:p w14:paraId="63C5C814" w14:textId="77777777" w:rsidR="00544E9E" w:rsidRDefault="00544E9E" w:rsidP="00544E9E">
      <w:pPr>
        <w:pStyle w:val="Codeblock"/>
        <w:ind w:left="0"/>
      </w:pPr>
      <w:r>
        <w:t>With no FILE, or when FILE is -, read standard input.</w:t>
      </w:r>
    </w:p>
    <w:p w14:paraId="35998560" w14:textId="77777777" w:rsidR="00544E9E" w:rsidRDefault="00544E9E" w:rsidP="00544E9E">
      <w:pPr>
        <w:pStyle w:val="Codeblock"/>
        <w:ind w:left="0"/>
      </w:pPr>
    </w:p>
    <w:p w14:paraId="5D9E931B" w14:textId="77777777" w:rsidR="00544E9E" w:rsidRDefault="00544E9E" w:rsidP="00544E9E">
      <w:pPr>
        <w:pStyle w:val="Codeblock"/>
        <w:ind w:left="0"/>
      </w:pPr>
      <w:r>
        <w:t xml:space="preserve">  -A, --show-all           equivalent to -</w:t>
      </w:r>
      <w:proofErr w:type="spellStart"/>
      <w:r>
        <w:t>vET</w:t>
      </w:r>
      <w:proofErr w:type="spellEnd"/>
    </w:p>
    <w:p w14:paraId="277E6DD8" w14:textId="77777777" w:rsidR="00544E9E" w:rsidRDefault="00544E9E" w:rsidP="00544E9E">
      <w:pPr>
        <w:pStyle w:val="Codeblock"/>
        <w:ind w:left="0"/>
      </w:pPr>
      <w:r>
        <w:t xml:space="preserve">  -b, --number-nonblank    number nonempty output lines, overrides -n</w:t>
      </w:r>
    </w:p>
    <w:p w14:paraId="3848B4B0" w14:textId="77777777" w:rsidR="00544E9E" w:rsidRDefault="00544E9E" w:rsidP="00544E9E">
      <w:pPr>
        <w:pStyle w:val="Codeblock"/>
        <w:ind w:left="0"/>
      </w:pPr>
      <w:r>
        <w:t xml:space="preserve">  -e                       equivalent to -</w:t>
      </w:r>
      <w:proofErr w:type="spellStart"/>
      <w:r>
        <w:t>vE</w:t>
      </w:r>
      <w:proofErr w:type="spellEnd"/>
    </w:p>
    <w:p w14:paraId="584886C6" w14:textId="77777777" w:rsidR="00544E9E" w:rsidRDefault="00544E9E" w:rsidP="00544E9E">
      <w:pPr>
        <w:pStyle w:val="Codeblock"/>
        <w:ind w:left="0"/>
      </w:pPr>
      <w:r>
        <w:t xml:space="preserve">  -E, --show-ends          display $ at end of each line</w:t>
      </w:r>
    </w:p>
    <w:p w14:paraId="716734AA" w14:textId="77777777" w:rsidR="00544E9E" w:rsidRDefault="00544E9E" w:rsidP="00544E9E">
      <w:pPr>
        <w:pStyle w:val="Codeblock"/>
        <w:ind w:left="0"/>
      </w:pPr>
      <w:r>
        <w:t xml:space="preserve">  -n, --number             </w:t>
      </w:r>
      <w:proofErr w:type="spellStart"/>
      <w:r>
        <w:t>number</w:t>
      </w:r>
      <w:proofErr w:type="spellEnd"/>
      <w:r>
        <w:t xml:space="preserve"> all output lines</w:t>
      </w:r>
    </w:p>
    <w:p w14:paraId="1F5C5CB0" w14:textId="77777777" w:rsidR="00544E9E" w:rsidRDefault="00544E9E" w:rsidP="00544E9E">
      <w:pPr>
        <w:pStyle w:val="Codeblock"/>
        <w:ind w:left="0"/>
      </w:pPr>
      <w:r>
        <w:t xml:space="preserve">  -s, --squeeze-blank      suppress repeated empty output lines</w:t>
      </w:r>
    </w:p>
    <w:p w14:paraId="355C9A63" w14:textId="77777777" w:rsidR="00544E9E" w:rsidRDefault="00544E9E" w:rsidP="00544E9E">
      <w:pPr>
        <w:pStyle w:val="Codeblock"/>
        <w:ind w:left="0"/>
      </w:pPr>
      <w:r>
        <w:t xml:space="preserve">  -t                       equivalent to -</w:t>
      </w:r>
      <w:proofErr w:type="spellStart"/>
      <w:r>
        <w:t>vT</w:t>
      </w:r>
      <w:proofErr w:type="spellEnd"/>
    </w:p>
    <w:p w14:paraId="3C9BA89F" w14:textId="77777777" w:rsidR="00544E9E" w:rsidRDefault="00544E9E" w:rsidP="00544E9E">
      <w:pPr>
        <w:pStyle w:val="Codeblock"/>
        <w:ind w:left="0"/>
      </w:pPr>
      <w:r>
        <w:t xml:space="preserve">  -T, --show-tabs          display TAB characters as ^I</w:t>
      </w:r>
    </w:p>
    <w:p w14:paraId="3AA0C1BD" w14:textId="77777777" w:rsidR="00544E9E" w:rsidRDefault="00544E9E" w:rsidP="00544E9E">
      <w:pPr>
        <w:pStyle w:val="Codeblock"/>
        <w:ind w:left="0"/>
      </w:pPr>
      <w:r>
        <w:t xml:space="preserve">  -u                       (ignored)</w:t>
      </w:r>
    </w:p>
    <w:p w14:paraId="443551AB" w14:textId="77777777" w:rsidR="00544E9E" w:rsidRDefault="00544E9E" w:rsidP="00544E9E">
      <w:pPr>
        <w:pStyle w:val="Codeblock"/>
        <w:ind w:left="0"/>
      </w:pPr>
      <w:r>
        <w:t xml:space="preserve">  -v, --show-nonprinting   use ^ and M- notation, except for LFD and TAB</w:t>
      </w:r>
    </w:p>
    <w:p w14:paraId="4C8AD713" w14:textId="77777777" w:rsidR="00544E9E" w:rsidRDefault="00544E9E" w:rsidP="00544E9E">
      <w:pPr>
        <w:pStyle w:val="Codeblock"/>
        <w:ind w:left="0"/>
      </w:pPr>
      <w:r>
        <w:t xml:space="preserve">      --help     display this help and exit</w:t>
      </w:r>
    </w:p>
    <w:p w14:paraId="0569D876" w14:textId="77777777" w:rsidR="00544E9E" w:rsidRDefault="00544E9E" w:rsidP="00544E9E">
      <w:pPr>
        <w:pStyle w:val="Codeblock"/>
        <w:ind w:left="0"/>
      </w:pPr>
      <w:r>
        <w:t xml:space="preserve">      --version  output version information and exit</w:t>
      </w:r>
    </w:p>
    <w:p w14:paraId="48A1D134" w14:textId="77777777" w:rsidR="00544E9E" w:rsidRDefault="00544E9E" w:rsidP="00544E9E">
      <w:pPr>
        <w:pStyle w:val="Codeblock"/>
        <w:ind w:left="0"/>
      </w:pPr>
    </w:p>
    <w:p w14:paraId="02E3836C" w14:textId="77777777" w:rsidR="00544E9E" w:rsidRDefault="00544E9E" w:rsidP="00544E9E">
      <w:pPr>
        <w:pStyle w:val="Codeblock"/>
        <w:ind w:left="0"/>
      </w:pPr>
      <w:r>
        <w:t>Examples:</w:t>
      </w:r>
    </w:p>
    <w:p w14:paraId="6D357D4E" w14:textId="77777777" w:rsidR="00544E9E" w:rsidRDefault="00544E9E" w:rsidP="00544E9E">
      <w:pPr>
        <w:pStyle w:val="Codeblock"/>
        <w:ind w:left="0"/>
      </w:pPr>
      <w:r>
        <w:t xml:space="preserve">  cat f - g  Output f's contents, then standard input, then g's contents.</w:t>
      </w:r>
    </w:p>
    <w:p w14:paraId="38150696" w14:textId="77777777" w:rsidR="00544E9E" w:rsidRDefault="00544E9E" w:rsidP="00544E9E">
      <w:pPr>
        <w:pStyle w:val="Codeblock"/>
        <w:ind w:left="0"/>
      </w:pPr>
      <w:r>
        <w:t xml:space="preserve">  cat        Copy standard input to standard output.</w:t>
      </w:r>
    </w:p>
    <w:p w14:paraId="19AA6C9B" w14:textId="77777777" w:rsidR="00544E9E" w:rsidRDefault="00544E9E" w:rsidP="00544E9E">
      <w:pPr>
        <w:pStyle w:val="Codeblock"/>
        <w:ind w:left="0"/>
      </w:pPr>
    </w:p>
    <w:p w14:paraId="3A152E0E" w14:textId="77777777" w:rsidR="00544E9E" w:rsidRDefault="00544E9E" w:rsidP="00544E9E">
      <w:pPr>
        <w:pStyle w:val="Codeblock"/>
        <w:ind w:left="0"/>
      </w:pPr>
      <w:r>
        <w:t xml:space="preserve">GNU </w:t>
      </w:r>
      <w:proofErr w:type="spellStart"/>
      <w:r>
        <w:t>coreutils</w:t>
      </w:r>
      <w:proofErr w:type="spellEnd"/>
      <w:r>
        <w:t xml:space="preserve"> online help: &lt;https://www.gnu.org/software/coreutils/&gt;</w:t>
      </w:r>
    </w:p>
    <w:p w14:paraId="5994AE52" w14:textId="77777777" w:rsidR="00544E9E" w:rsidRDefault="00544E9E" w:rsidP="00544E9E">
      <w:pPr>
        <w:pStyle w:val="Codeblock"/>
        <w:ind w:left="0"/>
      </w:pPr>
      <w:r>
        <w:lastRenderedPageBreak/>
        <w:t xml:space="preserve">Full documentation at: </w:t>
      </w:r>
      <w:r w:rsidRPr="00DE26C2">
        <w:t>https://www.gnu.org/software/coreutils/cat</w:t>
      </w:r>
    </w:p>
    <w:p w14:paraId="37F05475" w14:textId="77777777" w:rsidR="00544E9E" w:rsidRPr="00E134B7" w:rsidRDefault="00544E9E" w:rsidP="00544E9E">
      <w:pPr>
        <w:pStyle w:val="Codeblock"/>
        <w:ind w:left="0"/>
      </w:pPr>
      <w:r w:rsidRPr="00E134B7">
        <w:t>or available locally via: info '(</w:t>
      </w:r>
      <w:proofErr w:type="spellStart"/>
      <w:r w:rsidRPr="00E134B7">
        <w:t>coreutils</w:t>
      </w:r>
      <w:proofErr w:type="spellEnd"/>
      <w:r w:rsidRPr="00E134B7">
        <w:t>) cat invocation'</w:t>
      </w:r>
    </w:p>
    <w:p w14:paraId="19E4F016" w14:textId="77777777" w:rsidR="00544E9E" w:rsidRPr="00972780" w:rsidRDefault="00544E9E" w:rsidP="00544E9E">
      <w:pPr>
        <w:pStyle w:val="ListParagraph"/>
        <w:ind w:left="12" w:firstLine="0"/>
      </w:pPr>
      <w:r>
        <w:t>Kijk naar de output van “</w:t>
      </w:r>
      <w:proofErr w:type="spellStart"/>
      <w:r w:rsidRPr="00972780">
        <w:rPr>
          <w:rStyle w:val="CodesnippetChar"/>
        </w:rPr>
        <w:t>cat</w:t>
      </w:r>
      <w:proofErr w:type="spellEnd"/>
      <w:r w:rsidRPr="00972780">
        <w:rPr>
          <w:rStyle w:val="CodesnippetChar"/>
        </w:rPr>
        <w:t xml:space="preserve"> --help</w:t>
      </w:r>
      <w:r>
        <w:t xml:space="preserve">”, bepaal welke optie er voor zorgt dat elke regel genummerd wordt en toon </w:t>
      </w:r>
      <w:r w:rsidRPr="00DE26C2">
        <w:rPr>
          <w:rStyle w:val="CodesnippetChar"/>
        </w:rPr>
        <w:t>/</w:t>
      </w:r>
      <w:proofErr w:type="spellStart"/>
      <w:r w:rsidRPr="00DE26C2">
        <w:rPr>
          <w:rStyle w:val="CodesnippetChar"/>
        </w:rPr>
        <w:t>etc</w:t>
      </w:r>
      <w:proofErr w:type="spellEnd"/>
      <w:r w:rsidRPr="00DE26C2">
        <w:rPr>
          <w:rStyle w:val="CodesnippetChar"/>
        </w:rPr>
        <w:t>/hosts</w:t>
      </w:r>
      <w:r>
        <w:t xml:space="preserve"> op jouw Linux VM met regelnummers.</w:t>
      </w:r>
    </w:p>
    <w:p w14:paraId="7EDB3ED3" w14:textId="77777777" w:rsidR="00544E9E" w:rsidRDefault="00544E9E" w:rsidP="00544E9E"/>
    <w:p w14:paraId="3C0625C1" w14:textId="77777777" w:rsidR="00544E9E" w:rsidRPr="0072523E" w:rsidRDefault="00544E9E" w:rsidP="00544E9E">
      <w:pPr>
        <w:rPr>
          <w:rStyle w:val="IntenseEmphasis"/>
        </w:rPr>
      </w:pPr>
      <w:r w:rsidRPr="0072523E">
        <w:rPr>
          <w:rStyle w:val="IntenseEmphasis"/>
        </w:rPr>
        <w:t>De handleiding voor een commando</w:t>
      </w:r>
    </w:p>
    <w:p w14:paraId="52E335C1" w14:textId="77777777" w:rsidR="00544E9E" w:rsidRDefault="00544E9E" w:rsidP="00544E9E">
      <w:r>
        <w:t>Het commando “</w:t>
      </w:r>
      <w:proofErr w:type="spellStart"/>
      <w:r w:rsidRPr="00972780">
        <w:rPr>
          <w:rStyle w:val="CodesnippetChar"/>
        </w:rPr>
        <w:t>clear</w:t>
      </w:r>
      <w:proofErr w:type="spellEnd"/>
      <w:r>
        <w:t xml:space="preserve">” maakt het terminal </w:t>
      </w:r>
      <w:proofErr w:type="spellStart"/>
      <w:r>
        <w:t>window</w:t>
      </w:r>
      <w:proofErr w:type="spellEnd"/>
      <w:r>
        <w:t xml:space="preserve"> leeg en heeft een redelijk overzichtelijke </w:t>
      </w:r>
      <w:proofErr w:type="spellStart"/>
      <w:r>
        <w:t>manpage</w:t>
      </w:r>
      <w:proofErr w:type="spellEnd"/>
      <w:r>
        <w:t xml:space="preserve"> (de gangbare term voor een handleiding, kort voor “manual page”). Vraag deze op met het commando “</w:t>
      </w:r>
      <w:r w:rsidRPr="0072523E">
        <w:rPr>
          <w:rStyle w:val="CodesnippetChar"/>
        </w:rPr>
        <w:t xml:space="preserve">man </w:t>
      </w:r>
      <w:proofErr w:type="spellStart"/>
      <w:r w:rsidRPr="0072523E">
        <w:rPr>
          <w:rStyle w:val="CodesnippetChar"/>
        </w:rPr>
        <w:t>clear</w:t>
      </w:r>
      <w:proofErr w:type="spellEnd"/>
      <w:r>
        <w:t xml:space="preserve">”. De pagina wordt geopend in een zogenoemde </w:t>
      </w:r>
      <w:r w:rsidRPr="0072523E">
        <w:rPr>
          <w:i/>
        </w:rPr>
        <w:t>pager</w:t>
      </w:r>
      <w:r>
        <w:t xml:space="preserve">, die voorkomt dat de output het scherm </w:t>
      </w:r>
      <w:proofErr w:type="spellStart"/>
      <w:r>
        <w:t>afscrollt</w:t>
      </w:r>
      <w:proofErr w:type="spellEnd"/>
      <w:r>
        <w:t xml:space="preserve">. </w:t>
      </w:r>
      <w:r w:rsidRPr="0072523E">
        <w:t>Indien</w:t>
      </w:r>
      <w:r>
        <w:t xml:space="preserve"> nodig kun je verder lezen door spatie of de f-toets (van </w:t>
      </w:r>
      <w:r>
        <w:rPr>
          <w:b/>
        </w:rPr>
        <w:t>f</w:t>
      </w:r>
      <w:r>
        <w:t xml:space="preserve">orward) te drukken of teruggaan door de b-toets (van </w:t>
      </w:r>
      <w:r>
        <w:rPr>
          <w:b/>
        </w:rPr>
        <w:t>b</w:t>
      </w:r>
      <w:r>
        <w:t xml:space="preserve">ackward) te drukken. Na het lezen verlaat je de pagina weer door op de q-toets (van </w:t>
      </w:r>
      <w:proofErr w:type="spellStart"/>
      <w:r>
        <w:rPr>
          <w:b/>
        </w:rPr>
        <w:t>q</w:t>
      </w:r>
      <w:r>
        <w:t>uit</w:t>
      </w:r>
      <w:proofErr w:type="spellEnd"/>
      <w:r>
        <w:t>) te drukken.</w:t>
      </w:r>
    </w:p>
    <w:p w14:paraId="71920261" w14:textId="77777777" w:rsidR="00544E9E" w:rsidRDefault="00544E9E" w:rsidP="00544E9E">
      <w:r>
        <w:t>De output ziet eruit als volgt:</w:t>
      </w:r>
    </w:p>
    <w:p w14:paraId="09723834" w14:textId="77777777" w:rsidR="00544E9E" w:rsidRDefault="00544E9E" w:rsidP="00544E9E">
      <w:pPr>
        <w:pStyle w:val="Codeblock"/>
      </w:pPr>
      <w:r>
        <w:t>clear(1)                    General Commands Manual                   clear(1)</w:t>
      </w:r>
    </w:p>
    <w:p w14:paraId="7DE2EB31" w14:textId="77777777" w:rsidR="00544E9E" w:rsidRDefault="00544E9E" w:rsidP="00544E9E">
      <w:pPr>
        <w:pStyle w:val="Codeblock"/>
      </w:pPr>
    </w:p>
    <w:p w14:paraId="0565C1DF" w14:textId="77777777" w:rsidR="00544E9E" w:rsidRPr="00766014" w:rsidRDefault="00544E9E" w:rsidP="00544E9E">
      <w:pPr>
        <w:pStyle w:val="Codeblock"/>
        <w:rPr>
          <w:b/>
        </w:rPr>
      </w:pPr>
      <w:r w:rsidRPr="00766014">
        <w:rPr>
          <w:b/>
        </w:rPr>
        <w:t>NAME</w:t>
      </w:r>
    </w:p>
    <w:p w14:paraId="2BCB4049" w14:textId="77777777" w:rsidR="00544E9E" w:rsidRDefault="00544E9E" w:rsidP="00544E9E">
      <w:pPr>
        <w:pStyle w:val="Codeblock"/>
      </w:pPr>
      <w:r>
        <w:t xml:space="preserve">       </w:t>
      </w:r>
      <w:r w:rsidRPr="00766014">
        <w:rPr>
          <w:b/>
        </w:rPr>
        <w:t>clear</w:t>
      </w:r>
      <w:r>
        <w:t xml:space="preserve"> - clear the terminal screen</w:t>
      </w:r>
    </w:p>
    <w:p w14:paraId="2F6DF3CE" w14:textId="77777777" w:rsidR="00544E9E" w:rsidRDefault="00544E9E" w:rsidP="00544E9E">
      <w:pPr>
        <w:pStyle w:val="Codeblock"/>
      </w:pPr>
    </w:p>
    <w:p w14:paraId="282F0406" w14:textId="77777777" w:rsidR="00544E9E" w:rsidRPr="00766014" w:rsidRDefault="00544E9E" w:rsidP="00544E9E">
      <w:pPr>
        <w:pStyle w:val="Codeblock"/>
        <w:rPr>
          <w:b/>
        </w:rPr>
      </w:pPr>
      <w:r w:rsidRPr="00766014">
        <w:rPr>
          <w:b/>
        </w:rPr>
        <w:t>SYNOPSIS</w:t>
      </w:r>
    </w:p>
    <w:p w14:paraId="2EBA1A05" w14:textId="77777777" w:rsidR="00544E9E" w:rsidRDefault="00544E9E" w:rsidP="00544E9E">
      <w:pPr>
        <w:pStyle w:val="Codeblock"/>
      </w:pPr>
      <w:r>
        <w:t xml:space="preserve">       </w:t>
      </w:r>
      <w:r w:rsidRPr="00766014">
        <w:rPr>
          <w:b/>
        </w:rPr>
        <w:t>clear</w:t>
      </w:r>
      <w:r>
        <w:t xml:space="preserve"> [</w:t>
      </w:r>
      <w:r w:rsidRPr="00766014">
        <w:rPr>
          <w:b/>
        </w:rPr>
        <w:t>-</w:t>
      </w:r>
      <w:proofErr w:type="spellStart"/>
      <w:r w:rsidRPr="00766014">
        <w:rPr>
          <w:b/>
        </w:rPr>
        <w:t>T</w:t>
      </w:r>
      <w:r w:rsidRPr="00AB502D">
        <w:rPr>
          <w:u w:val="single"/>
        </w:rPr>
        <w:t>type</w:t>
      </w:r>
      <w:proofErr w:type="spellEnd"/>
      <w:r>
        <w:t>] [</w:t>
      </w:r>
      <w:r w:rsidRPr="00766014">
        <w:rPr>
          <w:b/>
        </w:rPr>
        <w:t>-V</w:t>
      </w:r>
      <w:r>
        <w:t>] [</w:t>
      </w:r>
      <w:r w:rsidRPr="00766014">
        <w:rPr>
          <w:b/>
        </w:rPr>
        <w:t>-x</w:t>
      </w:r>
      <w:r>
        <w:t>]</w:t>
      </w:r>
    </w:p>
    <w:p w14:paraId="3485025E" w14:textId="77777777" w:rsidR="00544E9E" w:rsidRDefault="00544E9E" w:rsidP="00544E9E">
      <w:pPr>
        <w:pStyle w:val="Codeblock"/>
      </w:pPr>
    </w:p>
    <w:p w14:paraId="6DB88DBD" w14:textId="77777777" w:rsidR="00544E9E" w:rsidRPr="00766014" w:rsidRDefault="00544E9E" w:rsidP="00544E9E">
      <w:pPr>
        <w:pStyle w:val="Codeblock"/>
        <w:rPr>
          <w:b/>
        </w:rPr>
      </w:pPr>
      <w:r w:rsidRPr="00766014">
        <w:rPr>
          <w:b/>
        </w:rPr>
        <w:t>DESCRIPTION</w:t>
      </w:r>
    </w:p>
    <w:p w14:paraId="5C227156" w14:textId="77777777" w:rsidR="00544E9E" w:rsidRDefault="00544E9E" w:rsidP="00544E9E">
      <w:pPr>
        <w:pStyle w:val="Codeblock"/>
      </w:pPr>
      <w:r>
        <w:t xml:space="preserve">       </w:t>
      </w:r>
      <w:r w:rsidRPr="00766014">
        <w:rPr>
          <w:b/>
        </w:rPr>
        <w:t>clear</w:t>
      </w:r>
      <w:r>
        <w:t xml:space="preserve">  clears your screen if this is possible, including its </w:t>
      </w:r>
      <w:proofErr w:type="spellStart"/>
      <w:r>
        <w:t>scrollback</w:t>
      </w:r>
      <w:proofErr w:type="spellEnd"/>
    </w:p>
    <w:p w14:paraId="3062DCD1" w14:textId="77777777" w:rsidR="00544E9E" w:rsidRDefault="00544E9E" w:rsidP="00544E9E">
      <w:pPr>
        <w:pStyle w:val="Codeblock"/>
      </w:pPr>
      <w:r>
        <w:t xml:space="preserve">       buffer (if the extended “E3” capability is defined).   </w:t>
      </w:r>
      <w:r w:rsidRPr="00766014">
        <w:rPr>
          <w:b/>
        </w:rPr>
        <w:t>clear</w:t>
      </w:r>
      <w:r>
        <w:t xml:space="preserve">  looks  in</w:t>
      </w:r>
    </w:p>
    <w:p w14:paraId="5BBDF8F8" w14:textId="77777777" w:rsidR="00544E9E" w:rsidRDefault="00544E9E" w:rsidP="00544E9E">
      <w:pPr>
        <w:pStyle w:val="Codeblock"/>
      </w:pPr>
      <w:r>
        <w:t xml:space="preserve">       the environment for the terminal type given by the environment variable</w:t>
      </w:r>
    </w:p>
    <w:p w14:paraId="22052108" w14:textId="77777777" w:rsidR="00544E9E" w:rsidRDefault="00544E9E" w:rsidP="00544E9E">
      <w:pPr>
        <w:pStyle w:val="Codeblock"/>
      </w:pPr>
      <w:r>
        <w:t xml:space="preserve">       </w:t>
      </w:r>
      <w:r w:rsidRPr="00766014">
        <w:rPr>
          <w:b/>
        </w:rPr>
        <w:t>TERM</w:t>
      </w:r>
      <w:r>
        <w:t xml:space="preserve">, and then in the </w:t>
      </w:r>
      <w:proofErr w:type="spellStart"/>
      <w:r w:rsidRPr="00766014">
        <w:rPr>
          <w:b/>
        </w:rPr>
        <w:t>terminfo</w:t>
      </w:r>
      <w:proofErr w:type="spellEnd"/>
      <w:r>
        <w:t xml:space="preserve"> database to determine how to  clear  the</w:t>
      </w:r>
    </w:p>
    <w:p w14:paraId="39D0E8B4" w14:textId="77777777" w:rsidR="00544E9E" w:rsidRDefault="00544E9E" w:rsidP="00544E9E">
      <w:pPr>
        <w:pStyle w:val="Codeblock"/>
      </w:pPr>
      <w:r>
        <w:t xml:space="preserve">       screen.</w:t>
      </w:r>
    </w:p>
    <w:p w14:paraId="1E7C0F18" w14:textId="77777777" w:rsidR="00544E9E" w:rsidRDefault="00544E9E" w:rsidP="00544E9E">
      <w:pPr>
        <w:pStyle w:val="Codeblock"/>
      </w:pPr>
    </w:p>
    <w:p w14:paraId="185BCD0F" w14:textId="77777777" w:rsidR="00544E9E" w:rsidRDefault="00544E9E" w:rsidP="00544E9E">
      <w:pPr>
        <w:pStyle w:val="Codeblock"/>
      </w:pPr>
      <w:r>
        <w:t xml:space="preserve">       </w:t>
      </w:r>
      <w:r w:rsidRPr="00766014">
        <w:rPr>
          <w:b/>
        </w:rPr>
        <w:t>clear</w:t>
      </w:r>
      <w:r>
        <w:t xml:space="preserve">  writes  to  the  standard output.  You can redirect the standard</w:t>
      </w:r>
    </w:p>
    <w:p w14:paraId="14D67AEA" w14:textId="77777777" w:rsidR="00544E9E" w:rsidRDefault="00544E9E" w:rsidP="00544E9E">
      <w:pPr>
        <w:pStyle w:val="Codeblock"/>
      </w:pPr>
      <w:r>
        <w:t xml:space="preserve">       output to a file (which  prevents  </w:t>
      </w:r>
      <w:r w:rsidRPr="00766014">
        <w:rPr>
          <w:b/>
        </w:rPr>
        <w:t>clear</w:t>
      </w:r>
      <w:r>
        <w:t xml:space="preserve">  from  actually  clearing  the</w:t>
      </w:r>
    </w:p>
    <w:p w14:paraId="03361AE9" w14:textId="77777777" w:rsidR="00544E9E" w:rsidRDefault="00544E9E" w:rsidP="00544E9E">
      <w:pPr>
        <w:pStyle w:val="Codeblock"/>
      </w:pPr>
      <w:r>
        <w:t xml:space="preserve">       screen),  and  later  </w:t>
      </w:r>
      <w:r w:rsidRPr="00766014">
        <w:rPr>
          <w:b/>
        </w:rPr>
        <w:t>cat</w:t>
      </w:r>
      <w:r>
        <w:t xml:space="preserve">  the  file to the screen, clearing it at that</w:t>
      </w:r>
    </w:p>
    <w:p w14:paraId="4DB2FD17" w14:textId="77777777" w:rsidR="00544E9E" w:rsidRDefault="00544E9E" w:rsidP="00544E9E">
      <w:pPr>
        <w:pStyle w:val="Codeblock"/>
      </w:pPr>
      <w:r>
        <w:t xml:space="preserve">       point.</w:t>
      </w:r>
    </w:p>
    <w:p w14:paraId="66A427C8" w14:textId="77777777" w:rsidR="00544E9E" w:rsidRDefault="00544E9E" w:rsidP="00544E9E">
      <w:pPr>
        <w:pStyle w:val="Codeblock"/>
      </w:pPr>
    </w:p>
    <w:p w14:paraId="42971EFD" w14:textId="77777777" w:rsidR="00544E9E" w:rsidRPr="00766014" w:rsidRDefault="00544E9E" w:rsidP="00544E9E">
      <w:pPr>
        <w:pStyle w:val="Codeblock"/>
        <w:rPr>
          <w:b/>
        </w:rPr>
      </w:pPr>
      <w:r w:rsidRPr="00766014">
        <w:rPr>
          <w:b/>
        </w:rPr>
        <w:t>OPTIONS</w:t>
      </w:r>
    </w:p>
    <w:p w14:paraId="3A8CA900" w14:textId="77777777" w:rsidR="00544E9E" w:rsidRDefault="00544E9E" w:rsidP="00544E9E">
      <w:pPr>
        <w:pStyle w:val="Codeblock"/>
      </w:pPr>
      <w:r w:rsidRPr="00766014">
        <w:rPr>
          <w:b/>
        </w:rPr>
        <w:t xml:space="preserve">       -T</w:t>
      </w:r>
      <w:r>
        <w:t xml:space="preserve"> </w:t>
      </w:r>
      <w:r w:rsidRPr="00766014">
        <w:rPr>
          <w:u w:val="single"/>
        </w:rPr>
        <w:t>type</w:t>
      </w:r>
    </w:p>
    <w:p w14:paraId="413C3DB7" w14:textId="77777777" w:rsidR="00544E9E" w:rsidRDefault="00544E9E" w:rsidP="00544E9E">
      <w:pPr>
        <w:pStyle w:val="Codeblock"/>
      </w:pPr>
      <w:r>
        <w:t xml:space="preserve">            indicates the </w:t>
      </w:r>
      <w:r w:rsidRPr="00AB502D">
        <w:rPr>
          <w:u w:val="single"/>
        </w:rPr>
        <w:t>type</w:t>
      </w:r>
      <w:r>
        <w:t xml:space="preserve"> of terminal.  Normally this option is  </w:t>
      </w:r>
      <w:proofErr w:type="spellStart"/>
      <w:r>
        <w:t>unneces</w:t>
      </w:r>
      <w:proofErr w:type="spellEnd"/>
      <w:r>
        <w:t>‐</w:t>
      </w:r>
    </w:p>
    <w:p w14:paraId="3F1871B8" w14:textId="77777777" w:rsidR="00544E9E" w:rsidRPr="00397BEC" w:rsidRDefault="00544E9E" w:rsidP="00544E9E">
      <w:pPr>
        <w:pStyle w:val="Codeblock"/>
        <w:rPr>
          <w:color w:val="FFFFFF" w:themeColor="background1"/>
        </w:rPr>
      </w:pPr>
      <w:r w:rsidRPr="00397BEC">
        <w:rPr>
          <w:color w:val="000000" w:themeColor="text1"/>
          <w:highlight w:val="black"/>
        </w:rPr>
        <w:t>_</w:t>
      </w:r>
      <w:r w:rsidRPr="00397BEC">
        <w:rPr>
          <w:color w:val="FFFFFF" w:themeColor="background1"/>
          <w:highlight w:val="black"/>
        </w:rPr>
        <w:t>Manual page clear(1) line 1 (press h for help or q to quit)</w:t>
      </w:r>
    </w:p>
    <w:p w14:paraId="27CF6A53" w14:textId="77777777" w:rsidR="00544E9E" w:rsidRDefault="00544E9E" w:rsidP="00544E9E">
      <w:r w:rsidRPr="00C2249E">
        <w:t xml:space="preserve">De </w:t>
      </w:r>
      <w:proofErr w:type="spellStart"/>
      <w:r w:rsidRPr="00C2249E">
        <w:t>manpage</w:t>
      </w:r>
      <w:proofErr w:type="spellEnd"/>
      <w:r w:rsidRPr="00C2249E">
        <w:t xml:space="preserve"> is opgedeeld </w:t>
      </w:r>
      <w:r>
        <w:t xml:space="preserve">in een aantal standaardhoofdstukken, waaronder enkele die in vrijwel elke </w:t>
      </w:r>
      <w:proofErr w:type="spellStart"/>
      <w:r>
        <w:t>manpage</w:t>
      </w:r>
      <w:proofErr w:type="spellEnd"/>
      <w:r>
        <w:t xml:space="preserve"> voorkomen:</w:t>
      </w:r>
    </w:p>
    <w:p w14:paraId="5B2EBAC2" w14:textId="77777777" w:rsidR="00544E9E" w:rsidRDefault="00544E9E" w:rsidP="00544E9E">
      <w:pPr>
        <w:pStyle w:val="ListParagraph"/>
        <w:numPr>
          <w:ilvl w:val="0"/>
          <w:numId w:val="39"/>
        </w:numPr>
      </w:pPr>
      <w:r w:rsidRPr="00C2249E">
        <w:t>“SYNOPSIS” met daarin de naam van het commando en vaak ook een korte omschrijving</w:t>
      </w:r>
    </w:p>
    <w:p w14:paraId="2ABF7EB1" w14:textId="77777777" w:rsidR="00544E9E" w:rsidRDefault="00544E9E" w:rsidP="00544E9E">
      <w:pPr>
        <w:pStyle w:val="ListParagraph"/>
        <w:numPr>
          <w:ilvl w:val="0"/>
          <w:numId w:val="39"/>
        </w:numPr>
      </w:pPr>
      <w:r>
        <w:t>“DESCRIPTION” met daarin een uitgebreide omschrijving, inclusief een lijst met beschrijvingen van de eventuele opties die gegeven kunnen worden</w:t>
      </w:r>
    </w:p>
    <w:p w14:paraId="0F6C1A74" w14:textId="77777777" w:rsidR="00544E9E" w:rsidRPr="00C2249E" w:rsidRDefault="00544E9E" w:rsidP="00544E9E">
      <w:pPr>
        <w:pStyle w:val="ListParagraph"/>
        <w:numPr>
          <w:ilvl w:val="0"/>
          <w:numId w:val="39"/>
        </w:numPr>
      </w:pPr>
      <w:r>
        <w:t xml:space="preserve">“SEE ALSO” (tweede pagina) met daar verwijzingen naar manpages die een relatie hebben met de </w:t>
      </w:r>
      <w:proofErr w:type="spellStart"/>
      <w:r>
        <w:t>manpage</w:t>
      </w:r>
      <w:proofErr w:type="spellEnd"/>
      <w:r>
        <w:t xml:space="preserve"> die bekeken wordt</w:t>
      </w:r>
    </w:p>
    <w:p w14:paraId="413F98ED" w14:textId="77777777" w:rsidR="00544E9E" w:rsidRPr="00C2249E" w:rsidRDefault="00544E9E" w:rsidP="00544E9E"/>
    <w:p w14:paraId="3FDA8C32" w14:textId="77777777" w:rsidR="00544E9E" w:rsidRDefault="00544E9E" w:rsidP="00544E9E">
      <w:r>
        <w:t>Een uitgebreider commando is “</w:t>
      </w:r>
      <w:proofErr w:type="spellStart"/>
      <w:r w:rsidRPr="0072523E">
        <w:rPr>
          <w:rStyle w:val="CodesnippetChar"/>
        </w:rPr>
        <w:t>ls</w:t>
      </w:r>
      <w:proofErr w:type="spellEnd"/>
      <w:r>
        <w:t>” voor het tonen van directory-inhoud.</w:t>
      </w:r>
    </w:p>
    <w:p w14:paraId="3E413AAC" w14:textId="77777777" w:rsidR="00544E9E" w:rsidRDefault="00544E9E" w:rsidP="00544E9E">
      <w:pPr>
        <w:pStyle w:val="ListParagraph"/>
        <w:numPr>
          <w:ilvl w:val="0"/>
          <w:numId w:val="55"/>
        </w:numPr>
      </w:pPr>
      <w:r>
        <w:t xml:space="preserve">Bekijk bijvoorbeeld eens de inhoud van de directory </w:t>
      </w:r>
      <w:r w:rsidRPr="0072523E">
        <w:rPr>
          <w:rStyle w:val="CodesnippetChar"/>
        </w:rPr>
        <w:t>/</w:t>
      </w:r>
      <w:proofErr w:type="spellStart"/>
      <w:r w:rsidRPr="0072523E">
        <w:rPr>
          <w:rStyle w:val="CodesnippetChar"/>
        </w:rPr>
        <w:t>etc</w:t>
      </w:r>
      <w:proofErr w:type="spellEnd"/>
      <w:r w:rsidRPr="0072523E">
        <w:rPr>
          <w:rStyle w:val="CodesnippetChar"/>
        </w:rPr>
        <w:t>/</w:t>
      </w:r>
      <w:proofErr w:type="spellStart"/>
      <w:r w:rsidRPr="0072523E">
        <w:rPr>
          <w:rStyle w:val="CodesnippetChar"/>
        </w:rPr>
        <w:t>sysconfig</w:t>
      </w:r>
      <w:proofErr w:type="spellEnd"/>
      <w:r>
        <w:t>.</w:t>
      </w:r>
    </w:p>
    <w:p w14:paraId="6774B086" w14:textId="77777777" w:rsidR="00544E9E" w:rsidRDefault="00544E9E" w:rsidP="00544E9E">
      <w:pPr>
        <w:pStyle w:val="ListParagraph"/>
        <w:numPr>
          <w:ilvl w:val="0"/>
          <w:numId w:val="55"/>
        </w:numPr>
      </w:pPr>
      <w:r>
        <w:t xml:space="preserve">Bekijk de </w:t>
      </w:r>
      <w:proofErr w:type="spellStart"/>
      <w:r>
        <w:t>manpage</w:t>
      </w:r>
      <w:proofErr w:type="spellEnd"/>
      <w:r>
        <w:t xml:space="preserve"> voor “</w:t>
      </w:r>
      <w:proofErr w:type="spellStart"/>
      <w:r w:rsidRPr="0072523E">
        <w:rPr>
          <w:rStyle w:val="CodesnippetChar"/>
        </w:rPr>
        <w:t>ls</w:t>
      </w:r>
      <w:proofErr w:type="spellEnd"/>
      <w:r>
        <w:t xml:space="preserve">” en zoek naar de optie die de sorteervolgorde omdraait. Gebruik deze optie om de inhoud van de directory </w:t>
      </w:r>
      <w:r w:rsidRPr="0072523E">
        <w:rPr>
          <w:rStyle w:val="CodesnippetChar"/>
        </w:rPr>
        <w:t>/</w:t>
      </w:r>
      <w:proofErr w:type="spellStart"/>
      <w:r w:rsidRPr="0072523E">
        <w:rPr>
          <w:rStyle w:val="CodesnippetChar"/>
        </w:rPr>
        <w:t>etc</w:t>
      </w:r>
      <w:proofErr w:type="spellEnd"/>
      <w:r w:rsidRPr="0072523E">
        <w:rPr>
          <w:rStyle w:val="CodesnippetChar"/>
        </w:rPr>
        <w:t>/</w:t>
      </w:r>
      <w:proofErr w:type="spellStart"/>
      <w:r w:rsidRPr="0072523E">
        <w:rPr>
          <w:rStyle w:val="CodesnippetChar"/>
        </w:rPr>
        <w:t>sysconfig</w:t>
      </w:r>
      <w:proofErr w:type="spellEnd"/>
      <w:r>
        <w:t xml:space="preserve"> in omgekeerde volgorde weer te geven. Is de volgorde precies omgedraaid?</w:t>
      </w:r>
    </w:p>
    <w:p w14:paraId="02A4EEEF" w14:textId="77777777" w:rsidR="00544E9E" w:rsidRDefault="00544E9E" w:rsidP="00544E9E"/>
    <w:p w14:paraId="0C6EE9AB" w14:textId="77777777" w:rsidR="00544E9E" w:rsidRPr="0072523E" w:rsidRDefault="00544E9E" w:rsidP="00544E9E">
      <w:pPr>
        <w:rPr>
          <w:rStyle w:val="IntenseEmphasis"/>
        </w:rPr>
      </w:pPr>
      <w:r w:rsidRPr="0072523E">
        <w:rPr>
          <w:rStyle w:val="IntenseEmphasis"/>
        </w:rPr>
        <w:t>Een commando zoeken op trefwoord</w:t>
      </w:r>
    </w:p>
    <w:p w14:paraId="16070A5C" w14:textId="77777777" w:rsidR="00544E9E" w:rsidRDefault="00544E9E" w:rsidP="00544E9E">
      <w:r>
        <w:lastRenderedPageBreak/>
        <w:t>Dit vergt een kleine voorbereiding voor een zojuist geïnstalleerd systeem: dagelijks wordt de database met daarin de index van alle manpages aangemaakt of ververst, maar de kans is zeer klein dat dat al is gebeurd wanneer je aan deze opdracht begint.</w:t>
      </w:r>
    </w:p>
    <w:p w14:paraId="27252F99" w14:textId="77777777" w:rsidR="00544E9E" w:rsidRDefault="00544E9E" w:rsidP="00544E9E">
      <w:pPr>
        <w:pStyle w:val="ListParagraph"/>
        <w:numPr>
          <w:ilvl w:val="0"/>
          <w:numId w:val="56"/>
        </w:numPr>
      </w:pPr>
      <w:r>
        <w:t>Voer daarom het volgende commando uit: “</w:t>
      </w:r>
      <w:proofErr w:type="spellStart"/>
      <w:r w:rsidRPr="00766014">
        <w:rPr>
          <w:rStyle w:val="CodesnippetChar"/>
        </w:rPr>
        <w:t>sudo</w:t>
      </w:r>
      <w:proofErr w:type="spellEnd"/>
      <w:r>
        <w:t xml:space="preserve"> </w:t>
      </w:r>
      <w:proofErr w:type="spellStart"/>
      <w:r w:rsidRPr="00AC5E0F">
        <w:rPr>
          <w:rStyle w:val="CodesnippetChar"/>
        </w:rPr>
        <w:t>mandb</w:t>
      </w:r>
      <w:proofErr w:type="spellEnd"/>
      <w:r>
        <w:t>”. Vervolgens is het mogelijk te zoeken op basis van een trefwoord in de omschrijving van manpages.</w:t>
      </w:r>
    </w:p>
    <w:p w14:paraId="589FD669" w14:textId="77777777" w:rsidR="00544E9E" w:rsidRDefault="00544E9E" w:rsidP="00544E9E">
      <w:pPr>
        <w:pStyle w:val="ListParagraph"/>
        <w:numPr>
          <w:ilvl w:val="0"/>
          <w:numId w:val="56"/>
        </w:numPr>
      </w:pPr>
      <w:r>
        <w:t>Zoek met behulp van het commando “</w:t>
      </w:r>
      <w:r w:rsidRPr="00397BEC">
        <w:rPr>
          <w:rStyle w:val="CodesnippetChar"/>
        </w:rPr>
        <w:t xml:space="preserve">man </w:t>
      </w:r>
      <w:r>
        <w:rPr>
          <w:rStyle w:val="CodesnippetChar"/>
        </w:rPr>
        <w:t>-</w:t>
      </w:r>
      <w:r w:rsidRPr="00397BEC">
        <w:rPr>
          <w:rStyle w:val="CodesnippetChar"/>
        </w:rPr>
        <w:t xml:space="preserve">k </w:t>
      </w:r>
      <w:proofErr w:type="spellStart"/>
      <w:r w:rsidRPr="00397BEC">
        <w:rPr>
          <w:rStyle w:val="CodesnippetChar"/>
        </w:rPr>
        <w:t>logged</w:t>
      </w:r>
      <w:proofErr w:type="spellEnd"/>
      <w:r>
        <w:t>” naar het commando dat laat zien wie er zijn ingelogd (de omschrijving die “</w:t>
      </w:r>
      <w:r w:rsidRPr="00397BEC">
        <w:rPr>
          <w:rStyle w:val="CodesnippetChar"/>
        </w:rPr>
        <w:t>man -k</w:t>
      </w:r>
      <w:r>
        <w:t>” teruggeeft en waarin we nu geïnteresseerd zijn is “</w:t>
      </w:r>
      <w:r w:rsidRPr="00397BEC">
        <w:t xml:space="preserve">show </w:t>
      </w:r>
      <w:proofErr w:type="spellStart"/>
      <w:r w:rsidRPr="00397BEC">
        <w:t>who</w:t>
      </w:r>
      <w:proofErr w:type="spellEnd"/>
      <w:r w:rsidRPr="00397BEC">
        <w:t xml:space="preserve"> is </w:t>
      </w:r>
      <w:proofErr w:type="spellStart"/>
      <w:r w:rsidRPr="00397BEC">
        <w:t>logged</w:t>
      </w:r>
      <w:proofErr w:type="spellEnd"/>
      <w:r w:rsidRPr="00397BEC">
        <w:t xml:space="preserve"> on</w:t>
      </w:r>
      <w:r>
        <w:t xml:space="preserve">”. Open vervolgens de </w:t>
      </w:r>
      <w:proofErr w:type="spellStart"/>
      <w:r>
        <w:t>manpage</w:t>
      </w:r>
      <w:proofErr w:type="spellEnd"/>
      <w:r>
        <w:t xml:space="preserve"> voor het commando met deze omschrijving.</w:t>
      </w:r>
    </w:p>
    <w:p w14:paraId="06F169D4" w14:textId="77777777" w:rsidR="00544E9E" w:rsidRPr="00961EF3" w:rsidRDefault="00544E9E" w:rsidP="00544E9E">
      <w:pPr>
        <w:pStyle w:val="ListParagraph"/>
        <w:numPr>
          <w:ilvl w:val="0"/>
          <w:numId w:val="56"/>
        </w:numPr>
      </w:pPr>
      <w:r>
        <w:t>Met behulp van welke optie kan getoond worden wanneer het systeem voor het laatst geboot is? Probeer het commando met deze optie uit.</w:t>
      </w:r>
    </w:p>
    <w:p w14:paraId="7675A68E" w14:textId="77777777" w:rsidR="00544E9E" w:rsidRDefault="00544E9E" w:rsidP="00544E9E">
      <w:pPr>
        <w:pStyle w:val="Heading4"/>
      </w:pPr>
      <w:r>
        <w:t>Omgevingsvariabelen</w:t>
      </w:r>
    </w:p>
    <w:p w14:paraId="1A838CCD" w14:textId="77777777" w:rsidR="00544E9E" w:rsidRDefault="00544E9E" w:rsidP="00544E9E">
      <w:r>
        <w:t xml:space="preserve">Binnen de </w:t>
      </w:r>
      <w:r>
        <w:rPr>
          <w:i/>
        </w:rPr>
        <w:t>shell</w:t>
      </w:r>
      <w:r>
        <w:t xml:space="preserve"> heb je de beschikking over een groot aantal omgevingsvariabelen (ofwel </w:t>
      </w:r>
      <w:r>
        <w:rPr>
          <w:i/>
        </w:rPr>
        <w:t>environment variables</w:t>
      </w:r>
      <w:r>
        <w:t>). Enkele daarvan zullen we in deze opdracht bekijken.</w:t>
      </w:r>
    </w:p>
    <w:p w14:paraId="43BD47A6" w14:textId="77777777" w:rsidR="00544E9E" w:rsidRDefault="00544E9E" w:rsidP="00544E9E"/>
    <w:p w14:paraId="4F728777" w14:textId="77777777" w:rsidR="00544E9E" w:rsidRDefault="00544E9E" w:rsidP="00544E9E">
      <w:r>
        <w:t xml:space="preserve">Start een </w:t>
      </w:r>
      <w:proofErr w:type="spellStart"/>
      <w:r>
        <w:t>command</w:t>
      </w:r>
      <w:proofErr w:type="spellEnd"/>
      <w:r>
        <w:t xml:space="preserve"> line sessie. Hiervoor heb je weer dezelfde opties als in paragraaf </w:t>
      </w:r>
      <w:r>
        <w:fldChar w:fldCharType="begin"/>
      </w:r>
      <w:r>
        <w:instrText xml:space="preserve"> REF _Ref27152260 \r \h </w:instrText>
      </w:r>
      <w:r>
        <w:fldChar w:fldCharType="separate"/>
      </w:r>
      <w:r>
        <w:t>2.3.5</w:t>
      </w:r>
      <w:r>
        <w:fldChar w:fldCharType="end"/>
      </w:r>
      <w:r>
        <w:t xml:space="preserve"> (blz. </w:t>
      </w:r>
      <w:r>
        <w:fldChar w:fldCharType="begin"/>
      </w:r>
      <w:r>
        <w:instrText xml:space="preserve"> PAGEREF _Ref27152260 \h </w:instrText>
      </w:r>
      <w:r>
        <w:fldChar w:fldCharType="separate"/>
      </w:r>
      <w:r>
        <w:rPr>
          <w:noProof/>
        </w:rPr>
        <w:t>23</w:t>
      </w:r>
      <w:r>
        <w:fldChar w:fldCharType="end"/>
      </w:r>
      <w:r>
        <w:t>).</w:t>
      </w:r>
    </w:p>
    <w:p w14:paraId="77C3CA1A" w14:textId="77777777" w:rsidR="00544E9E" w:rsidRPr="00CC2DBE" w:rsidRDefault="00544E9E" w:rsidP="00544E9E">
      <w:pPr>
        <w:spacing w:after="200" w:line="276" w:lineRule="auto"/>
      </w:pPr>
      <w:r>
        <w:t>Nu kunnen we een paar handige omgevingsvariabelen bekijken:</w:t>
      </w:r>
    </w:p>
    <w:p w14:paraId="2D2D3A89" w14:textId="77777777" w:rsidR="00544E9E" w:rsidRDefault="00544E9E" w:rsidP="00544E9E">
      <w:pPr>
        <w:pStyle w:val="ListParagraph"/>
        <w:numPr>
          <w:ilvl w:val="0"/>
          <w:numId w:val="30"/>
        </w:numPr>
        <w:spacing w:after="200" w:line="276" w:lineRule="auto"/>
      </w:pPr>
      <w:r>
        <w:t xml:space="preserve">Bekijk via de omgevingsvariabele </w:t>
      </w:r>
      <w:r w:rsidRPr="006E2B6B">
        <w:rPr>
          <w:rStyle w:val="CodesnippetChar"/>
          <w:sz w:val="20"/>
        </w:rPr>
        <w:t>$USER</w:t>
      </w:r>
      <w:r w:rsidRPr="006E2B6B">
        <w:rPr>
          <w:sz w:val="20"/>
        </w:rPr>
        <w:t xml:space="preserve"> </w:t>
      </w:r>
      <w:r>
        <w:t>met welk account je ingelogd bent</w:t>
      </w:r>
    </w:p>
    <w:p w14:paraId="3B2B739C" w14:textId="77777777" w:rsidR="00544E9E" w:rsidRDefault="00544E9E" w:rsidP="00544E9E">
      <w:pPr>
        <w:pStyle w:val="ListParagraph"/>
        <w:numPr>
          <w:ilvl w:val="0"/>
          <w:numId w:val="30"/>
        </w:numPr>
        <w:spacing w:after="200" w:line="276" w:lineRule="auto"/>
      </w:pPr>
      <w:r>
        <w:t xml:space="preserve">Bekijk via de omgevingsvariabele </w:t>
      </w:r>
      <w:r w:rsidRPr="006E2B6B">
        <w:rPr>
          <w:rStyle w:val="CodesnippetChar"/>
          <w:sz w:val="20"/>
        </w:rPr>
        <w:t>$HOSTNAME</w:t>
      </w:r>
      <w:r w:rsidRPr="006E2B6B">
        <w:rPr>
          <w:sz w:val="20"/>
        </w:rPr>
        <w:t xml:space="preserve"> </w:t>
      </w:r>
      <w:r>
        <w:t>wat de naam van de VM is</w:t>
      </w:r>
    </w:p>
    <w:p w14:paraId="0CFEF959" w14:textId="77777777" w:rsidR="00544E9E" w:rsidRDefault="00544E9E" w:rsidP="00544E9E">
      <w:pPr>
        <w:pStyle w:val="ListParagraph"/>
        <w:numPr>
          <w:ilvl w:val="0"/>
          <w:numId w:val="30"/>
        </w:numPr>
        <w:spacing w:after="200" w:line="276" w:lineRule="auto"/>
      </w:pPr>
      <w:r>
        <w:t xml:space="preserve">Kijk ook in welke directory je nu staat, als het goed is kan je via een omgevingsvariabele hetzelfde pad achterhalen als met het commando </w:t>
      </w:r>
      <w:proofErr w:type="spellStart"/>
      <w:r w:rsidRPr="006E2B6B">
        <w:rPr>
          <w:rStyle w:val="CodesnippetChar"/>
          <w:sz w:val="20"/>
        </w:rPr>
        <w:t>pwd</w:t>
      </w:r>
      <w:proofErr w:type="spellEnd"/>
      <w:r>
        <w:t>.</w:t>
      </w:r>
    </w:p>
    <w:p w14:paraId="2CB07E5C" w14:textId="77777777" w:rsidR="00544E9E" w:rsidRDefault="00544E9E" w:rsidP="00544E9E">
      <w:pPr>
        <w:pStyle w:val="Heading4"/>
      </w:pPr>
      <w:r>
        <w:t>Werken met directories</w:t>
      </w:r>
    </w:p>
    <w:p w14:paraId="09EC5DA7" w14:textId="77777777" w:rsidR="00544E9E" w:rsidRDefault="00544E9E" w:rsidP="00544E9E">
      <w:pPr>
        <w:spacing w:after="200" w:line="276" w:lineRule="auto"/>
      </w:pPr>
      <w:r>
        <w:t xml:space="preserve">Onder Windows en in andere </w:t>
      </w:r>
      <w:proofErr w:type="spellStart"/>
      <w:r>
        <w:t>GUI’s</w:t>
      </w:r>
      <w:proofErr w:type="spellEnd"/>
      <w:r>
        <w:t xml:space="preserve"> ben je gewend dat je “mapjes” van de ene naar de andere plek kunt slepen of knippen en plakken. Op de </w:t>
      </w:r>
      <w:proofErr w:type="spellStart"/>
      <w:r>
        <w:t>command</w:t>
      </w:r>
      <w:proofErr w:type="spellEnd"/>
      <w:r>
        <w:t xml:space="preserve"> line zit dat natuurlijk iets anders in elkaar, terwijl het wel belangrijk is om directories te kunnen kopiëren, verplaatsen of hernoemen.</w:t>
      </w:r>
    </w:p>
    <w:p w14:paraId="4BD1750F" w14:textId="77777777" w:rsidR="00544E9E" w:rsidRPr="00B34EA3" w:rsidRDefault="00544E9E" w:rsidP="00544E9E">
      <w:pPr>
        <w:spacing w:after="200" w:line="276" w:lineRule="auto"/>
        <w:rPr>
          <w:rFonts w:ascii="Consolas" w:hAnsi="Consolas" w:cs="Consolas"/>
          <w:sz w:val="18"/>
        </w:rPr>
      </w:pPr>
      <w:r>
        <w:t xml:space="preserve">Kopieer de directory </w:t>
      </w:r>
      <w:r w:rsidRPr="00444B95">
        <w:rPr>
          <w:rStyle w:val="CodesnippetChar"/>
        </w:rPr>
        <w:t>/</w:t>
      </w:r>
      <w:proofErr w:type="spellStart"/>
      <w:r>
        <w:rPr>
          <w:rStyle w:val="CodesnippetChar"/>
        </w:rPr>
        <w:t>etc</w:t>
      </w:r>
      <w:proofErr w:type="spellEnd"/>
      <w:r>
        <w:rPr>
          <w:rStyle w:val="CodesnippetChar"/>
        </w:rPr>
        <w:t>/</w:t>
      </w:r>
      <w:proofErr w:type="spellStart"/>
      <w:r>
        <w:rPr>
          <w:rStyle w:val="CodesnippetChar"/>
        </w:rPr>
        <w:t>sysconfig</w:t>
      </w:r>
      <w:proofErr w:type="spellEnd"/>
      <w:r>
        <w:t xml:space="preserve"> naar een directory in je home directory genaamd </w:t>
      </w:r>
      <w:proofErr w:type="spellStart"/>
      <w:r>
        <w:rPr>
          <w:rStyle w:val="CodesnippetChar"/>
        </w:rPr>
        <w:t>sysconf</w:t>
      </w:r>
      <w:r w:rsidRPr="00444B95">
        <w:rPr>
          <w:rStyle w:val="CodesnippetChar"/>
        </w:rPr>
        <w:t>backup</w:t>
      </w:r>
      <w:proofErr w:type="spellEnd"/>
      <w:r>
        <w:t xml:space="preserve">. Zorg dat eventuele fouten die daarbij optreden gelogd worden in je home directory in het bestand </w:t>
      </w:r>
      <w:r w:rsidRPr="00444B95">
        <w:rPr>
          <w:rStyle w:val="CodesnippetChar"/>
        </w:rPr>
        <w:t>backuperror.log</w:t>
      </w:r>
      <w:r w:rsidRPr="00B34EA3">
        <w:t>.</w:t>
      </w:r>
      <w:r>
        <w:rPr>
          <w:rStyle w:val="CodesnippetChar"/>
        </w:rPr>
        <w:t xml:space="preserve"> </w:t>
      </w:r>
      <w:r>
        <w:t xml:space="preserve">Welk commando met welke opties heb je hiervoor gebruikt en wat is de inhoud van het bestand </w:t>
      </w:r>
      <w:r w:rsidRPr="00444B95">
        <w:rPr>
          <w:rStyle w:val="CodesnippetChar"/>
        </w:rPr>
        <w:t>backuperror.log</w:t>
      </w:r>
      <w:r>
        <w:t>?</w:t>
      </w:r>
    </w:p>
    <w:p w14:paraId="3D848C6D" w14:textId="77777777" w:rsidR="00544E9E" w:rsidRDefault="00544E9E" w:rsidP="00544E9E">
      <w:pPr>
        <w:spacing w:after="200" w:line="276" w:lineRule="auto"/>
      </w:pPr>
      <w:r>
        <w:t xml:space="preserve">Geef een verklaring voor de foutmeldingen die je ziet in het bestand </w:t>
      </w:r>
      <w:r w:rsidRPr="00444B95">
        <w:rPr>
          <w:rStyle w:val="CodesnippetChar"/>
        </w:rPr>
        <w:t>backuperror.log</w:t>
      </w:r>
      <w:r>
        <w:t xml:space="preserve">. Hernoem de zojuist gemaakte directory </w:t>
      </w:r>
      <w:proofErr w:type="spellStart"/>
      <w:r>
        <w:rPr>
          <w:rStyle w:val="CodesnippetChar"/>
        </w:rPr>
        <w:t>sysconfbackup</w:t>
      </w:r>
      <w:proofErr w:type="spellEnd"/>
      <w:r>
        <w:t xml:space="preserve"> naar </w:t>
      </w:r>
      <w:proofErr w:type="spellStart"/>
      <w:r>
        <w:rPr>
          <w:rStyle w:val="CodesnippetChar"/>
        </w:rPr>
        <w:t>sysconfbackup</w:t>
      </w:r>
      <w:r w:rsidRPr="00444B95">
        <w:rPr>
          <w:rStyle w:val="CodesnippetChar"/>
        </w:rPr>
        <w:t>.oud</w:t>
      </w:r>
      <w:proofErr w:type="spellEnd"/>
      <w:r>
        <w:t>. Welk commando gebruik je hiervoor?</w:t>
      </w:r>
    </w:p>
    <w:p w14:paraId="210C127B" w14:textId="77777777" w:rsidR="00544E9E" w:rsidRDefault="00544E9E" w:rsidP="00544E9E">
      <w:pPr>
        <w:spacing w:after="200" w:line="276" w:lineRule="auto"/>
      </w:pPr>
      <w:r>
        <w:t xml:space="preserve">Kopieer opnieuw de directory </w:t>
      </w:r>
      <w:r w:rsidRPr="00444B95">
        <w:rPr>
          <w:rStyle w:val="CodesnippetChar"/>
        </w:rPr>
        <w:t>/</w:t>
      </w:r>
      <w:proofErr w:type="spellStart"/>
      <w:r>
        <w:rPr>
          <w:rStyle w:val="CodesnippetChar"/>
        </w:rPr>
        <w:t>etc</w:t>
      </w:r>
      <w:proofErr w:type="spellEnd"/>
      <w:r>
        <w:rPr>
          <w:rStyle w:val="CodesnippetChar"/>
        </w:rPr>
        <w:t>/</w:t>
      </w:r>
      <w:proofErr w:type="spellStart"/>
      <w:r>
        <w:rPr>
          <w:rStyle w:val="CodesnippetChar"/>
        </w:rPr>
        <w:t>sysconfig</w:t>
      </w:r>
      <w:proofErr w:type="spellEnd"/>
      <w:r>
        <w:t xml:space="preserve"> naar een directory in je home directory genaamd </w:t>
      </w:r>
      <w:proofErr w:type="spellStart"/>
      <w:r>
        <w:rPr>
          <w:rStyle w:val="CodesnippetChar"/>
        </w:rPr>
        <w:t>sysconf</w:t>
      </w:r>
      <w:r w:rsidRPr="00444B95">
        <w:rPr>
          <w:rStyle w:val="CodesnippetChar"/>
        </w:rPr>
        <w:t>backup</w:t>
      </w:r>
      <w:proofErr w:type="spellEnd"/>
      <w:r w:rsidRPr="00B34EA3">
        <w:t>.</w:t>
      </w:r>
      <w:r>
        <w:t xml:space="preserve"> Ditmaal willen we echter een lijst hebben van alle bestanden die </w:t>
      </w:r>
      <w:r w:rsidRPr="00B34EA3">
        <w:rPr>
          <w:u w:val="single"/>
        </w:rPr>
        <w:t>wel</w:t>
      </w:r>
      <w:r>
        <w:t xml:space="preserve"> goed gekopieerd zijn. Normaal gesproken laat het commando </w:t>
      </w:r>
      <w:proofErr w:type="spellStart"/>
      <w:r w:rsidRPr="00444B95">
        <w:rPr>
          <w:rStyle w:val="CodesnippetChar"/>
        </w:rPr>
        <w:t>cp</w:t>
      </w:r>
      <w:proofErr w:type="spellEnd"/>
      <w:r>
        <w:t xml:space="preserve"> niets zien als het goed gaat. Zoek dus eerst uit (via bijv. </w:t>
      </w:r>
      <w:r w:rsidRPr="00444B95">
        <w:rPr>
          <w:rStyle w:val="CodesnippetChar"/>
        </w:rPr>
        <w:t>man</w:t>
      </w:r>
      <w:r>
        <w:t xml:space="preserve">) hoe je ervoor kunt zorgen dat </w:t>
      </w:r>
      <w:proofErr w:type="spellStart"/>
      <w:r w:rsidRPr="00444B95">
        <w:rPr>
          <w:rStyle w:val="CodesnippetChar"/>
        </w:rPr>
        <w:t>cp</w:t>
      </w:r>
      <w:proofErr w:type="spellEnd"/>
      <w:r>
        <w:t xml:space="preserve"> dit wel laat zien.</w:t>
      </w:r>
      <w:r>
        <w:br/>
        <w:t xml:space="preserve">Zorg er dan ook voor dat de lijst met gekopieerde bestanden vastgelegd wordt in een bestand in je home directory genaamd </w:t>
      </w:r>
      <w:proofErr w:type="spellStart"/>
      <w:r w:rsidRPr="00444B95">
        <w:rPr>
          <w:rStyle w:val="CodesnippetChar"/>
        </w:rPr>
        <w:t>backup.lst</w:t>
      </w:r>
      <w:proofErr w:type="spellEnd"/>
      <w:r>
        <w:t xml:space="preserve">. Welk commando met welke opties heb je hiervoor gebruikt? </w:t>
      </w:r>
    </w:p>
    <w:p w14:paraId="672DCD33" w14:textId="77777777" w:rsidR="00544E9E" w:rsidRDefault="00544E9E" w:rsidP="00544E9E">
      <w:pPr>
        <w:spacing w:after="200" w:line="276" w:lineRule="auto"/>
      </w:pPr>
      <w:r>
        <w:t xml:space="preserve">Geef een verklaring waarom er geen foutmeldingen te zien zijn in het bestand </w:t>
      </w:r>
      <w:proofErr w:type="spellStart"/>
      <w:r w:rsidRPr="00444B95">
        <w:rPr>
          <w:rStyle w:val="CodesnippetChar"/>
        </w:rPr>
        <w:t>backup.lst</w:t>
      </w:r>
      <w:proofErr w:type="spellEnd"/>
      <w:r>
        <w:t>, terwijl die wel op je scherm verschenen.</w:t>
      </w:r>
    </w:p>
    <w:p w14:paraId="63261988" w14:textId="77777777" w:rsidR="00544E9E" w:rsidRDefault="00544E9E" w:rsidP="00544E9E">
      <w:pPr>
        <w:spacing w:after="200" w:line="276" w:lineRule="auto"/>
      </w:pPr>
      <w:r>
        <w:t>Verwijder beide backup-directories volledig. Welk commando met welke opties heb je hiervoor gebruikt?</w:t>
      </w:r>
    </w:p>
    <w:p w14:paraId="47AE67D9" w14:textId="77777777" w:rsidR="00544E9E" w:rsidRDefault="00544E9E" w:rsidP="00544E9E">
      <w:pPr>
        <w:pStyle w:val="Heading4"/>
      </w:pPr>
      <w:r>
        <w:lastRenderedPageBreak/>
        <w:t>Zoeken naar tekst in bestanden</w:t>
      </w:r>
    </w:p>
    <w:p w14:paraId="08D2C9D3" w14:textId="77777777" w:rsidR="00544E9E" w:rsidRDefault="00544E9E" w:rsidP="00544E9E">
      <w:pPr>
        <w:spacing w:after="200" w:line="276" w:lineRule="auto"/>
      </w:pPr>
      <w:r>
        <w:t>Een van de meest voorkomende acties die je in de shell zult uitvoeren in het kader van beheerswerkzaamheden is het zoeken naar tekst: specifieke termen in logfiles of instellingen in configuratiebestanden waarvan je wel de waarde maar niet de locatie kent bijvoorbeeld.</w:t>
      </w:r>
    </w:p>
    <w:p w14:paraId="19955CE6" w14:textId="77777777" w:rsidR="00544E9E" w:rsidRDefault="00544E9E" w:rsidP="00544E9E">
      <w:pPr>
        <w:pStyle w:val="ListParagraph"/>
        <w:numPr>
          <w:ilvl w:val="0"/>
          <w:numId w:val="59"/>
        </w:numPr>
        <w:spacing w:after="200" w:line="276" w:lineRule="auto"/>
      </w:pPr>
      <w:r>
        <w:t xml:space="preserve">Zoek in het bestand </w:t>
      </w:r>
      <w:r w:rsidRPr="00A70D46">
        <w:rPr>
          <w:rStyle w:val="CodesnippetChar"/>
        </w:rPr>
        <w:t>/var/log/</w:t>
      </w:r>
      <w:proofErr w:type="spellStart"/>
      <w:r w:rsidRPr="00A70D46">
        <w:rPr>
          <w:rStyle w:val="CodesnippetChar"/>
        </w:rPr>
        <w:t>messages</w:t>
      </w:r>
      <w:proofErr w:type="spellEnd"/>
      <w:r>
        <w:t xml:space="preserve"> naar het woord “</w:t>
      </w:r>
      <w:proofErr w:type="spellStart"/>
      <w:r w:rsidRPr="00A70D46">
        <w:rPr>
          <w:rStyle w:val="CodesnippetChar"/>
        </w:rPr>
        <w:t>started</w:t>
      </w:r>
      <w:proofErr w:type="spellEnd"/>
      <w:r>
        <w:t xml:space="preserve">”. Welk commando heb je hiervoor gebruikt en hoe zag de output eruit? (Tips: </w:t>
      </w:r>
      <w:r w:rsidRPr="00A0032F">
        <w:rPr>
          <w:color w:val="auto"/>
        </w:rPr>
        <w:t xml:space="preserve">denk aan </w:t>
      </w:r>
      <w:r w:rsidRPr="00A70D46">
        <w:rPr>
          <w:rStyle w:val="CodesnippetChar"/>
        </w:rPr>
        <w:t>man -k</w:t>
      </w:r>
      <w:r w:rsidRPr="00A0032F">
        <w:rPr>
          <w:color w:val="auto"/>
        </w:rPr>
        <w:t xml:space="preserve"> &lt;</w:t>
      </w:r>
      <w:r w:rsidRPr="00A70D46">
        <w:rPr>
          <w:i/>
          <w:color w:val="auto"/>
        </w:rPr>
        <w:t>zoekterm</w:t>
      </w:r>
      <w:r w:rsidRPr="00A0032F">
        <w:rPr>
          <w:color w:val="auto"/>
        </w:rPr>
        <w:t xml:space="preserve">&gt;, hulp via de </w:t>
      </w:r>
      <w:proofErr w:type="spellStart"/>
      <w:r w:rsidRPr="00A0032F">
        <w:rPr>
          <w:color w:val="auto"/>
        </w:rPr>
        <w:t>manpage</w:t>
      </w:r>
      <w:proofErr w:type="spellEnd"/>
      <w:r w:rsidRPr="00A0032F">
        <w:rPr>
          <w:color w:val="auto"/>
        </w:rPr>
        <w:t xml:space="preserve">, het gebruik van </w:t>
      </w:r>
      <w:proofErr w:type="spellStart"/>
      <w:r w:rsidRPr="00A70D46">
        <w:rPr>
          <w:rStyle w:val="CodesnippetChar"/>
        </w:rPr>
        <w:t>sudo</w:t>
      </w:r>
      <w:proofErr w:type="spellEnd"/>
      <w:r w:rsidRPr="00A0032F">
        <w:rPr>
          <w:color w:val="auto"/>
        </w:rPr>
        <w:t xml:space="preserve"> en de hoofdletter gevoeligheid van Linux!</w:t>
      </w:r>
      <w:r>
        <w:t>)</w:t>
      </w:r>
    </w:p>
    <w:p w14:paraId="1219B4B5" w14:textId="77777777" w:rsidR="00544E9E" w:rsidRDefault="00544E9E" w:rsidP="00544E9E">
      <w:pPr>
        <w:pStyle w:val="ListParagraph"/>
        <w:numPr>
          <w:ilvl w:val="0"/>
          <w:numId w:val="59"/>
        </w:numPr>
        <w:spacing w:after="200" w:line="276" w:lineRule="auto"/>
      </w:pPr>
      <w:r>
        <w:t xml:space="preserve">Zoek onder de directory </w:t>
      </w:r>
      <w:r w:rsidRPr="00A70D46">
        <w:rPr>
          <w:rStyle w:val="CodesnippetChar"/>
        </w:rPr>
        <w:t>/</w:t>
      </w:r>
      <w:proofErr w:type="spellStart"/>
      <w:r w:rsidRPr="00A70D46">
        <w:rPr>
          <w:rStyle w:val="CodesnippetChar"/>
        </w:rPr>
        <w:t>usr</w:t>
      </w:r>
      <w:proofErr w:type="spellEnd"/>
      <w:r w:rsidRPr="00A70D46">
        <w:rPr>
          <w:rStyle w:val="CodesnippetChar"/>
        </w:rPr>
        <w:t>/share/</w:t>
      </w:r>
      <w:proofErr w:type="spellStart"/>
      <w:r w:rsidRPr="00A70D46">
        <w:rPr>
          <w:rStyle w:val="CodesnippetChar"/>
        </w:rPr>
        <w:t>doc</w:t>
      </w:r>
      <w:proofErr w:type="spellEnd"/>
      <w:r>
        <w:t xml:space="preserve"> naar alle bestanden waar in de bestandsnaam het woord “</w:t>
      </w:r>
      <w:proofErr w:type="spellStart"/>
      <w:r>
        <w:t>linux</w:t>
      </w:r>
      <w:proofErr w:type="spellEnd"/>
      <w:r>
        <w:t>” voorkomt (tip: hoofdletters zijn belangrijk!). Welk commando heb je hiervoor gebruikt en hoe zag de output eruit?</w:t>
      </w:r>
    </w:p>
    <w:p w14:paraId="7F362C5D" w14:textId="77777777" w:rsidR="00544E9E" w:rsidRDefault="00544E9E" w:rsidP="00544E9E">
      <w:pPr>
        <w:pStyle w:val="ListParagraph"/>
        <w:numPr>
          <w:ilvl w:val="0"/>
          <w:numId w:val="59"/>
        </w:numPr>
        <w:spacing w:after="200" w:line="276" w:lineRule="auto"/>
      </w:pPr>
      <w:r>
        <w:t xml:space="preserve">Ga na hoeveel bestanden er bestaan onder </w:t>
      </w:r>
      <w:r w:rsidRPr="00A70D46">
        <w:rPr>
          <w:rStyle w:val="CodesnippetChar"/>
        </w:rPr>
        <w:t>/</w:t>
      </w:r>
      <w:proofErr w:type="spellStart"/>
      <w:r w:rsidRPr="00A70D46">
        <w:rPr>
          <w:rStyle w:val="CodesnippetChar"/>
        </w:rPr>
        <w:t>usr</w:t>
      </w:r>
      <w:proofErr w:type="spellEnd"/>
      <w:r w:rsidRPr="00A70D46">
        <w:rPr>
          <w:rStyle w:val="CodesnippetChar"/>
        </w:rPr>
        <w:t>/share/</w:t>
      </w:r>
      <w:proofErr w:type="spellStart"/>
      <w:r w:rsidRPr="00A70D46">
        <w:rPr>
          <w:rStyle w:val="CodesnippetChar"/>
        </w:rPr>
        <w:t>doc</w:t>
      </w:r>
      <w:proofErr w:type="spellEnd"/>
      <w:r>
        <w:t xml:space="preserve"> waar in de bestandsnaam het woord “README” voorkomt (tip: kijk hiervoor eens naar het commando </w:t>
      </w:r>
      <w:r w:rsidRPr="00A70D46">
        <w:rPr>
          <w:rStyle w:val="CodesnippetChar"/>
        </w:rPr>
        <w:t>wc</w:t>
      </w:r>
      <w:r>
        <w:t>, en de opties van dat commando). Welk commando heb je hiervoor gebruikt en hoe zag de output eruit?</w:t>
      </w:r>
    </w:p>
    <w:p w14:paraId="5C50D6DB" w14:textId="77777777" w:rsidR="00544E9E" w:rsidRDefault="00544E9E" w:rsidP="00544E9E">
      <w:pPr>
        <w:pStyle w:val="Heading4"/>
      </w:pPr>
      <w:r>
        <w:t>Procesbeheer</w:t>
      </w:r>
    </w:p>
    <w:p w14:paraId="244F7F21" w14:textId="77777777" w:rsidR="00544E9E" w:rsidRDefault="00544E9E" w:rsidP="00544E9E">
      <w:r>
        <w:t xml:space="preserve">Processen zijn prima vanaf de </w:t>
      </w:r>
      <w:proofErr w:type="spellStart"/>
      <w:r>
        <w:t>command</w:t>
      </w:r>
      <w:proofErr w:type="spellEnd"/>
      <w:r>
        <w:t xml:space="preserve"> line te beheren, Linux biedt daarvoor alle benodigde hulpmiddelen.</w:t>
      </w:r>
    </w:p>
    <w:p w14:paraId="18CCDA3A" w14:textId="77777777" w:rsidR="00544E9E" w:rsidRDefault="00544E9E" w:rsidP="00544E9E">
      <w:pPr>
        <w:spacing w:after="200" w:line="276" w:lineRule="auto"/>
      </w:pPr>
      <w:r>
        <w:t xml:space="preserve">Laat een lijst zien met alle processen die er op het systeem draaien. </w:t>
      </w:r>
    </w:p>
    <w:p w14:paraId="05DC9042" w14:textId="77777777" w:rsidR="00544E9E" w:rsidRDefault="00544E9E" w:rsidP="00544E9E">
      <w:pPr>
        <w:pStyle w:val="ListParagraph"/>
        <w:numPr>
          <w:ilvl w:val="0"/>
          <w:numId w:val="60"/>
        </w:numPr>
        <w:spacing w:after="200" w:line="276" w:lineRule="auto"/>
      </w:pPr>
      <w:r>
        <w:t>Welk commando met welke opties gebruik je hiervoor (tip</w:t>
      </w:r>
      <w:r w:rsidRPr="00D60B00">
        <w:t>: kijk naar de output van “</w:t>
      </w:r>
      <w:r w:rsidRPr="00D60B00">
        <w:rPr>
          <w:rStyle w:val="CodesnippetChar"/>
        </w:rPr>
        <w:t>man -k "</w:t>
      </w:r>
      <w:proofErr w:type="spellStart"/>
      <w:r w:rsidRPr="00D60B00">
        <w:rPr>
          <w:rStyle w:val="CodesnippetChar"/>
        </w:rPr>
        <w:t>current</w:t>
      </w:r>
      <w:proofErr w:type="spellEnd"/>
      <w:r w:rsidRPr="00D60B00">
        <w:rPr>
          <w:rStyle w:val="CodesnippetChar"/>
        </w:rPr>
        <w:t xml:space="preserve"> </w:t>
      </w:r>
      <w:proofErr w:type="spellStart"/>
      <w:r w:rsidRPr="00D60B00">
        <w:rPr>
          <w:rStyle w:val="CodesnippetChar"/>
        </w:rPr>
        <w:t>process</w:t>
      </w:r>
      <w:proofErr w:type="spellEnd"/>
      <w:r w:rsidRPr="00D60B00">
        <w:rPr>
          <w:rStyle w:val="CodesnippetChar"/>
        </w:rPr>
        <w:t>"</w:t>
      </w:r>
      <w:r w:rsidRPr="00D60B00">
        <w:t>”</w:t>
      </w:r>
      <w:r>
        <w:t>)?</w:t>
      </w:r>
    </w:p>
    <w:p w14:paraId="7996D564" w14:textId="77777777" w:rsidR="00544E9E" w:rsidRDefault="00544E9E" w:rsidP="00544E9E">
      <w:pPr>
        <w:pStyle w:val="ListParagraph"/>
        <w:numPr>
          <w:ilvl w:val="0"/>
          <w:numId w:val="60"/>
        </w:numPr>
        <w:spacing w:after="200" w:line="276" w:lineRule="auto"/>
      </w:pPr>
      <w:r>
        <w:t>Kijk nu ook eens “</w:t>
      </w:r>
      <w:proofErr w:type="spellStart"/>
      <w:r>
        <w:t>realtime</w:t>
      </w:r>
      <w:proofErr w:type="spellEnd"/>
      <w:r>
        <w:t xml:space="preserve">” naar welke processen er op dit moment draaien. Welk proces maakt op dit moment het meest gebruik van de CPU (tip: </w:t>
      </w:r>
      <w:r w:rsidRPr="00A70D46">
        <w:rPr>
          <w:rStyle w:val="CodesnippetChar"/>
        </w:rPr>
        <w:t>top</w:t>
      </w:r>
      <w:r>
        <w:t>)?</w:t>
      </w:r>
    </w:p>
    <w:p w14:paraId="2A855DFB" w14:textId="77777777" w:rsidR="00544E9E" w:rsidRPr="00FA4904" w:rsidRDefault="00544E9E" w:rsidP="00544E9E">
      <w:pPr>
        <w:spacing w:after="200" w:line="276" w:lineRule="auto"/>
        <w:ind w:left="360"/>
      </w:pPr>
      <w:r w:rsidRPr="007274CC">
        <w:rPr>
          <w:b/>
          <w:i/>
        </w:rPr>
        <w:t>SLA NU AL HET WERK WAT JE IN DE VM NOG OPEN HEBT STAAN OP!</w:t>
      </w:r>
    </w:p>
    <w:p w14:paraId="59733B60" w14:textId="77777777" w:rsidR="00544E9E" w:rsidRDefault="00544E9E" w:rsidP="00544E9E">
      <w:pPr>
        <w:pStyle w:val="ListParagraph"/>
        <w:numPr>
          <w:ilvl w:val="0"/>
          <w:numId w:val="61"/>
        </w:numPr>
        <w:spacing w:after="200" w:line="276" w:lineRule="auto"/>
      </w:pPr>
      <w:r>
        <w:t xml:space="preserve">Zoek het proces met de naam </w:t>
      </w:r>
      <w:r w:rsidRPr="00A70D46">
        <w:rPr>
          <w:rStyle w:val="CodesnippetChar"/>
        </w:rPr>
        <w:t>gnome-</w:t>
      </w:r>
      <w:proofErr w:type="spellStart"/>
      <w:r w:rsidRPr="00A70D46">
        <w:rPr>
          <w:rStyle w:val="CodesnippetChar"/>
        </w:rPr>
        <w:t>session</w:t>
      </w:r>
      <w:proofErr w:type="spellEnd"/>
      <w:r>
        <w:rPr>
          <w:rStyle w:val="CodesnippetChar"/>
        </w:rPr>
        <w:t>-</w:t>
      </w:r>
      <w:proofErr w:type="spellStart"/>
      <w:r>
        <w:rPr>
          <w:rStyle w:val="CodesnippetChar"/>
        </w:rPr>
        <w:t>binary</w:t>
      </w:r>
      <w:proofErr w:type="spellEnd"/>
      <w:r>
        <w:t>. Welk commando gebruik je hiervoor? En wat is het PID van dat proces?</w:t>
      </w:r>
    </w:p>
    <w:p w14:paraId="34B9BFDF" w14:textId="77777777" w:rsidR="00544E9E" w:rsidRDefault="00544E9E" w:rsidP="00544E9E">
      <w:pPr>
        <w:pStyle w:val="ListParagraph"/>
        <w:numPr>
          <w:ilvl w:val="0"/>
          <w:numId w:val="61"/>
        </w:numPr>
        <w:spacing w:after="200" w:line="276" w:lineRule="auto"/>
      </w:pPr>
      <w:r>
        <w:t xml:space="preserve">Voer het volgende commando uit: </w:t>
      </w:r>
      <w:proofErr w:type="spellStart"/>
      <w:r w:rsidRPr="00A70D46">
        <w:rPr>
          <w:rStyle w:val="CodesnippetChar"/>
        </w:rPr>
        <w:t>kill</w:t>
      </w:r>
      <w:proofErr w:type="spellEnd"/>
      <w:r w:rsidRPr="00A70D46">
        <w:rPr>
          <w:sz w:val="20"/>
        </w:rPr>
        <w:t xml:space="preserve"> </w:t>
      </w:r>
      <w:r>
        <w:t>&lt;</w:t>
      </w:r>
      <w:r w:rsidRPr="00A70D46">
        <w:rPr>
          <w:i/>
        </w:rPr>
        <w:t>PID van gnome-</w:t>
      </w:r>
      <w:proofErr w:type="spellStart"/>
      <w:r w:rsidRPr="00A70D46">
        <w:rPr>
          <w:i/>
        </w:rPr>
        <w:t>session</w:t>
      </w:r>
      <w:proofErr w:type="spellEnd"/>
      <w:r>
        <w:rPr>
          <w:i/>
        </w:rPr>
        <w:t>-</w:t>
      </w:r>
      <w:proofErr w:type="spellStart"/>
      <w:r>
        <w:rPr>
          <w:i/>
        </w:rPr>
        <w:t>binary</w:t>
      </w:r>
      <w:proofErr w:type="spellEnd"/>
      <w:r>
        <w:t>&gt;</w:t>
      </w:r>
      <w:r>
        <w:br/>
        <w:t>Wat gebeurt er?</w:t>
      </w:r>
    </w:p>
    <w:p w14:paraId="55029A5D" w14:textId="77777777" w:rsidR="00544E9E" w:rsidRDefault="00544E9E" w:rsidP="00544E9E">
      <w:pPr>
        <w:pStyle w:val="Heading3"/>
      </w:pPr>
      <w:bookmarkStart w:id="6" w:name="_Toc157783923"/>
      <w:r>
        <w:t>Opdracht 2: scripting</w:t>
      </w:r>
      <w:bookmarkEnd w:id="6"/>
    </w:p>
    <w:p w14:paraId="5FE8BF25" w14:textId="77777777" w:rsidR="00544E9E" w:rsidRDefault="00544E9E" w:rsidP="00544E9E">
      <w:r w:rsidRPr="00D41423">
        <w:rPr>
          <w:i/>
        </w:rPr>
        <w:t>Shell scripting</w:t>
      </w:r>
      <w:r>
        <w:t xml:space="preserve"> is de term voor het automatiseren van taken door shell commando’s samen te voegen in een tekstbestand zodat deze voortaan met alleen een aanroep van dat bestand, het </w:t>
      </w:r>
      <w:r>
        <w:rPr>
          <w:i/>
        </w:rPr>
        <w:t>shell script</w:t>
      </w:r>
      <w:r>
        <w:t>, kan worden uitgevoerd.</w:t>
      </w:r>
    </w:p>
    <w:p w14:paraId="7EF9D4B7" w14:textId="77777777" w:rsidR="00544E9E" w:rsidRDefault="00544E9E" w:rsidP="00544E9E">
      <w:pPr>
        <w:spacing w:after="240"/>
      </w:pPr>
      <w:r>
        <w:t>Een goed voorbeeld is de scripting die automatisch wordt uitgevoerd wanneer de BASH shell wordt gestart en die al standaard op het systeem aanwezig is. Dit is daarom goede scripting om wat mee te experimenteren.</w:t>
      </w:r>
    </w:p>
    <w:p w14:paraId="51626E5C" w14:textId="77777777" w:rsidR="00544E9E" w:rsidRDefault="00544E9E" w:rsidP="00544E9E">
      <w:pPr>
        <w:spacing w:line="276" w:lineRule="auto"/>
      </w:pPr>
      <w:r>
        <w:t xml:space="preserve">Pas de BASH opstart-scripts zo aan, dat </w:t>
      </w:r>
      <w:r w:rsidRPr="001D6122">
        <w:rPr>
          <w:b/>
          <w:bCs/>
        </w:rPr>
        <w:t xml:space="preserve">alleen voor de gebruiker </w:t>
      </w:r>
      <w:r w:rsidRPr="001D6122">
        <w:rPr>
          <w:rStyle w:val="CodesnippetChar"/>
          <w:b/>
          <w:bCs/>
        </w:rPr>
        <w:t>root</w:t>
      </w:r>
      <w:r>
        <w:t>:</w:t>
      </w:r>
    </w:p>
    <w:p w14:paraId="48309F41" w14:textId="77777777" w:rsidR="00544E9E" w:rsidRDefault="00544E9E" w:rsidP="00544E9E">
      <w:pPr>
        <w:pStyle w:val="ListParagraph"/>
        <w:numPr>
          <w:ilvl w:val="0"/>
          <w:numId w:val="42"/>
        </w:numPr>
        <w:spacing w:line="276" w:lineRule="auto"/>
      </w:pPr>
      <w:r>
        <w:t>bij een inlog-shell op het scherm “Welkom, super(wo)man!” verschijnt,</w:t>
      </w:r>
    </w:p>
    <w:p w14:paraId="0C5A66AB" w14:textId="77777777" w:rsidR="00544E9E" w:rsidRDefault="00544E9E" w:rsidP="00544E9E">
      <w:pPr>
        <w:pStyle w:val="ListParagraph"/>
        <w:numPr>
          <w:ilvl w:val="0"/>
          <w:numId w:val="42"/>
        </w:numPr>
        <w:spacing w:after="200" w:line="276" w:lineRule="auto"/>
      </w:pPr>
      <w:r>
        <w:t xml:space="preserve">bij alle (dus ook niet-inlog-) </w:t>
      </w:r>
      <w:proofErr w:type="spellStart"/>
      <w:r>
        <w:t>shells</w:t>
      </w:r>
      <w:proofErr w:type="spellEnd"/>
      <w:r>
        <w:t xml:space="preserve"> </w:t>
      </w:r>
      <w:bookmarkStart w:id="7" w:name="_Hlk96360087"/>
      <w:r>
        <w:t xml:space="preserve">de inhoud van het bestand </w:t>
      </w:r>
      <w:r w:rsidRPr="00A70D46">
        <w:rPr>
          <w:rStyle w:val="CodesnippetChar"/>
        </w:rPr>
        <w:t>/</w:t>
      </w:r>
      <w:proofErr w:type="spellStart"/>
      <w:r w:rsidRPr="00A70D46">
        <w:rPr>
          <w:rStyle w:val="CodesnippetChar"/>
        </w:rPr>
        <w:t>etc</w:t>
      </w:r>
      <w:proofErr w:type="spellEnd"/>
      <w:r w:rsidRPr="00A70D46">
        <w:rPr>
          <w:rStyle w:val="CodesnippetChar"/>
        </w:rPr>
        <w:t>/</w:t>
      </w:r>
      <w:proofErr w:type="spellStart"/>
      <w:r>
        <w:rPr>
          <w:rStyle w:val="CodesnippetChar"/>
        </w:rPr>
        <w:t>redhat</w:t>
      </w:r>
      <w:proofErr w:type="spellEnd"/>
      <w:r w:rsidRPr="00A70D46">
        <w:rPr>
          <w:rStyle w:val="CodesnippetChar"/>
        </w:rPr>
        <w:t>-release</w:t>
      </w:r>
      <w:r w:rsidRPr="00D41423">
        <w:rPr>
          <w:sz w:val="20"/>
        </w:rPr>
        <w:t xml:space="preserve"> </w:t>
      </w:r>
      <w:r>
        <w:t>weergegeven wordt</w:t>
      </w:r>
      <w:bookmarkEnd w:id="7"/>
      <w:r>
        <w:t>.</w:t>
      </w:r>
    </w:p>
    <w:p w14:paraId="032170BD" w14:textId="77777777" w:rsidR="00544E9E" w:rsidRDefault="00544E9E" w:rsidP="00544E9E">
      <w:pPr>
        <w:spacing w:line="276" w:lineRule="auto"/>
        <w:ind w:left="360"/>
      </w:pPr>
      <w:r>
        <w:t>Zorg ervoor dat:</w:t>
      </w:r>
    </w:p>
    <w:p w14:paraId="34EEA222" w14:textId="77777777" w:rsidR="00544E9E" w:rsidRDefault="00544E9E" w:rsidP="00544E9E">
      <w:pPr>
        <w:pStyle w:val="ListParagraph"/>
        <w:numPr>
          <w:ilvl w:val="0"/>
          <w:numId w:val="42"/>
        </w:numPr>
        <w:spacing w:after="200" w:line="276" w:lineRule="auto"/>
      </w:pPr>
      <w:r w:rsidRPr="00BD71A3">
        <w:rPr>
          <w:rStyle w:val="CodesnippetChar"/>
        </w:rPr>
        <w:t>/</w:t>
      </w:r>
      <w:proofErr w:type="spellStart"/>
      <w:r w:rsidRPr="00BD71A3">
        <w:rPr>
          <w:rStyle w:val="CodesnippetChar"/>
        </w:rPr>
        <w:t>opt</w:t>
      </w:r>
      <w:proofErr w:type="spellEnd"/>
      <w:r w:rsidRPr="00BD71A3">
        <w:rPr>
          <w:rStyle w:val="CodesnippetChar"/>
        </w:rPr>
        <w:t>/</w:t>
      </w:r>
      <w:proofErr w:type="spellStart"/>
      <w:r w:rsidRPr="00BD71A3">
        <w:rPr>
          <w:rStyle w:val="CodesnippetChar"/>
        </w:rPr>
        <w:t>microsoft</w:t>
      </w:r>
      <w:proofErr w:type="spellEnd"/>
      <w:r w:rsidRPr="00BD71A3">
        <w:rPr>
          <w:rStyle w:val="CodesnippetChar"/>
        </w:rPr>
        <w:t>/powershell/7</w:t>
      </w:r>
      <w:r>
        <w:t xml:space="preserve"> </w:t>
      </w:r>
      <w:r w:rsidRPr="007E5339">
        <w:rPr>
          <w:b/>
          <w:bCs/>
        </w:rPr>
        <w:t>voor alle gebruikers</w:t>
      </w:r>
      <w:r>
        <w:t xml:space="preserve"> voorkomt in hun </w:t>
      </w:r>
      <w:r w:rsidRPr="00BD71A3">
        <w:rPr>
          <w:rStyle w:val="CodesnippetChar"/>
        </w:rPr>
        <w:t>PATH</w:t>
      </w:r>
      <w:r>
        <w:t xml:space="preserve"> environment variabele.</w:t>
      </w:r>
      <w:r>
        <w:br/>
        <w:t xml:space="preserve">Uitleg: stel er zijn (technische) gebruikers die verschillende versies van </w:t>
      </w:r>
      <w:proofErr w:type="spellStart"/>
      <w:r>
        <w:t>PowerShell</w:t>
      </w:r>
      <w:proofErr w:type="spellEnd"/>
      <w:r>
        <w:t xml:space="preserve"> onder Linux willen gebruiken en je wilt dat het commando </w:t>
      </w:r>
      <w:proofErr w:type="spellStart"/>
      <w:r w:rsidRPr="00BD71A3">
        <w:rPr>
          <w:rStyle w:val="CodesnippetChar"/>
        </w:rPr>
        <w:t>pwsh</w:t>
      </w:r>
      <w:proofErr w:type="spellEnd"/>
      <w:r>
        <w:t xml:space="preserve"> standaard de versie in </w:t>
      </w:r>
      <w:r w:rsidRPr="00BD71A3">
        <w:rPr>
          <w:rStyle w:val="CodesnippetChar"/>
        </w:rPr>
        <w:t>/</w:t>
      </w:r>
      <w:proofErr w:type="spellStart"/>
      <w:r w:rsidRPr="00BD71A3">
        <w:rPr>
          <w:rStyle w:val="CodesnippetChar"/>
        </w:rPr>
        <w:t>opt</w:t>
      </w:r>
      <w:proofErr w:type="spellEnd"/>
      <w:r w:rsidRPr="00BD71A3">
        <w:rPr>
          <w:rStyle w:val="CodesnippetChar"/>
        </w:rPr>
        <w:t>/</w:t>
      </w:r>
      <w:proofErr w:type="spellStart"/>
      <w:r w:rsidRPr="00BD71A3">
        <w:rPr>
          <w:rStyle w:val="CodesnippetChar"/>
        </w:rPr>
        <w:t>microsoft</w:t>
      </w:r>
      <w:proofErr w:type="spellEnd"/>
      <w:r w:rsidRPr="00BD71A3">
        <w:rPr>
          <w:rStyle w:val="CodesnippetChar"/>
        </w:rPr>
        <w:t>/powershell/7</w:t>
      </w:r>
      <w:r>
        <w:t xml:space="preserve"> start (mocht je het daadwerkelijk willen testen, instructies voor de installatie van </w:t>
      </w:r>
      <w:proofErr w:type="spellStart"/>
      <w:r>
        <w:t>PowerShell</w:t>
      </w:r>
      <w:proofErr w:type="spellEnd"/>
      <w:r>
        <w:t xml:space="preserve"> 7 onder RHEL/</w:t>
      </w:r>
      <w:proofErr w:type="spellStart"/>
      <w:r>
        <w:t>CentOS</w:t>
      </w:r>
      <w:proofErr w:type="spellEnd"/>
      <w:r>
        <w:t>/</w:t>
      </w:r>
      <w:proofErr w:type="spellStart"/>
      <w:r>
        <w:t>Rocky</w:t>
      </w:r>
      <w:proofErr w:type="spellEnd"/>
      <w:r>
        <w:t xml:space="preserve"> 8 vind je </w:t>
      </w:r>
      <w:hyperlink r:id="rId17" w:anchor="installation-via-package-repository" w:history="1">
        <w:r w:rsidRPr="00BD71A3">
          <w:rPr>
            <w:rStyle w:val="Hyperlink"/>
          </w:rPr>
          <w:t>hier</w:t>
        </w:r>
      </w:hyperlink>
      <w:r>
        <w:t xml:space="preserve">). </w:t>
      </w:r>
    </w:p>
    <w:p w14:paraId="41CEB0EB" w14:textId="77777777" w:rsidR="00544E9E" w:rsidRDefault="00544E9E" w:rsidP="00544E9E">
      <w:pPr>
        <w:pStyle w:val="ListParagraph"/>
        <w:numPr>
          <w:ilvl w:val="0"/>
          <w:numId w:val="42"/>
        </w:numPr>
        <w:spacing w:after="200" w:line="276" w:lineRule="auto"/>
      </w:pPr>
      <w:r>
        <w:lastRenderedPageBreak/>
        <w:t xml:space="preserve">voor gewone gebruikers (dus </w:t>
      </w:r>
      <w:r w:rsidRPr="00836504">
        <w:rPr>
          <w:b/>
        </w:rPr>
        <w:t>niet</w:t>
      </w:r>
      <w:r>
        <w:t xml:space="preserve"> voor de </w:t>
      </w:r>
      <w:r w:rsidRPr="00836504">
        <w:rPr>
          <w:rStyle w:val="CodesnippetChar"/>
        </w:rPr>
        <w:t>root</w:t>
      </w:r>
      <w:r>
        <w:t xml:space="preserve">-gebruiker) bij het opstarten van alle </w:t>
      </w:r>
      <w:proofErr w:type="spellStart"/>
      <w:r>
        <w:t>shells</w:t>
      </w:r>
      <w:proofErr w:type="spellEnd"/>
      <w:r>
        <w:t xml:space="preserve"> (dus ook niet-inlog-)</w:t>
      </w:r>
      <w:proofErr w:type="spellStart"/>
      <w:r>
        <w:t>shells</w:t>
      </w:r>
      <w:proofErr w:type="spellEnd"/>
      <w:r>
        <w:t xml:space="preserve"> getest wordt of het bestand “</w:t>
      </w:r>
      <w:r w:rsidRPr="00836504">
        <w:rPr>
          <w:rStyle w:val="CodesnippetChar"/>
        </w:rPr>
        <w:t>todo.txt</w:t>
      </w:r>
      <w:r>
        <w:t>” bestaat in diens home-directory:</w:t>
      </w:r>
    </w:p>
    <w:p w14:paraId="31660B8D" w14:textId="77777777" w:rsidR="00544E9E" w:rsidRDefault="00544E9E" w:rsidP="00544E9E">
      <w:pPr>
        <w:pStyle w:val="ListParagraph"/>
        <w:numPr>
          <w:ilvl w:val="0"/>
          <w:numId w:val="62"/>
        </w:numPr>
        <w:spacing w:after="200" w:line="276" w:lineRule="auto"/>
      </w:pPr>
      <w:r>
        <w:t>als dit bestand bestaat, zorg er dan voor dat de inhoud daarvan wordt weergegeven,</w:t>
      </w:r>
    </w:p>
    <w:p w14:paraId="32D5F471" w14:textId="77777777" w:rsidR="00544E9E" w:rsidRDefault="00544E9E" w:rsidP="00544E9E">
      <w:pPr>
        <w:pStyle w:val="ListParagraph"/>
        <w:numPr>
          <w:ilvl w:val="0"/>
          <w:numId w:val="62"/>
        </w:numPr>
        <w:spacing w:after="200" w:line="276" w:lineRule="auto"/>
      </w:pPr>
      <w:r>
        <w:t>als het niet bestaat, geef dan de melding “</w:t>
      </w:r>
      <w:r w:rsidRPr="00836504">
        <w:rPr>
          <w:rStyle w:val="CodesnippetChar"/>
        </w:rPr>
        <w:t>Je hebt nog geen todo.txt! Maak deze z.s.m. aan.</w:t>
      </w:r>
      <w:r>
        <w:t>” weer.</w:t>
      </w:r>
    </w:p>
    <w:p w14:paraId="3D80A139" w14:textId="77777777" w:rsidR="00FD3906" w:rsidRDefault="00FD3906" w:rsidP="00FD3906">
      <w:pPr>
        <w:pStyle w:val="Heading1"/>
      </w:pPr>
      <w:r>
        <w:lastRenderedPageBreak/>
        <w:t>Criteria voor aftekenen</w:t>
      </w:r>
    </w:p>
    <w:p w14:paraId="0AB5D5DC" w14:textId="77777777" w:rsidR="00FD3906" w:rsidRDefault="00FD3906" w:rsidP="00FD3906">
      <w:r w:rsidRPr="00E37547">
        <w:t>Om de opdracht afgetekend te krijgen moet je je docent</w:t>
      </w:r>
      <w:r>
        <w:t xml:space="preserve"> in de VM waar je de opdracht hebt uitgevoerd</w:t>
      </w:r>
      <w:r w:rsidRPr="00E37547">
        <w:t xml:space="preserve"> de volgende zaken kunnen tonen  en toelichting kunnen geven (aan alle onderdelen moet voldaan worden!):</w:t>
      </w:r>
    </w:p>
    <w:p w14:paraId="2416EA01" w14:textId="1718DECB" w:rsidR="00D34867" w:rsidRDefault="00D34867" w:rsidP="00D34867">
      <w:pPr>
        <w:pStyle w:val="ListParagraph"/>
        <w:numPr>
          <w:ilvl w:val="0"/>
          <w:numId w:val="113"/>
        </w:numPr>
      </w:pPr>
      <w:r w:rsidRPr="00D34867">
        <w:t>Na het toevoegen van de W</w:t>
      </w:r>
      <w:r>
        <w:t xml:space="preserve">indows </w:t>
      </w:r>
      <w:proofErr w:type="spellStart"/>
      <w:r>
        <w:t>Core</w:t>
      </w:r>
      <w:proofErr w:type="spellEnd"/>
      <w:r>
        <w:t xml:space="preserve"> Server domeincontroller kun je op de eerste domain controller laten zien dat de Windows </w:t>
      </w:r>
      <w:proofErr w:type="spellStart"/>
      <w:r>
        <w:t>Core</w:t>
      </w:r>
      <w:proofErr w:type="spellEnd"/>
      <w:r>
        <w:t xml:space="preserve"> Server een domeincontroller is (toon in ADUC of ADAC de OU “Domain Controllers”) en dat de getoonde domeincontroller ook daadwerkelijk de Windows </w:t>
      </w:r>
      <w:proofErr w:type="spellStart"/>
      <w:r>
        <w:t>Core</w:t>
      </w:r>
      <w:proofErr w:type="spellEnd"/>
      <w:r>
        <w:t xml:space="preserve"> Server is (door op de </w:t>
      </w:r>
      <w:proofErr w:type="spellStart"/>
      <w:r>
        <w:t>Core</w:t>
      </w:r>
      <w:proofErr w:type="spellEnd"/>
      <w:r>
        <w:t xml:space="preserve"> Server het beginscherm van </w:t>
      </w:r>
      <w:proofErr w:type="spellStart"/>
      <w:r w:rsidRPr="00D34867">
        <w:rPr>
          <w:rStyle w:val="CodesnippetChar"/>
        </w:rPr>
        <w:t>sconfig</w:t>
      </w:r>
      <w:proofErr w:type="spellEnd"/>
      <w:r>
        <w:t xml:space="preserve"> te tonen)</w:t>
      </w:r>
    </w:p>
    <w:p w14:paraId="79298DE9" w14:textId="6DD84F39" w:rsidR="00D34867" w:rsidRDefault="00D34867" w:rsidP="00D34867">
      <w:pPr>
        <w:pStyle w:val="ListParagraph"/>
        <w:numPr>
          <w:ilvl w:val="0"/>
          <w:numId w:val="113"/>
        </w:numPr>
      </w:pPr>
      <w:r>
        <w:t xml:space="preserve">Laat op de Linux VM waar je de </w:t>
      </w:r>
      <w:proofErr w:type="spellStart"/>
      <w:r>
        <w:t>command</w:t>
      </w:r>
      <w:proofErr w:type="spellEnd"/>
      <w:r>
        <w:t xml:space="preserve"> line en scripting opdrachten hebt uitgevoerd zien:</w:t>
      </w:r>
    </w:p>
    <w:p w14:paraId="0E5F8D96" w14:textId="1554F77B" w:rsidR="00D34867" w:rsidRDefault="00D34867" w:rsidP="00D34867">
      <w:pPr>
        <w:pStyle w:val="ListParagraph"/>
        <w:numPr>
          <w:ilvl w:val="1"/>
          <w:numId w:val="113"/>
        </w:numPr>
      </w:pPr>
      <w:r>
        <w:t xml:space="preserve">Wat het gevolg is van het uitvoeren van  het commando: </w:t>
      </w:r>
      <w:proofErr w:type="spellStart"/>
      <w:r w:rsidRPr="00A70D46">
        <w:rPr>
          <w:rStyle w:val="CodesnippetChar"/>
        </w:rPr>
        <w:t>kill</w:t>
      </w:r>
      <w:proofErr w:type="spellEnd"/>
      <w:r w:rsidRPr="00A70D46">
        <w:rPr>
          <w:sz w:val="20"/>
        </w:rPr>
        <w:t xml:space="preserve"> </w:t>
      </w:r>
      <w:r>
        <w:t>&lt;</w:t>
      </w:r>
      <w:r w:rsidRPr="00A70D46">
        <w:rPr>
          <w:i/>
        </w:rPr>
        <w:t>PID van gnome-</w:t>
      </w:r>
      <w:proofErr w:type="spellStart"/>
      <w:r w:rsidRPr="00A70D46">
        <w:rPr>
          <w:i/>
        </w:rPr>
        <w:t>session</w:t>
      </w:r>
      <w:proofErr w:type="spellEnd"/>
      <w:r>
        <w:rPr>
          <w:i/>
        </w:rPr>
        <w:t>-</w:t>
      </w:r>
      <w:proofErr w:type="spellStart"/>
      <w:r>
        <w:rPr>
          <w:i/>
        </w:rPr>
        <w:t>binary</w:t>
      </w:r>
      <w:proofErr w:type="spellEnd"/>
      <w:r>
        <w:t>&gt;</w:t>
      </w:r>
    </w:p>
    <w:p w14:paraId="79A897C2" w14:textId="7F60269C" w:rsidR="00D34867" w:rsidRDefault="00D34867" w:rsidP="00D34867">
      <w:pPr>
        <w:pStyle w:val="ListParagraph"/>
        <w:numPr>
          <w:ilvl w:val="1"/>
          <w:numId w:val="113"/>
        </w:numPr>
      </w:pPr>
      <w:r>
        <w:t xml:space="preserve">Dat inloggen met </w:t>
      </w:r>
      <w:r w:rsidRPr="00D34867">
        <w:rPr>
          <w:rStyle w:val="CodesnippetChar"/>
        </w:rPr>
        <w:t>root</w:t>
      </w:r>
      <w:r>
        <w:t xml:space="preserve"> de melding “Welkom, super(wo)man!” oplevert, en dat dan ook de inhoud van /</w:t>
      </w:r>
      <w:proofErr w:type="spellStart"/>
      <w:r>
        <w:t>etc</w:t>
      </w:r>
      <w:proofErr w:type="spellEnd"/>
      <w:r>
        <w:t>/</w:t>
      </w:r>
      <w:proofErr w:type="spellStart"/>
      <w:r>
        <w:t>redhat</w:t>
      </w:r>
      <w:proofErr w:type="spellEnd"/>
      <w:r>
        <w:t>-release getoond wordt</w:t>
      </w:r>
    </w:p>
    <w:p w14:paraId="2EC4E07B" w14:textId="5AE81A6A" w:rsidR="00D34867" w:rsidRDefault="00D34867" w:rsidP="00D34867">
      <w:pPr>
        <w:pStyle w:val="ListParagraph"/>
        <w:numPr>
          <w:ilvl w:val="1"/>
          <w:numId w:val="113"/>
        </w:numPr>
      </w:pPr>
      <w:r>
        <w:t xml:space="preserve">Dat bij inloggen met een andere gebruiker dan </w:t>
      </w:r>
      <w:r w:rsidRPr="00D34867">
        <w:rPr>
          <w:rStyle w:val="CodesnippetChar"/>
        </w:rPr>
        <w:t>root</w:t>
      </w:r>
      <w:r>
        <w:t xml:space="preserve"> alleen de inhoud van </w:t>
      </w:r>
      <w:r w:rsidRPr="00D34867">
        <w:rPr>
          <w:rStyle w:val="CodesnippetChar"/>
        </w:rPr>
        <w:t>/</w:t>
      </w:r>
      <w:proofErr w:type="spellStart"/>
      <w:r w:rsidRPr="00D34867">
        <w:rPr>
          <w:rStyle w:val="CodesnippetChar"/>
        </w:rPr>
        <w:t>etc</w:t>
      </w:r>
      <w:proofErr w:type="spellEnd"/>
      <w:r w:rsidRPr="00D34867">
        <w:rPr>
          <w:rStyle w:val="CodesnippetChar"/>
        </w:rPr>
        <w:t>/</w:t>
      </w:r>
      <w:proofErr w:type="spellStart"/>
      <w:r w:rsidRPr="00D34867">
        <w:rPr>
          <w:rStyle w:val="CodesnippetChar"/>
        </w:rPr>
        <w:t>redhat</w:t>
      </w:r>
      <w:proofErr w:type="spellEnd"/>
      <w:r w:rsidRPr="00D34867">
        <w:rPr>
          <w:rStyle w:val="CodesnippetChar"/>
        </w:rPr>
        <w:t>-release</w:t>
      </w:r>
      <w:r>
        <w:t xml:space="preserve"> evenals de inhoud van bestand </w:t>
      </w:r>
      <w:r w:rsidRPr="00D34867">
        <w:rPr>
          <w:rStyle w:val="CodesnippetChar"/>
        </w:rPr>
        <w:t>todo.txt</w:t>
      </w:r>
      <w:r>
        <w:t xml:space="preserve"> in de home directory van desbetreffende gebruiker, of de melding “</w:t>
      </w:r>
      <w:r w:rsidRPr="00836504">
        <w:rPr>
          <w:rStyle w:val="CodesnippetChar"/>
        </w:rPr>
        <w:t>Je hebt nog geen todo.txt! Maak deze z.s.m. aan.</w:t>
      </w:r>
      <w:r>
        <w:t>” als deze niet bestaat.</w:t>
      </w:r>
    </w:p>
    <w:p w14:paraId="18C01192" w14:textId="77777777" w:rsidR="00D34867" w:rsidRDefault="00D34867" w:rsidP="00D34867"/>
    <w:p w14:paraId="1E64FE00" w14:textId="1143AD5D" w:rsidR="00D34867" w:rsidRPr="00D34867" w:rsidRDefault="00D34867" w:rsidP="00D34867">
      <w:r>
        <w:t>Zorg ervoor dat alle bovenstaande onderdelen behalve het “</w:t>
      </w:r>
      <w:proofErr w:type="spellStart"/>
      <w:r w:rsidRPr="00D34867">
        <w:rPr>
          <w:rStyle w:val="CodesnippetChar"/>
        </w:rPr>
        <w:t>kill</w:t>
      </w:r>
      <w:proofErr w:type="spellEnd"/>
      <w:r>
        <w:t>” commando ook zichtbaar zijn op de screenshots die je inlevert.</w:t>
      </w:r>
    </w:p>
    <w:sectPr w:rsidR="00D34867" w:rsidRPr="00D34867" w:rsidSect="009C4DC9">
      <w:footerReference w:type="default" r:id="rId18"/>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3EC06" w14:textId="77777777" w:rsidR="00544E9E" w:rsidRDefault="00544E9E" w:rsidP="009A50F3">
      <w:r>
        <w:separator/>
      </w:r>
    </w:p>
  </w:endnote>
  <w:endnote w:type="continuationSeparator" w:id="0">
    <w:p w14:paraId="62928CFD" w14:textId="77777777" w:rsidR="00544E9E" w:rsidRDefault="00544E9E" w:rsidP="009A50F3">
      <w:r>
        <w:continuationSeparator/>
      </w:r>
    </w:p>
  </w:endnote>
  <w:endnote w:type="continuationNotice" w:id="1">
    <w:p w14:paraId="14060BBD" w14:textId="77777777" w:rsidR="00544E9E" w:rsidRDefault="00544E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25E032FB" w14:textId="77777777" w:rsidTr="008D4D94">
      <w:tc>
        <w:tcPr>
          <w:tcW w:w="4500" w:type="pct"/>
          <w:tcBorders>
            <w:top w:val="single" w:sz="4" w:space="0" w:color="000000"/>
          </w:tcBorders>
        </w:tcPr>
        <w:p w14:paraId="74EE738C" w14:textId="4B671BB2" w:rsidR="00E16DA6" w:rsidRPr="00735BCD" w:rsidRDefault="00E16DA6" w:rsidP="00936EC8">
          <w:pPr>
            <w:pStyle w:val="Footer"/>
            <w:rPr>
              <w:lang w:val="en-US"/>
            </w:rPr>
          </w:pPr>
          <w:r w:rsidRPr="004A3B29">
            <w:rPr>
              <w:lang w:val="en-US"/>
            </w:rPr>
            <w:t xml:space="preserve">HU | ICT | </w:t>
          </w:r>
          <w:r>
            <w:fldChar w:fldCharType="begin"/>
          </w:r>
          <w:r w:rsidRPr="004A3B29">
            <w:rPr>
              <w:lang w:val="en-US"/>
            </w:rPr>
            <w:instrText xml:space="preserve"> SUBJECT   \* MERGEFORMAT </w:instrText>
          </w:r>
          <w:r>
            <w:fldChar w:fldCharType="separate"/>
          </w:r>
          <w:r w:rsidR="00544E9E">
            <w:rPr>
              <w:lang w:val="en-US"/>
            </w:rPr>
            <w:t>TICT-CV1SE2-24</w:t>
          </w:r>
          <w:r>
            <w:fldChar w:fldCharType="end"/>
          </w:r>
          <w:r w:rsidRPr="004A3B29">
            <w:rPr>
              <w:lang w:val="en-US"/>
            </w:rPr>
            <w:t xml:space="preserve"> | </w:t>
          </w:r>
          <w:r>
            <w:fldChar w:fldCharType="begin"/>
          </w:r>
          <w:r w:rsidRPr="004A3B29">
            <w:rPr>
              <w:lang w:val="en-US"/>
            </w:rPr>
            <w:instrText xml:space="preserve"> STYLEREF  "Heading </w:instrText>
          </w:r>
          <w:r w:rsidR="004A3B29">
            <w:rPr>
              <w:lang w:val="en-US"/>
            </w:rPr>
            <w:instrText>1</w:instrText>
          </w:r>
          <w:r w:rsidRPr="004A3B29">
            <w:rPr>
              <w:lang w:val="en-US"/>
            </w:rPr>
            <w:instrText xml:space="preserve">"  \* MERGEFORMAT </w:instrText>
          </w:r>
          <w:r>
            <w:fldChar w:fldCharType="separate"/>
          </w:r>
          <w:r w:rsidR="00735BCD" w:rsidRPr="00735BCD">
            <w:rPr>
              <w:b/>
              <w:bCs/>
              <w:noProof/>
              <w:lang w:val="en-US"/>
            </w:rPr>
            <w:t>Opdracht:</w:t>
          </w:r>
          <w:r w:rsidR="00735BCD">
            <w:rPr>
              <w:noProof/>
              <w:lang w:val="en-US"/>
            </w:rPr>
            <w:t xml:space="preserve"> Command line</w:t>
          </w:r>
          <w:r>
            <w:rPr>
              <w:noProof/>
            </w:rPr>
            <w:fldChar w:fldCharType="end"/>
          </w:r>
        </w:p>
      </w:tc>
      <w:tc>
        <w:tcPr>
          <w:tcW w:w="500" w:type="pct"/>
          <w:tcBorders>
            <w:top w:val="single" w:sz="4" w:space="0" w:color="C0504D"/>
          </w:tcBorders>
          <w:shd w:val="clear" w:color="auto" w:fill="943634"/>
        </w:tcPr>
        <w:p w14:paraId="7AD3AEA7"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251099D5"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E4F6" w14:textId="77777777" w:rsidR="00544E9E" w:rsidRDefault="00544E9E" w:rsidP="009A50F3">
      <w:r>
        <w:separator/>
      </w:r>
    </w:p>
  </w:footnote>
  <w:footnote w:type="continuationSeparator" w:id="0">
    <w:p w14:paraId="21F900B1" w14:textId="77777777" w:rsidR="00544E9E" w:rsidRDefault="00544E9E" w:rsidP="009A50F3">
      <w:r>
        <w:continuationSeparator/>
      </w:r>
    </w:p>
  </w:footnote>
  <w:footnote w:type="continuationNotice" w:id="1">
    <w:p w14:paraId="4E91DFBF" w14:textId="77777777" w:rsidR="00544E9E" w:rsidRDefault="00544E9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4"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334021C"/>
    <w:multiLevelType w:val="hybridMultilevel"/>
    <w:tmpl w:val="5B46F97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2"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38"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5"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7"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1"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2"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2"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7"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9"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2"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9"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66"/>
  </w:num>
  <w:num w:numId="2" w16cid:durableId="480000838">
    <w:abstractNumId w:val="37"/>
  </w:num>
  <w:num w:numId="3" w16cid:durableId="779300430">
    <w:abstractNumId w:val="112"/>
  </w:num>
  <w:num w:numId="4" w16cid:durableId="1901091273">
    <w:abstractNumId w:val="72"/>
  </w:num>
  <w:num w:numId="5" w16cid:durableId="220797900">
    <w:abstractNumId w:val="96"/>
  </w:num>
  <w:num w:numId="6" w16cid:durableId="1101487880">
    <w:abstractNumId w:val="2"/>
  </w:num>
  <w:num w:numId="7" w16cid:durableId="601187085">
    <w:abstractNumId w:val="111"/>
  </w:num>
  <w:num w:numId="8" w16cid:durableId="1560286804">
    <w:abstractNumId w:val="53"/>
  </w:num>
  <w:num w:numId="9" w16cid:durableId="1467235308">
    <w:abstractNumId w:val="79"/>
  </w:num>
  <w:num w:numId="10" w16cid:durableId="953056157">
    <w:abstractNumId w:val="106"/>
  </w:num>
  <w:num w:numId="11" w16cid:durableId="1350794666">
    <w:abstractNumId w:val="54"/>
  </w:num>
  <w:num w:numId="12" w16cid:durableId="1382821261">
    <w:abstractNumId w:val="101"/>
  </w:num>
  <w:num w:numId="13" w16cid:durableId="1899365698">
    <w:abstractNumId w:val="75"/>
  </w:num>
  <w:num w:numId="14" w16cid:durableId="1342510805">
    <w:abstractNumId w:val="39"/>
  </w:num>
  <w:num w:numId="15" w16cid:durableId="1877110268">
    <w:abstractNumId w:val="64"/>
  </w:num>
  <w:num w:numId="16" w16cid:durableId="273292518">
    <w:abstractNumId w:val="77"/>
  </w:num>
  <w:num w:numId="17" w16cid:durableId="893931993">
    <w:abstractNumId w:val="9"/>
  </w:num>
  <w:num w:numId="18" w16cid:durableId="1314602074">
    <w:abstractNumId w:val="86"/>
  </w:num>
  <w:num w:numId="19" w16cid:durableId="805313222">
    <w:abstractNumId w:val="100"/>
  </w:num>
  <w:num w:numId="20" w16cid:durableId="1841119074">
    <w:abstractNumId w:val="95"/>
  </w:num>
  <w:num w:numId="21" w16cid:durableId="1569460113">
    <w:abstractNumId w:val="49"/>
  </w:num>
  <w:num w:numId="22" w16cid:durableId="750085655">
    <w:abstractNumId w:val="80"/>
  </w:num>
  <w:num w:numId="23" w16cid:durableId="446311715">
    <w:abstractNumId w:val="47"/>
  </w:num>
  <w:num w:numId="24" w16cid:durableId="1522432355">
    <w:abstractNumId w:val="56"/>
  </w:num>
  <w:num w:numId="25" w16cid:durableId="1884907290">
    <w:abstractNumId w:val="87"/>
  </w:num>
  <w:num w:numId="26" w16cid:durableId="1917550012">
    <w:abstractNumId w:val="69"/>
  </w:num>
  <w:num w:numId="27" w16cid:durableId="1275794991">
    <w:abstractNumId w:val="76"/>
  </w:num>
  <w:num w:numId="28" w16cid:durableId="992679011">
    <w:abstractNumId w:val="83"/>
  </w:num>
  <w:num w:numId="29" w16cid:durableId="1295217300">
    <w:abstractNumId w:val="55"/>
  </w:num>
  <w:num w:numId="30" w16cid:durableId="1803495936">
    <w:abstractNumId w:val="23"/>
  </w:num>
  <w:num w:numId="31" w16cid:durableId="609900630">
    <w:abstractNumId w:val="12"/>
  </w:num>
  <w:num w:numId="32" w16cid:durableId="78408175">
    <w:abstractNumId w:val="0"/>
  </w:num>
  <w:num w:numId="33" w16cid:durableId="1997222142">
    <w:abstractNumId w:val="13"/>
  </w:num>
  <w:num w:numId="34" w16cid:durableId="2145077971">
    <w:abstractNumId w:val="51"/>
  </w:num>
  <w:num w:numId="35" w16cid:durableId="864636783">
    <w:abstractNumId w:val="107"/>
  </w:num>
  <w:num w:numId="36" w16cid:durableId="1221019051">
    <w:abstractNumId w:val="67"/>
  </w:num>
  <w:num w:numId="37" w16cid:durableId="265577801">
    <w:abstractNumId w:val="102"/>
  </w:num>
  <w:num w:numId="38" w16cid:durableId="1663269120">
    <w:abstractNumId w:val="4"/>
  </w:num>
  <w:num w:numId="39" w16cid:durableId="235214487">
    <w:abstractNumId w:val="16"/>
  </w:num>
  <w:num w:numId="40" w16cid:durableId="1515605980">
    <w:abstractNumId w:val="43"/>
  </w:num>
  <w:num w:numId="41" w16cid:durableId="1378048304">
    <w:abstractNumId w:val="71"/>
  </w:num>
  <w:num w:numId="42" w16cid:durableId="145753595">
    <w:abstractNumId w:val="10"/>
  </w:num>
  <w:num w:numId="43" w16cid:durableId="1772820248">
    <w:abstractNumId w:val="73"/>
  </w:num>
  <w:num w:numId="44" w16cid:durableId="107625128">
    <w:abstractNumId w:val="50"/>
  </w:num>
  <w:num w:numId="45" w16cid:durableId="266043123">
    <w:abstractNumId w:val="7"/>
  </w:num>
  <w:num w:numId="46" w16cid:durableId="629360504">
    <w:abstractNumId w:val="3"/>
  </w:num>
  <w:num w:numId="47" w16cid:durableId="1893997924">
    <w:abstractNumId w:val="68"/>
  </w:num>
  <w:num w:numId="48" w16cid:durableId="689139596">
    <w:abstractNumId w:val="35"/>
  </w:num>
  <w:num w:numId="49" w16cid:durableId="1060982739">
    <w:abstractNumId w:val="60"/>
  </w:num>
  <w:num w:numId="50" w16cid:durableId="516430052">
    <w:abstractNumId w:val="29"/>
  </w:num>
  <w:num w:numId="51" w16cid:durableId="278608367">
    <w:abstractNumId w:val="40"/>
  </w:num>
  <w:num w:numId="52" w16cid:durableId="1530415155">
    <w:abstractNumId w:val="14"/>
  </w:num>
  <w:num w:numId="53" w16cid:durableId="2029720051">
    <w:abstractNumId w:val="1"/>
  </w:num>
  <w:num w:numId="54" w16cid:durableId="1270090206">
    <w:abstractNumId w:val="109"/>
  </w:num>
  <w:num w:numId="55" w16cid:durableId="2001038350">
    <w:abstractNumId w:val="8"/>
  </w:num>
  <w:num w:numId="56" w16cid:durableId="456795969">
    <w:abstractNumId w:val="93"/>
  </w:num>
  <w:num w:numId="57" w16cid:durableId="1240292356">
    <w:abstractNumId w:val="61"/>
  </w:num>
  <w:num w:numId="58" w16cid:durableId="68045401">
    <w:abstractNumId w:val="33"/>
  </w:num>
  <w:num w:numId="59" w16cid:durableId="1165820143">
    <w:abstractNumId w:val="85"/>
  </w:num>
  <w:num w:numId="60" w16cid:durableId="1861702389">
    <w:abstractNumId w:val="94"/>
  </w:num>
  <w:num w:numId="61" w16cid:durableId="1011181087">
    <w:abstractNumId w:val="36"/>
  </w:num>
  <w:num w:numId="62" w16cid:durableId="1549486085">
    <w:abstractNumId w:val="31"/>
  </w:num>
  <w:num w:numId="63" w16cid:durableId="2110273772">
    <w:abstractNumId w:val="41"/>
  </w:num>
  <w:num w:numId="64" w16cid:durableId="1268075168">
    <w:abstractNumId w:val="15"/>
  </w:num>
  <w:num w:numId="65" w16cid:durableId="1809009297">
    <w:abstractNumId w:val="18"/>
  </w:num>
  <w:num w:numId="66" w16cid:durableId="1061254012">
    <w:abstractNumId w:val="24"/>
  </w:num>
  <w:num w:numId="67" w16cid:durableId="1364398712">
    <w:abstractNumId w:val="84"/>
  </w:num>
  <w:num w:numId="68" w16cid:durableId="1155142094">
    <w:abstractNumId w:val="63"/>
  </w:num>
  <w:num w:numId="69" w16cid:durableId="2093354924">
    <w:abstractNumId w:val="42"/>
  </w:num>
  <w:num w:numId="70" w16cid:durableId="889195299">
    <w:abstractNumId w:val="82"/>
  </w:num>
  <w:num w:numId="71" w16cid:durableId="1361082122">
    <w:abstractNumId w:val="92"/>
  </w:num>
  <w:num w:numId="72" w16cid:durableId="1667005528">
    <w:abstractNumId w:val="78"/>
  </w:num>
  <w:num w:numId="73" w16cid:durableId="1208755681">
    <w:abstractNumId w:val="105"/>
  </w:num>
  <w:num w:numId="74" w16cid:durableId="88281435">
    <w:abstractNumId w:val="21"/>
  </w:num>
  <w:num w:numId="75" w16cid:durableId="526991447">
    <w:abstractNumId w:val="103"/>
  </w:num>
  <w:num w:numId="76" w16cid:durableId="304631261">
    <w:abstractNumId w:val="52"/>
  </w:num>
  <w:num w:numId="77" w16cid:durableId="23291724">
    <w:abstractNumId w:val="22"/>
  </w:num>
  <w:num w:numId="78" w16cid:durableId="1531263969">
    <w:abstractNumId w:val="90"/>
  </w:num>
  <w:num w:numId="79" w16cid:durableId="984818227">
    <w:abstractNumId w:val="26"/>
  </w:num>
  <w:num w:numId="80" w16cid:durableId="2141722387">
    <w:abstractNumId w:val="62"/>
  </w:num>
  <w:num w:numId="81" w16cid:durableId="608120034">
    <w:abstractNumId w:val="99"/>
  </w:num>
  <w:num w:numId="82" w16cid:durableId="2032221622">
    <w:abstractNumId w:val="44"/>
  </w:num>
  <w:num w:numId="83" w16cid:durableId="739981882">
    <w:abstractNumId w:val="81"/>
  </w:num>
  <w:num w:numId="84" w16cid:durableId="232594586">
    <w:abstractNumId w:val="5"/>
  </w:num>
  <w:num w:numId="85" w16cid:durableId="1791704852">
    <w:abstractNumId w:val="108"/>
  </w:num>
  <w:num w:numId="86" w16cid:durableId="802698660">
    <w:abstractNumId w:val="65"/>
  </w:num>
  <w:num w:numId="87" w16cid:durableId="967129713">
    <w:abstractNumId w:val="88"/>
  </w:num>
  <w:num w:numId="88" w16cid:durableId="940913394">
    <w:abstractNumId w:val="57"/>
  </w:num>
  <w:num w:numId="89" w16cid:durableId="1407997321">
    <w:abstractNumId w:val="91"/>
  </w:num>
  <w:num w:numId="90" w16cid:durableId="1955474655">
    <w:abstractNumId w:val="45"/>
  </w:num>
  <w:num w:numId="91" w16cid:durableId="512645368">
    <w:abstractNumId w:val="70"/>
  </w:num>
  <w:num w:numId="92" w16cid:durableId="1423716530">
    <w:abstractNumId w:val="28"/>
  </w:num>
  <w:num w:numId="93" w16cid:durableId="1697924609">
    <w:abstractNumId w:val="34"/>
  </w:num>
  <w:num w:numId="94" w16cid:durableId="787510143">
    <w:abstractNumId w:val="25"/>
  </w:num>
  <w:num w:numId="95" w16cid:durableId="1385834482">
    <w:abstractNumId w:val="6"/>
  </w:num>
  <w:num w:numId="96" w16cid:durableId="554321028">
    <w:abstractNumId w:val="59"/>
  </w:num>
  <w:num w:numId="97" w16cid:durableId="1576668675">
    <w:abstractNumId w:val="46"/>
  </w:num>
  <w:num w:numId="98" w16cid:durableId="1870216242">
    <w:abstractNumId w:val="32"/>
  </w:num>
  <w:num w:numId="99" w16cid:durableId="664822584">
    <w:abstractNumId w:val="104"/>
  </w:num>
  <w:num w:numId="100" w16cid:durableId="892547946">
    <w:abstractNumId w:val="11"/>
  </w:num>
  <w:num w:numId="101" w16cid:durableId="1991253040">
    <w:abstractNumId w:val="97"/>
  </w:num>
  <w:num w:numId="102" w16cid:durableId="672727644">
    <w:abstractNumId w:val="74"/>
  </w:num>
  <w:num w:numId="103" w16cid:durableId="517934850">
    <w:abstractNumId w:val="48"/>
  </w:num>
  <w:num w:numId="104" w16cid:durableId="499350858">
    <w:abstractNumId w:val="58"/>
  </w:num>
  <w:num w:numId="105" w16cid:durableId="855465275">
    <w:abstractNumId w:val="17"/>
  </w:num>
  <w:num w:numId="106" w16cid:durableId="942229141">
    <w:abstractNumId w:val="38"/>
  </w:num>
  <w:num w:numId="107" w16cid:durableId="824931938">
    <w:abstractNumId w:val="110"/>
  </w:num>
  <w:num w:numId="108" w16cid:durableId="1542397494">
    <w:abstractNumId w:val="89"/>
  </w:num>
  <w:num w:numId="109" w16cid:durableId="930578023">
    <w:abstractNumId w:val="19"/>
  </w:num>
  <w:num w:numId="110" w16cid:durableId="224727608">
    <w:abstractNumId w:val="20"/>
  </w:num>
  <w:num w:numId="111" w16cid:durableId="865873152">
    <w:abstractNumId w:val="98"/>
  </w:num>
  <w:num w:numId="112" w16cid:durableId="125397575">
    <w:abstractNumId w:val="27"/>
  </w:num>
  <w:num w:numId="113" w16cid:durableId="29384731">
    <w:abstractNumId w:val="3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nl-NL" w:vendorID="1" w:dllVersion="512" w:checkStyle="1"/>
  <w:proofState w:spelling="clean"/>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544E9E"/>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11B1"/>
    <w:rsid w:val="0021170C"/>
    <w:rsid w:val="002124B0"/>
    <w:rsid w:val="00213BF5"/>
    <w:rsid w:val="002141E3"/>
    <w:rsid w:val="00214C75"/>
    <w:rsid w:val="00215052"/>
    <w:rsid w:val="002173AD"/>
    <w:rsid w:val="002175A4"/>
    <w:rsid w:val="00217B1E"/>
    <w:rsid w:val="00223971"/>
    <w:rsid w:val="00225EE5"/>
    <w:rsid w:val="00226054"/>
    <w:rsid w:val="00230AC2"/>
    <w:rsid w:val="00231736"/>
    <w:rsid w:val="00233272"/>
    <w:rsid w:val="00233658"/>
    <w:rsid w:val="00234DCB"/>
    <w:rsid w:val="0023724C"/>
    <w:rsid w:val="002374E4"/>
    <w:rsid w:val="0024105A"/>
    <w:rsid w:val="002440DA"/>
    <w:rsid w:val="00244E65"/>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7B12"/>
    <w:rsid w:val="00287C1D"/>
    <w:rsid w:val="00292369"/>
    <w:rsid w:val="00292F8D"/>
    <w:rsid w:val="002931F0"/>
    <w:rsid w:val="002936FE"/>
    <w:rsid w:val="00297BF2"/>
    <w:rsid w:val="002A107D"/>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4E9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54E0"/>
    <w:rsid w:val="00615BCB"/>
    <w:rsid w:val="006166EF"/>
    <w:rsid w:val="00620BBF"/>
    <w:rsid w:val="00621062"/>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C13"/>
    <w:rsid w:val="00702D0E"/>
    <w:rsid w:val="00702ED3"/>
    <w:rsid w:val="0070334B"/>
    <w:rsid w:val="007037C3"/>
    <w:rsid w:val="00703D0E"/>
    <w:rsid w:val="00712CF4"/>
    <w:rsid w:val="007131C6"/>
    <w:rsid w:val="00720799"/>
    <w:rsid w:val="00724EC7"/>
    <w:rsid w:val="0072523E"/>
    <w:rsid w:val="007274CC"/>
    <w:rsid w:val="00732E0C"/>
    <w:rsid w:val="00732E7B"/>
    <w:rsid w:val="00733B79"/>
    <w:rsid w:val="0073573A"/>
    <w:rsid w:val="00735BCD"/>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73"/>
    <w:rsid w:val="00992FAD"/>
    <w:rsid w:val="00993EC4"/>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4867"/>
    <w:rsid w:val="00D35CC6"/>
    <w:rsid w:val="00D36F23"/>
    <w:rsid w:val="00D41423"/>
    <w:rsid w:val="00D41C71"/>
    <w:rsid w:val="00D4220C"/>
    <w:rsid w:val="00D42E98"/>
    <w:rsid w:val="00D43459"/>
    <w:rsid w:val="00D43A2B"/>
    <w:rsid w:val="00D44716"/>
    <w:rsid w:val="00D46C7D"/>
    <w:rsid w:val="00D47164"/>
    <w:rsid w:val="00D4741E"/>
    <w:rsid w:val="00D5059D"/>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7F44"/>
    <w:rsid w:val="00E304BF"/>
    <w:rsid w:val="00E32322"/>
    <w:rsid w:val="00E34DCA"/>
    <w:rsid w:val="00E34EA2"/>
    <w:rsid w:val="00E35213"/>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663C9"/>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3906"/>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9D9302"/>
  <w15:docId w15:val="{DED72C1F-9485-44F7-BC5E-57FCEE89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88"/>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echnet.microsoft.com/en-us/library/jj592692.aspx"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echnet.microsoft.com/en-us/library/jj647766.aspx" TargetMode="External"/><Relationship Id="rId17" Type="http://schemas.openxmlformats.org/officeDocument/2006/relationships/hyperlink" Target="https://learn.microsoft.com/en-us/powershell/scripting/install/install-rhel?view=powershell-7.3" TargetMode="External"/><Relationship Id="rId2" Type="http://schemas.openxmlformats.org/officeDocument/2006/relationships/customXml" Target="../customXml/item2.xml"/><Relationship Id="rId16" Type="http://schemas.openxmlformats.org/officeDocument/2006/relationships/hyperlink" Target="https://www.chiark.greenend.org.uk/~sgtatham/putty/latest.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echnet.microsoft.com/en-us/library/cc785383(WS.10).aspx" TargetMode="External"/><Relationship Id="rId5" Type="http://schemas.openxmlformats.org/officeDocument/2006/relationships/numbering" Target="numbering.xml"/><Relationship Id="rId15" Type="http://schemas.openxmlformats.org/officeDocument/2006/relationships/hyperlink" Target="http://technet.microsoft.com/en-us/library/jj574205.asp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technet.microsoft.com/en-us/library/cc737599(WS.10).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OneDrive%20-%20Stichting%20Hogeschool%20Utrecht\Documents\Cursusjaar%202024-2025\CD.%20CSC%20S2\Lesmateriaal\Weekopdrachten\_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3.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_TICT-CV1SE2-24 opdrachtbeschrijving.dotx</Template>
  <TotalTime>19</TotalTime>
  <Pages>8</Pages>
  <Words>3130</Words>
  <Characters>17217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2</cp:revision>
  <cp:lastPrinted>2016-01-23T09:45:00Z</cp:lastPrinted>
  <dcterms:created xsi:type="dcterms:W3CDTF">2025-03-14T15:32:00Z</dcterms:created>
  <dcterms:modified xsi:type="dcterms:W3CDTF">2025-08-29T11:10:00Z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