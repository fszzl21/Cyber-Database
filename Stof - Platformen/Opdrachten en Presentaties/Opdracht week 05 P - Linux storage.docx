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9EDC" w14:textId="23098760" w:rsidR="001D31A6" w:rsidRDefault="001D31A6" w:rsidP="001D31A6">
      <w:r w:rsidRPr="001D31A6">
        <w:t>In deze opdracht oefen je m</w:t>
      </w:r>
      <w:r>
        <w:t>et het gebruik van storage onder Linux. Gebruik hiervoor een Linux VM in je persoonlijke VMware Workstation omgeving.</w:t>
      </w:r>
    </w:p>
    <w:p w14:paraId="6D185528" w14:textId="4636ED76" w:rsidR="001D31A6" w:rsidRDefault="001D31A6" w:rsidP="001D31A6">
      <w:r w:rsidRPr="001D31A6">
        <w:rPr>
          <w:b/>
          <w:bCs/>
        </w:rPr>
        <w:t>BELANGRIJK</w:t>
      </w:r>
      <w:r>
        <w:t xml:space="preserve">: als je fouten maakt bij het aanpassen van de storage, dan kan het gebeuren dat je VM niet meer kan opstarten. Maak daarom </w:t>
      </w:r>
      <w:r>
        <w:rPr>
          <w:b/>
          <w:bCs/>
          <w:u w:val="single"/>
        </w:rPr>
        <w:t>nu</w:t>
      </w:r>
      <w:r>
        <w:t xml:space="preserve"> een VMware snapshot van de Linux VM die je voor deze opdracht gaat gebruiken, zodat je deze altijd weer in een werkende staat kunt herstellen.</w:t>
      </w:r>
    </w:p>
    <w:p w14:paraId="4E8BB9C1" w14:textId="42776ADF" w:rsidR="001D31A6" w:rsidRDefault="001D31A6" w:rsidP="001D31A6">
      <w:pPr>
        <w:pStyle w:val="Heading1"/>
      </w:pPr>
      <w:r w:rsidRPr="001D31A6">
        <w:lastRenderedPageBreak/>
        <w:t>Opdracht: enkelvoudige storage hardware toevoegen</w:t>
      </w:r>
    </w:p>
    <w:p w14:paraId="707FD560" w14:textId="3C7779E2" w:rsidR="001D31A6" w:rsidRPr="00FE2CF9" w:rsidRDefault="001D31A6" w:rsidP="001D31A6">
      <w:r>
        <w:t>Je gaat nu een enkele (virtuele) harde schijf aan je Linux VM toevoegen die we hierna gaan gebruiken om een bestandssysteem op aan te maken en om met Logical Volume Manager te gaan werken.</w:t>
      </w:r>
    </w:p>
    <w:p w14:paraId="7329A6B4" w14:textId="77777777" w:rsidR="001D31A6" w:rsidRDefault="001D31A6" w:rsidP="001D31A6">
      <w:pPr>
        <w:pStyle w:val="ListParagraph"/>
        <w:numPr>
          <w:ilvl w:val="0"/>
          <w:numId w:val="85"/>
        </w:numPr>
        <w:spacing w:line="276" w:lineRule="auto"/>
      </w:pPr>
      <w:bookmarkStart w:id="0" w:name="_Ref157421574"/>
      <w:r>
        <w:t>Maak</w:t>
      </w:r>
      <w:r w:rsidRPr="0045210B">
        <w:t xml:space="preserve"> </w:t>
      </w:r>
      <w:r>
        <w:t xml:space="preserve">vanuit de shell </w:t>
      </w:r>
      <w:r w:rsidRPr="0045210B">
        <w:t>een overzicht van alle harde schijven en partities op je systeem</w:t>
      </w:r>
      <w:r>
        <w:t>.</w:t>
      </w:r>
      <w:r w:rsidRPr="00051CA5">
        <w:t xml:space="preserve"> </w:t>
      </w:r>
      <w:r>
        <w:t xml:space="preserve">Welk(e) commando(’s) (tip: </w:t>
      </w:r>
      <w:r w:rsidRPr="00775F20">
        <w:rPr>
          <w:rStyle w:val="CodesnippetChar"/>
        </w:rPr>
        <w:t>cfdisk</w:t>
      </w:r>
      <w:r>
        <w:t xml:space="preserve">, </w:t>
      </w:r>
      <w:r w:rsidRPr="006E07DA">
        <w:rPr>
          <w:rStyle w:val="CodesnippetChar"/>
        </w:rPr>
        <w:t>fdisk</w:t>
      </w:r>
      <w:r>
        <w:t xml:space="preserve">, </w:t>
      </w:r>
      <w:r w:rsidRPr="006E07DA">
        <w:rPr>
          <w:rStyle w:val="CodesnippetChar"/>
        </w:rPr>
        <w:t>parted</w:t>
      </w:r>
      <w:r>
        <w:t xml:space="preserve">, </w:t>
      </w:r>
      <w:r w:rsidRPr="00545D5B">
        <w:rPr>
          <w:rStyle w:val="CodesnippetChar"/>
        </w:rPr>
        <w:t>blkid</w:t>
      </w:r>
      <w:r>
        <w:t xml:space="preserve">, </w:t>
      </w:r>
      <w:r w:rsidRPr="006E07DA">
        <w:rPr>
          <w:rStyle w:val="CodesnippetChar"/>
        </w:rPr>
        <w:t>lsblk</w:t>
      </w:r>
      <w:r>
        <w:t xml:space="preserve"> (geeft een ‘mooi’ overzicht, ….(er zijn er vast nog meer)) met welke opties heb je hiervoor gebruikt en wat zijn de resultaten?</w:t>
      </w:r>
      <w:bookmarkEnd w:id="0"/>
    </w:p>
    <w:p w14:paraId="1FED37B6" w14:textId="2947B119" w:rsidR="001D31A6" w:rsidRDefault="00825848" w:rsidP="001D31A6">
      <w:pPr>
        <w:pStyle w:val="ListParagraph"/>
        <w:numPr>
          <w:ilvl w:val="0"/>
          <w:numId w:val="85"/>
        </w:numPr>
        <w:spacing w:after="200" w:line="276" w:lineRule="auto"/>
      </w:pPr>
      <w:r>
        <w:rPr>
          <w:noProof/>
        </w:rPr>
        <mc:AlternateContent>
          <mc:Choice Requires="wpg">
            <w:drawing>
              <wp:anchor distT="0" distB="0" distL="114300" distR="114300" simplePos="0" relativeHeight="251667456" behindDoc="0" locked="0" layoutInCell="1" allowOverlap="1" wp14:anchorId="12ACF249" wp14:editId="2A338951">
                <wp:simplePos x="0" y="0"/>
                <wp:positionH relativeFrom="column">
                  <wp:posOffset>4363085</wp:posOffset>
                </wp:positionH>
                <wp:positionV relativeFrom="paragraph">
                  <wp:posOffset>16510</wp:posOffset>
                </wp:positionV>
                <wp:extent cx="1774190" cy="1673225"/>
                <wp:effectExtent l="0" t="0" r="0" b="3175"/>
                <wp:wrapSquare wrapText="bothSides"/>
                <wp:docPr id="1225519454" name="Group 4"/>
                <wp:cNvGraphicFramePr/>
                <a:graphic xmlns:a="http://schemas.openxmlformats.org/drawingml/2006/main">
                  <a:graphicData uri="http://schemas.microsoft.com/office/word/2010/wordprocessingGroup">
                    <wpg:wgp>
                      <wpg:cNvGrpSpPr/>
                      <wpg:grpSpPr>
                        <a:xfrm>
                          <a:off x="0" y="0"/>
                          <a:ext cx="1774190" cy="1673225"/>
                          <a:chOff x="87442" y="0"/>
                          <a:chExt cx="1774212" cy="1673225"/>
                        </a:xfrm>
                      </wpg:grpSpPr>
                      <pic:pic xmlns:pic="http://schemas.openxmlformats.org/drawingml/2006/picture">
                        <pic:nvPicPr>
                          <pic:cNvPr id="499145516" name="Picture 1" descr="A screenshot of a computer&#10;&#10;AI-generated content may be incorrect."/>
                          <pic:cNvPicPr>
                            <a:picLocks noChangeAspect="1"/>
                          </pic:cNvPicPr>
                        </pic:nvPicPr>
                        <pic:blipFill>
                          <a:blip r:embed="rId11"/>
                          <a:stretch>
                            <a:fillRect/>
                          </a:stretch>
                        </pic:blipFill>
                        <pic:spPr>
                          <a:xfrm>
                            <a:off x="87464" y="0"/>
                            <a:ext cx="1774190" cy="1461135"/>
                          </a:xfrm>
                          <a:prstGeom prst="rect">
                            <a:avLst/>
                          </a:prstGeom>
                        </pic:spPr>
                      </pic:pic>
                      <wps:wsp>
                        <wps:cNvPr id="266842942" name="Oval 1662858030"/>
                        <wps:cNvSpPr/>
                        <wps:spPr>
                          <a:xfrm>
                            <a:off x="182879" y="659958"/>
                            <a:ext cx="1378826" cy="22263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8625437" name="Text Box 1"/>
                        <wps:cNvSpPr txBox="1"/>
                        <wps:spPr>
                          <a:xfrm>
                            <a:off x="87442" y="1518285"/>
                            <a:ext cx="1773555" cy="154940"/>
                          </a:xfrm>
                          <a:prstGeom prst="rect">
                            <a:avLst/>
                          </a:prstGeom>
                          <a:solidFill>
                            <a:prstClr val="white"/>
                          </a:solidFill>
                          <a:ln>
                            <a:noFill/>
                          </a:ln>
                        </wps:spPr>
                        <wps:txbx>
                          <w:txbxContent>
                            <w:p w14:paraId="547E6A38" w14:textId="6348A2F5" w:rsidR="00825848" w:rsidRPr="00C201BA" w:rsidRDefault="00825848" w:rsidP="00825848">
                              <w:pPr>
                                <w:pStyle w:val="Caption"/>
                                <w:rPr>
                                  <w:rFonts w:eastAsia="Calibri"/>
                                  <w:noProof/>
                                  <w:sz w:val="21"/>
                                  <w:szCs w:val="22"/>
                                </w:rPr>
                              </w:pPr>
                              <w:bookmarkStart w:id="1" w:name="_Ref192599280"/>
                              <w:r>
                                <w:t xml:space="preserve">Figuur </w:t>
                              </w:r>
                              <w:fldSimple w:instr=" SEQ Figuur \* ARABIC ">
                                <w:r>
                                  <w:rPr>
                                    <w:noProof/>
                                  </w:rPr>
                                  <w:t>1</w:t>
                                </w:r>
                              </w:fldSimple>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2ACF249" id="Group 4" o:spid="_x0000_s1026" style="position:absolute;left:0;text-align:left;margin-left:343.55pt;margin-top:1.3pt;width:139.7pt;height:131.75pt;z-index:251667456;mso-width-relative:margin" coordorigin="874" coordsize="17742,16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874;width:17742;height:14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">
                  <v:imagedata r:id="rId12" o:title="A screenshot of a computer&#10;&#10;AI-generated content may be incorrect"/>
                </v:shape>
                <v:oval id="Oval 1662858030" o:spid="_x0000_s1028" style="position:absolute;left:1828;top:6599;width:13789;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" filled="f" strokecolor="red" strokeweight="2pt"/>
                <v:shapetype id="_x0000_t202" coordsize="21600,21600" o:spt="202" path="m,l,21600r21600,l21600,xe">
                  <v:stroke joinstyle="miter"/>
                  <v:path gradientshapeok="t" o:connecttype="rect"/>
                </v:shapetype>
                <v:shape id="Text Box 1" o:spid="_x0000_s1029" type="#_x0000_t202" style="position:absolute;left:874;top:15182;width:1773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" stroked="f">
                  <v:textbox style="mso-fit-shape-to-text:t" inset="0,0,0,0">
                    <w:txbxContent>
                      <w:p w14:paraId="547E6A38" w14:textId="6348A2F5" w:rsidR="00825848" w:rsidRPr="00C201BA" w:rsidRDefault="00825848" w:rsidP="00825848">
                        <w:pPr>
                          <w:pStyle w:val="Caption"/>
                          <w:rPr>
                            <w:rFonts w:eastAsia="Calibri"/>
                            <w:noProof/>
                            <w:sz w:val="21"/>
                            <w:szCs w:val="22"/>
                          </w:rPr>
                        </w:pPr>
                        <w:bookmarkStart w:id="2" w:name="_Ref192599280"/>
                        <w:r>
                          <w:t xml:space="preserve">Figuur </w:t>
                        </w:r>
                        <w:fldSimple w:instr=" SEQ Figuur \* ARABIC ">
                          <w:r>
                            <w:rPr>
                              <w:noProof/>
                            </w:rPr>
                            <w:t>1</w:t>
                          </w:r>
                        </w:fldSimple>
                        <w:bookmarkEnd w:id="2"/>
                      </w:p>
                    </w:txbxContent>
                  </v:textbox>
                </v:shape>
                <w10:wrap type="square"/>
              </v:group>
            </w:pict>
          </mc:Fallback>
        </mc:AlternateContent>
      </w:r>
      <w:r w:rsidR="001D31A6">
        <w:t xml:space="preserve">Voeg een harde schijf toe aan je VM. (In VMware: VM </w:t>
      </w:r>
      <w:r w:rsidR="001D31A6">
        <w:sym w:font="Wingdings" w:char="F0E0"/>
      </w:r>
      <w:r w:rsidR="001D31A6">
        <w:t xml:space="preserve"> Settings…  en dan Add… </w:t>
      </w:r>
      <w:r w:rsidR="001D31A6">
        <w:sym w:font="Wingdings" w:char="F0E0"/>
      </w:r>
      <w:r w:rsidR="001D31A6">
        <w:t xml:space="preserve"> Harddisk, </w:t>
      </w:r>
      <w:r>
        <w:t xml:space="preserve">zie </w:t>
      </w:r>
      <w:r>
        <w:fldChar w:fldCharType="begin"/>
      </w:r>
      <w:r>
        <w:instrText xml:space="preserve"> REF _Ref192599280 \h </w:instrText>
      </w:r>
      <w:r>
        <w:fldChar w:fldCharType="separate"/>
      </w:r>
      <w:r>
        <w:t xml:space="preserve">Figuur </w:t>
      </w:r>
      <w:r>
        <w:rPr>
          <w:noProof/>
        </w:rPr>
        <w:t>1</w:t>
      </w:r>
      <w:r>
        <w:fldChar w:fldCharType="end"/>
      </w:r>
      <w:r>
        <w:t>; over het algemeen</w:t>
      </w:r>
      <w:r w:rsidR="001D31A6">
        <w:t xml:space="preserve"> moet je VM hiervoor uit staan).</w:t>
      </w:r>
      <w:r>
        <w:t xml:space="preserve"> De standaard grootte van 20 GB is prima.</w:t>
      </w:r>
      <w:r w:rsidR="001D31A6">
        <w:br/>
      </w:r>
      <w:r w:rsidR="001D31A6" w:rsidRPr="000121CA">
        <w:rPr>
          <w:b/>
          <w:bCs/>
        </w:rPr>
        <w:t>LET OP:</w:t>
      </w:r>
      <w:r w:rsidR="001D31A6">
        <w:t xml:space="preserve"> als je bestaande harddisk van type NVMe is (hoogstwaarschijnlijk wel na keuze voor Red Hat Enterprise Linux 8 profiel in VMware), maak je extra disk dan ook van type NVMe; als je kiest voor SCSI dan is de kans groot dat het systeem niet meer boot tot je de extra disk weer verwijderd hebt;</w:t>
      </w:r>
    </w:p>
    <w:p w14:paraId="6A7EFF61" w14:textId="77777777" w:rsidR="001D31A6" w:rsidRDefault="001D31A6" w:rsidP="001D31A6">
      <w:pPr>
        <w:pStyle w:val="ListParagraph"/>
        <w:numPr>
          <w:ilvl w:val="0"/>
          <w:numId w:val="85"/>
        </w:numPr>
        <w:spacing w:after="200" w:line="276" w:lineRule="auto"/>
      </w:pPr>
      <w:bookmarkStart w:id="3" w:name="_Hlk76487891"/>
      <w:r>
        <w:t>Kijk nu nogmaals welke harde schijven en partities in je VM aanwezig zijn. Welke commando’s met welke opties heb je dit keer gebruikt en wat zijn de resultaten?</w:t>
      </w:r>
    </w:p>
    <w:bookmarkEnd w:id="3"/>
    <w:p w14:paraId="25182A45" w14:textId="77777777" w:rsidR="001D31A6" w:rsidRDefault="001D31A6" w:rsidP="001D31A6">
      <w:pPr>
        <w:pStyle w:val="ListParagraph"/>
        <w:numPr>
          <w:ilvl w:val="0"/>
          <w:numId w:val="85"/>
        </w:numPr>
        <w:spacing w:line="276" w:lineRule="auto"/>
      </w:pPr>
      <w:r>
        <w:t xml:space="preserve">Maak vanuit de shell op de nieuwe harde schijf 2 </w:t>
      </w:r>
      <w:r>
        <w:rPr>
          <w:i/>
          <w:iCs/>
        </w:rPr>
        <w:t xml:space="preserve">primary </w:t>
      </w:r>
      <w:r>
        <w:t>partities van ieder 512MB aan (meer mag natuurlijk ook, als je je schijf groter hebt gemaakt). Doe dit op basis van een DOS/MBR partitietabel/</w:t>
      </w:r>
      <w:r w:rsidRPr="00D03350">
        <w:rPr>
          <w:i/>
          <w:iCs/>
        </w:rPr>
        <w:t>disklabel</w:t>
      </w:r>
      <w:r>
        <w:t xml:space="preserve">. Interactief is </w:t>
      </w:r>
      <w:r w:rsidRPr="00775F20">
        <w:rPr>
          <w:rStyle w:val="CodesnippetChar"/>
        </w:rPr>
        <w:t>cfdisk</w:t>
      </w:r>
      <w:r>
        <w:t xml:space="preserve"> vrij gebruiksvriendelijk, maar </w:t>
      </w:r>
      <w:bookmarkStart w:id="4" w:name="_Hlk76489190"/>
      <w:r>
        <w:t xml:space="preserve">de andere bij nummer </w:t>
      </w:r>
      <w:r>
        <w:fldChar w:fldCharType="begin"/>
      </w:r>
      <w:r>
        <w:instrText xml:space="preserve"> REF _Ref157421574 \r \h </w:instrText>
      </w:r>
      <w:r>
        <w:fldChar w:fldCharType="separate"/>
      </w:r>
      <w:r>
        <w:t>1)</w:t>
      </w:r>
      <w:r>
        <w:fldChar w:fldCharType="end"/>
      </w:r>
      <w:r>
        <w:t xml:space="preserve"> genoemde comando’s </w:t>
      </w:r>
      <w:bookmarkEnd w:id="4"/>
      <w:r>
        <w:t>kun je hiervoor ook gebruiken.</w:t>
      </w:r>
      <w:r>
        <w:br/>
        <w:t>Welk commando heb je gekozen en hoe ben je toen verder gegaan?</w:t>
      </w:r>
    </w:p>
    <w:p w14:paraId="2B1A607A" w14:textId="77777777" w:rsidR="001D31A6" w:rsidRDefault="001D31A6" w:rsidP="001D31A6">
      <w:pPr>
        <w:pStyle w:val="ListParagraph"/>
        <w:numPr>
          <w:ilvl w:val="0"/>
          <w:numId w:val="85"/>
        </w:numPr>
        <w:spacing w:line="276" w:lineRule="auto"/>
      </w:pPr>
      <w:r>
        <w:t xml:space="preserve">Maak nu nog 2 </w:t>
      </w:r>
      <w:r w:rsidRPr="00D03350">
        <w:rPr>
          <w:i/>
          <w:iCs/>
        </w:rPr>
        <w:t>primary</w:t>
      </w:r>
      <w:r>
        <w:t xml:space="preserve"> partities aan van ieder 128MB en probeer daarna een derde aan te maken. Wat valt je op? </w:t>
      </w:r>
      <w:r>
        <w:br/>
      </w:r>
      <w:r w:rsidRPr="002124B0">
        <w:t xml:space="preserve">Verwijder partitie 4 en maak in plaats daarvan een </w:t>
      </w:r>
      <w:r w:rsidRPr="002124B0">
        <w:rPr>
          <w:i/>
          <w:iCs/>
        </w:rPr>
        <w:t>extended</w:t>
      </w:r>
      <w:r w:rsidRPr="002124B0">
        <w:t xml:space="preserve"> partitie aan ter grootte van de rest van de schijf. Maak nu nog 2 partities van 128MB aan. Schrijf tot slot de wijzigingen naar disk.</w:t>
      </w:r>
    </w:p>
    <w:p w14:paraId="2DF3DFC5" w14:textId="77777777" w:rsidR="001D31A6" w:rsidRPr="00AD375B" w:rsidRDefault="001D31A6" w:rsidP="001D31A6">
      <w:pPr>
        <w:pStyle w:val="ListParagraph"/>
        <w:numPr>
          <w:ilvl w:val="0"/>
          <w:numId w:val="85"/>
        </w:numPr>
        <w:spacing w:after="200" w:line="276" w:lineRule="auto"/>
      </w:pPr>
      <w:r>
        <w:t>Bekijk nu nóg eens welke harde schijven en partities er op je systeem aanwezig zijn. Benoem voor elke partitie op de nieuwe schijf wat voor partitie het is.</w:t>
      </w:r>
    </w:p>
    <w:p w14:paraId="316B3012" w14:textId="37DAC0A3" w:rsidR="001D31A6" w:rsidRDefault="001D31A6" w:rsidP="001D31A6">
      <w:pPr>
        <w:pStyle w:val="Heading2"/>
      </w:pPr>
      <w:bookmarkStart w:id="5" w:name="_Toc501701911"/>
      <w:bookmarkStart w:id="6" w:name="_Ref74312747"/>
      <w:bookmarkStart w:id="7" w:name="_Ref74312753"/>
      <w:bookmarkStart w:id="8" w:name="_Toc180143634"/>
      <w:r>
        <w:t>Deelopdracht: Filesystems maken</w:t>
      </w:r>
      <w:bookmarkEnd w:id="5"/>
      <w:bookmarkEnd w:id="6"/>
      <w:bookmarkEnd w:id="7"/>
      <w:bookmarkEnd w:id="8"/>
    </w:p>
    <w:p w14:paraId="781FF82E" w14:textId="51ADBB0A" w:rsidR="001D31A6" w:rsidRDefault="001D31A6" w:rsidP="001D31A6">
      <w:pPr>
        <w:pStyle w:val="ListParagraph"/>
        <w:numPr>
          <w:ilvl w:val="0"/>
          <w:numId w:val="86"/>
        </w:numPr>
        <w:spacing w:after="200" w:line="276" w:lineRule="auto"/>
      </w:pPr>
      <w:r>
        <w:t xml:space="preserve">Maak op de eerste partitie uit </w:t>
      </w:r>
      <w:r w:rsidR="00F06590">
        <w:t xml:space="preserve">de vorige paragraaf </w:t>
      </w:r>
      <w:r>
        <w:t xml:space="preserve">een ext2-filesystem aan en op de tweede een ext3-filesystem. Welke commando’s met welke opties heb je hiervoor gebruikt? (Denk aan: </w:t>
      </w:r>
      <w:r w:rsidRPr="006E07DA">
        <w:rPr>
          <w:rStyle w:val="CodesnippetChar"/>
        </w:rPr>
        <w:t>man -k</w:t>
      </w:r>
      <w:r>
        <w:t xml:space="preserve"> en bijvoorbeeld het woord </w:t>
      </w:r>
      <w:r w:rsidRPr="006E07DA">
        <w:rPr>
          <w:rStyle w:val="CodesnippetChar"/>
        </w:rPr>
        <w:t>filesystem</w:t>
      </w:r>
      <w:r>
        <w:t>). Schrijf de commando’s die je gebruikt weer op!</w:t>
      </w:r>
    </w:p>
    <w:p w14:paraId="7D80EE26" w14:textId="77777777" w:rsidR="001D31A6" w:rsidRDefault="001D31A6" w:rsidP="001D31A6">
      <w:pPr>
        <w:pStyle w:val="ListParagraph"/>
        <w:numPr>
          <w:ilvl w:val="0"/>
          <w:numId w:val="86"/>
        </w:numPr>
        <w:spacing w:after="200" w:line="276" w:lineRule="auto"/>
      </w:pPr>
      <w:r>
        <w:t>Wat is het verschil tussen die twee filesystems? En wat houdt dat verschil in?</w:t>
      </w:r>
    </w:p>
    <w:p w14:paraId="563D284E" w14:textId="77777777" w:rsidR="001D31A6" w:rsidRDefault="001D31A6" w:rsidP="001D31A6">
      <w:pPr>
        <w:pStyle w:val="ListParagraph"/>
        <w:numPr>
          <w:ilvl w:val="0"/>
          <w:numId w:val="86"/>
        </w:numPr>
        <w:spacing w:after="200" w:line="276" w:lineRule="auto"/>
      </w:pPr>
      <w:bookmarkStart w:id="9" w:name="_Ref437968792"/>
      <w:r>
        <w:t xml:space="preserve">Koppel de eerste partitie aan de directory </w:t>
      </w:r>
      <w:r w:rsidRPr="006E07DA">
        <w:rPr>
          <w:rStyle w:val="CodesnippetChar"/>
        </w:rPr>
        <w:t>/data/part1</w:t>
      </w:r>
      <w:r w:rsidRPr="006E52C8">
        <w:rPr>
          <w:sz w:val="20"/>
        </w:rPr>
        <w:t xml:space="preserve"> </w:t>
      </w:r>
      <w:r>
        <w:t xml:space="preserve">en de tweede aan directory </w:t>
      </w:r>
      <w:r w:rsidRPr="006E07DA">
        <w:rPr>
          <w:rStyle w:val="CodesnippetChar"/>
        </w:rPr>
        <w:t>/data/part2</w:t>
      </w:r>
      <w:r w:rsidRPr="006E52C8">
        <w:rPr>
          <w:sz w:val="20"/>
        </w:rPr>
        <w:t xml:space="preserve"> </w:t>
      </w:r>
      <w:r>
        <w:t xml:space="preserve">(vergeet niet ervoor te zorgen dat </w:t>
      </w:r>
      <w:bookmarkStart w:id="10" w:name="_Hlk75362451"/>
      <w:r>
        <w:t xml:space="preserve">voorafgaand aan het koppelen </w:t>
      </w:r>
      <w:bookmarkEnd w:id="10"/>
      <w:r>
        <w:t xml:space="preserve">de directories bestaan. TIP: gebruik bij de diverse commando’s de optie </w:t>
      </w:r>
      <w:r w:rsidRPr="009008CF">
        <w:rPr>
          <w:rStyle w:val="CodesnippetChar"/>
        </w:rPr>
        <w:t>-v</w:t>
      </w:r>
      <w:r>
        <w:t xml:space="preserve"> (</w:t>
      </w:r>
      <w:r w:rsidRPr="009008CF">
        <w:rPr>
          <w:i/>
          <w:iCs/>
        </w:rPr>
        <w:t>verbose</w:t>
      </w:r>
      <w:r>
        <w:t xml:space="preserve">) om meer feedback te krijgen wat er tengevolge van het uitvoeren van het commando op het systeem gebeurt). </w:t>
      </w:r>
      <w:bookmarkEnd w:id="9"/>
      <w:r>
        <w:br/>
        <w:t xml:space="preserve">Welke commando’s met welke opties heb je hiervoor gebruikt? Het koppelen van een disk, of partitie wordt </w:t>
      </w:r>
      <w:r w:rsidRPr="00E16DA6">
        <w:rPr>
          <w:i/>
          <w:iCs/>
        </w:rPr>
        <w:t>mounten</w:t>
      </w:r>
      <w:r>
        <w:t xml:space="preserve"> genoemd!</w:t>
      </w:r>
    </w:p>
    <w:p w14:paraId="034025F6" w14:textId="77777777" w:rsidR="001D31A6" w:rsidRDefault="001D31A6" w:rsidP="001D31A6">
      <w:pPr>
        <w:pStyle w:val="ListParagraph"/>
        <w:numPr>
          <w:ilvl w:val="0"/>
          <w:numId w:val="86"/>
        </w:numPr>
        <w:spacing w:after="200" w:line="276" w:lineRule="auto"/>
      </w:pPr>
      <w:r>
        <w:t xml:space="preserve">Test of het lukt om de directory </w:t>
      </w:r>
      <w:r w:rsidRPr="006E07DA">
        <w:rPr>
          <w:rStyle w:val="CodesnippetChar"/>
        </w:rPr>
        <w:t>/etc</w:t>
      </w:r>
      <w:r>
        <w:rPr>
          <w:rStyle w:val="CodesnippetChar"/>
          <w:sz w:val="20"/>
        </w:rPr>
        <w:t xml:space="preserve"> </w:t>
      </w:r>
      <w:r w:rsidRPr="006E07DA">
        <w:t>(of een deel daarvan!)</w:t>
      </w:r>
      <w:r w:rsidRPr="006E52C8">
        <w:rPr>
          <w:sz w:val="20"/>
        </w:rPr>
        <w:t xml:space="preserve"> </w:t>
      </w:r>
      <w:r>
        <w:t>naar beide partities te kopiëren. Voor het kopiëren van directories moet je mogelijk een extra optie meegeven!</w:t>
      </w:r>
    </w:p>
    <w:p w14:paraId="4EFCF7E0" w14:textId="77777777" w:rsidR="001D31A6" w:rsidRDefault="001D31A6" w:rsidP="001D31A6">
      <w:pPr>
        <w:pStyle w:val="ListParagraph"/>
        <w:numPr>
          <w:ilvl w:val="0"/>
          <w:numId w:val="86"/>
        </w:numPr>
        <w:spacing w:line="276" w:lineRule="auto"/>
      </w:pPr>
      <w:bookmarkStart w:id="11" w:name="_Hlk75364670"/>
      <w:r>
        <w:lastRenderedPageBreak/>
        <w:t xml:space="preserve">Bekijk hoeveel ruimte op beide partities nu vrij en in gebruik is (gebruik bijvoorbeeld </w:t>
      </w:r>
      <w:r w:rsidRPr="006E07DA">
        <w:rPr>
          <w:rStyle w:val="CodesnippetChar"/>
        </w:rPr>
        <w:t>d</w:t>
      </w:r>
      <w:r>
        <w:rPr>
          <w:rStyle w:val="CodesnippetChar"/>
        </w:rPr>
        <w:t>f -h</w:t>
      </w:r>
      <w:r>
        <w:t>). Zie het verschil tussen die twee? Dat is te verklaren door het verschil tussen ext3 en ext2 waar we naar vroegen bij vraag 2.</w:t>
      </w:r>
    </w:p>
    <w:p w14:paraId="59BE3E58" w14:textId="77777777" w:rsidR="001D31A6" w:rsidRDefault="001D31A6" w:rsidP="001D31A6">
      <w:pPr>
        <w:pStyle w:val="ListParagraph"/>
        <w:numPr>
          <w:ilvl w:val="0"/>
          <w:numId w:val="86"/>
        </w:numPr>
        <w:spacing w:line="276" w:lineRule="auto"/>
      </w:pPr>
      <w:bookmarkStart w:id="12" w:name="_Hlk75364751"/>
      <w:bookmarkEnd w:id="11"/>
      <w:r>
        <w:t xml:space="preserve">Controleer of de beide filesystems nog in orde zijn. Welk commando met welke opties heb je hiervoor gebruikt? (Tip: </w:t>
      </w:r>
      <w:r w:rsidRPr="006E07DA">
        <w:rPr>
          <w:rStyle w:val="CodesnippetChar"/>
        </w:rPr>
        <w:t>man -k filesystem</w:t>
      </w:r>
      <w:r>
        <w:t xml:space="preserve">). Mogelijk moet je eerst </w:t>
      </w:r>
      <w:r w:rsidRPr="006E07DA">
        <w:rPr>
          <w:rStyle w:val="CodesnippetChar"/>
        </w:rPr>
        <w:t>umount</w:t>
      </w:r>
      <w:r>
        <w:t xml:space="preserve"> gebruiken om de partitie / het filesystem vrij te geven.</w:t>
      </w:r>
    </w:p>
    <w:bookmarkEnd w:id="12"/>
    <w:p w14:paraId="726A8B02" w14:textId="77777777" w:rsidR="001D31A6" w:rsidRDefault="001D31A6" w:rsidP="001D31A6">
      <w:pPr>
        <w:pStyle w:val="ListParagraph"/>
        <w:numPr>
          <w:ilvl w:val="0"/>
          <w:numId w:val="86"/>
        </w:numPr>
        <w:spacing w:after="200" w:line="276" w:lineRule="auto"/>
      </w:pPr>
      <w:r>
        <w:t xml:space="preserve">Zorg ervoor dat de partities automatisch aangekoppeld worden op de plaatsen zoals beschreven in punt </w:t>
      </w:r>
      <w:r>
        <w:fldChar w:fldCharType="begin"/>
      </w:r>
      <w:r>
        <w:instrText xml:space="preserve"> REF _Ref437968792 \r \p \h </w:instrText>
      </w:r>
      <w:r>
        <w:fldChar w:fldCharType="separate"/>
      </w:r>
      <w:r>
        <w:t>3) hierboven</w:t>
      </w:r>
      <w:r>
        <w:fldChar w:fldCharType="end"/>
      </w:r>
      <w:r>
        <w:t>. Welke wijzigingen heb je gemaakt?</w:t>
      </w:r>
    </w:p>
    <w:p w14:paraId="7C63D225" w14:textId="77777777" w:rsidR="001D31A6" w:rsidRDefault="001D31A6" w:rsidP="001D31A6">
      <w:pPr>
        <w:pStyle w:val="ListParagraph"/>
        <w:numPr>
          <w:ilvl w:val="0"/>
          <w:numId w:val="86"/>
        </w:numPr>
        <w:spacing w:after="200" w:line="276" w:lineRule="auto"/>
      </w:pPr>
      <w:r>
        <w:t>Test het door je systeem opnieuw op te starten en daarna te kijken of de filesystems inderdaad gekoppeld zijn.</w:t>
      </w:r>
    </w:p>
    <w:p w14:paraId="1C81D08D" w14:textId="50DB6314" w:rsidR="001D31A6" w:rsidRDefault="001D31A6" w:rsidP="001D31A6">
      <w:pPr>
        <w:pStyle w:val="Heading2"/>
      </w:pPr>
      <w:bookmarkStart w:id="13" w:name="_Toc501701912"/>
      <w:bookmarkStart w:id="14" w:name="_Toc180143635"/>
      <w:r>
        <w:t>Deelopdracht: Logical Volume Manager (LVM) Volumes aanmaken en in gebruik nemen</w:t>
      </w:r>
      <w:bookmarkEnd w:id="13"/>
      <w:bookmarkEnd w:id="14"/>
    </w:p>
    <w:p w14:paraId="3B2A757C" w14:textId="0EC42ADE" w:rsidR="001D31A6" w:rsidRDefault="001D31A6" w:rsidP="001D31A6">
      <w:pPr>
        <w:pStyle w:val="ListParagraph"/>
        <w:numPr>
          <w:ilvl w:val="0"/>
          <w:numId w:val="87"/>
        </w:numPr>
        <w:spacing w:after="200" w:line="276" w:lineRule="auto"/>
      </w:pPr>
      <w:r>
        <w:t xml:space="preserve">Unmount </w:t>
      </w:r>
      <w:r w:rsidRPr="006E07DA">
        <w:rPr>
          <w:rStyle w:val="CodesnippetChar"/>
        </w:rPr>
        <w:t>/data/part1</w:t>
      </w:r>
      <w:r w:rsidRPr="00C627A3">
        <w:rPr>
          <w:sz w:val="20"/>
        </w:rPr>
        <w:t xml:space="preserve">  </w:t>
      </w:r>
      <w:r>
        <w:t xml:space="preserve">(uit </w:t>
      </w:r>
      <w:r w:rsidR="00F06590">
        <w:t>de vorige deelopdracht</w:t>
      </w:r>
      <w:r>
        <w:t xml:space="preserve">) en initialiseer de bijbehorende partitie als een LVM </w:t>
      </w:r>
      <w:r w:rsidRPr="006E07DA">
        <w:rPr>
          <w:i/>
        </w:rPr>
        <w:t>physical volume</w:t>
      </w:r>
      <w:r>
        <w:t xml:space="preserve">. Welke commando’s met welke opties heb je hiervoor gebruikt? (Tip: </w:t>
      </w:r>
      <w:r w:rsidRPr="006E07DA">
        <w:rPr>
          <w:rStyle w:val="CodesnippetChar"/>
        </w:rPr>
        <w:t>pvcreate</w:t>
      </w:r>
      <w:r>
        <w:t>)</w:t>
      </w:r>
    </w:p>
    <w:p w14:paraId="66E9DBBA" w14:textId="77777777" w:rsidR="001D31A6" w:rsidRDefault="001D31A6" w:rsidP="001D31A6">
      <w:pPr>
        <w:pStyle w:val="ListParagraph"/>
        <w:numPr>
          <w:ilvl w:val="0"/>
          <w:numId w:val="87"/>
        </w:numPr>
        <w:spacing w:after="200" w:line="276" w:lineRule="auto"/>
      </w:pPr>
      <w:r>
        <w:t xml:space="preserve">Maak een volume group genaamd </w:t>
      </w:r>
      <w:r w:rsidRPr="006E07DA">
        <w:rPr>
          <w:rStyle w:val="CodesnippetChar"/>
        </w:rPr>
        <w:t>vg_data</w:t>
      </w:r>
      <w:r w:rsidRPr="007E77AB">
        <w:rPr>
          <w:sz w:val="20"/>
        </w:rPr>
        <w:t xml:space="preserve"> </w:t>
      </w:r>
      <w:r>
        <w:t xml:space="preserve">die bestaat uit bovenstaand physical volume. Welk(e) commando(’s) met welke opties heb je hiervoor gebruikt? (Tip: </w:t>
      </w:r>
      <w:r w:rsidRPr="006E07DA">
        <w:rPr>
          <w:rStyle w:val="CodesnippetChar"/>
        </w:rPr>
        <w:t>vgcreate</w:t>
      </w:r>
      <w:r>
        <w:t>)</w:t>
      </w:r>
    </w:p>
    <w:p w14:paraId="349F6BED" w14:textId="77777777" w:rsidR="001D31A6" w:rsidRDefault="001D31A6" w:rsidP="001D31A6">
      <w:pPr>
        <w:pStyle w:val="ListParagraph"/>
        <w:numPr>
          <w:ilvl w:val="0"/>
          <w:numId w:val="87"/>
        </w:numPr>
        <w:spacing w:after="200" w:line="276" w:lineRule="auto"/>
      </w:pPr>
      <w:r>
        <w:t xml:space="preserve">Bekijk de eigenschappen (waaronder de grootte) van deze volume group. (Tip: </w:t>
      </w:r>
      <w:r w:rsidRPr="006E07DA">
        <w:rPr>
          <w:rStyle w:val="CodesnippetChar"/>
        </w:rPr>
        <w:t>vgdisplay</w:t>
      </w:r>
      <w:r>
        <w:t>)</w:t>
      </w:r>
    </w:p>
    <w:p w14:paraId="62FC3884" w14:textId="77777777" w:rsidR="001D31A6" w:rsidRDefault="001D31A6" w:rsidP="001D31A6">
      <w:pPr>
        <w:pStyle w:val="ListParagraph"/>
        <w:numPr>
          <w:ilvl w:val="0"/>
          <w:numId w:val="87"/>
        </w:numPr>
        <w:spacing w:after="200" w:line="276" w:lineRule="auto"/>
      </w:pPr>
      <w:r>
        <w:t xml:space="preserve">Maak nu twee logical volumes aan in deze volume group: (Tip: </w:t>
      </w:r>
      <w:r w:rsidRPr="006E07DA">
        <w:rPr>
          <w:rStyle w:val="CodesnippetChar"/>
        </w:rPr>
        <w:t>lvcreate</w:t>
      </w:r>
      <w:r>
        <w:t>)</w:t>
      </w:r>
    </w:p>
    <w:p w14:paraId="0110FC7E" w14:textId="77777777" w:rsidR="001D31A6" w:rsidRDefault="001D31A6" w:rsidP="001D31A6">
      <w:pPr>
        <w:pStyle w:val="ListParagraph"/>
        <w:numPr>
          <w:ilvl w:val="1"/>
          <w:numId w:val="64"/>
        </w:numPr>
        <w:tabs>
          <w:tab w:val="left" w:pos="3686"/>
        </w:tabs>
        <w:spacing w:after="200" w:line="276" w:lineRule="auto"/>
      </w:pPr>
      <w:r>
        <w:t xml:space="preserve">Naam: </w:t>
      </w:r>
      <w:r w:rsidRPr="006E07DA">
        <w:rPr>
          <w:rStyle w:val="CodesnippetChar"/>
        </w:rPr>
        <w:t>lv_webcontent</w:t>
      </w:r>
      <w:r>
        <w:tab/>
        <w:t>Size:   64 MB</w:t>
      </w:r>
    </w:p>
    <w:p w14:paraId="03B32DC4" w14:textId="77777777" w:rsidR="001D31A6" w:rsidRDefault="001D31A6" w:rsidP="001D31A6">
      <w:pPr>
        <w:pStyle w:val="ListParagraph"/>
        <w:numPr>
          <w:ilvl w:val="1"/>
          <w:numId w:val="64"/>
        </w:numPr>
        <w:tabs>
          <w:tab w:val="left" w:pos="3686"/>
        </w:tabs>
        <w:spacing w:after="200" w:line="276" w:lineRule="auto"/>
      </w:pPr>
      <w:r>
        <w:t xml:space="preserve">Naam: </w:t>
      </w:r>
      <w:r w:rsidRPr="006E07DA">
        <w:rPr>
          <w:rStyle w:val="CodesnippetChar"/>
        </w:rPr>
        <w:t>lv_database</w:t>
      </w:r>
      <w:r>
        <w:tab/>
        <w:t>Size: 192 MB</w:t>
      </w:r>
    </w:p>
    <w:p w14:paraId="0BEF7054" w14:textId="77777777" w:rsidR="001D31A6" w:rsidRDefault="001D31A6" w:rsidP="001D31A6">
      <w:pPr>
        <w:pStyle w:val="ListParagraph"/>
        <w:numPr>
          <w:ilvl w:val="0"/>
          <w:numId w:val="87"/>
        </w:numPr>
        <w:spacing w:after="200" w:line="276" w:lineRule="auto"/>
      </w:pPr>
      <w:r>
        <w:t xml:space="preserve">Maak op beide volumes een XFS filesystem aan. Welk(e) commando(’s) met welke opties heb je hiervoor gebruikt? (Tip: </w:t>
      </w:r>
      <w:r w:rsidRPr="006E07DA">
        <w:rPr>
          <w:rStyle w:val="CodesnippetChar"/>
        </w:rPr>
        <w:t>mkfs</w:t>
      </w:r>
      <w:r>
        <w:rPr>
          <w:rStyle w:val="CodesnippetChar"/>
        </w:rPr>
        <w:t>.xfs</w:t>
      </w:r>
      <w:r>
        <w:t>)</w:t>
      </w:r>
    </w:p>
    <w:p w14:paraId="5AFB600F" w14:textId="4719AF48" w:rsidR="00FA4451" w:rsidRDefault="001D31A6" w:rsidP="00FA4451">
      <w:pPr>
        <w:pStyle w:val="ListParagraph"/>
        <w:numPr>
          <w:ilvl w:val="0"/>
          <w:numId w:val="87"/>
        </w:numPr>
        <w:spacing w:after="200" w:line="276" w:lineRule="auto"/>
      </w:pPr>
      <w:r>
        <w:t xml:space="preserve">Zorg ervoor dat het filesystem in </w:t>
      </w:r>
      <w:r w:rsidRPr="006E07DA">
        <w:rPr>
          <w:rStyle w:val="CodesnippetChar"/>
        </w:rPr>
        <w:t>lv_webcontent</w:t>
      </w:r>
      <w:r>
        <w:t xml:space="preserve"> bij het booten van je systeem automatisch gemount wordt in </w:t>
      </w:r>
      <w:r w:rsidRPr="006E07DA">
        <w:rPr>
          <w:rStyle w:val="CodesnippetChar"/>
        </w:rPr>
        <w:t>/data/webcontent</w:t>
      </w:r>
      <w:r>
        <w:t xml:space="preserve">, in plaats van de mount van </w:t>
      </w:r>
      <w:r w:rsidRPr="006E07DA">
        <w:rPr>
          <w:rStyle w:val="CodesnippetChar"/>
        </w:rPr>
        <w:t>/data/part1</w:t>
      </w:r>
      <w:r w:rsidRPr="00C627A3">
        <w:rPr>
          <w:sz w:val="20"/>
        </w:rPr>
        <w:t xml:space="preserve"> </w:t>
      </w:r>
      <w:r>
        <w:t xml:space="preserve">die je in </w:t>
      </w:r>
      <w:r w:rsidR="00F06590">
        <w:t xml:space="preserve">de vorige </w:t>
      </w:r>
      <w:r>
        <w:t>deelopdracht</w:t>
      </w:r>
      <w:r w:rsidR="00F06590">
        <w:t xml:space="preserve"> </w:t>
      </w:r>
      <w:r>
        <w:t xml:space="preserve">hebt aangemaakt,  en het filesystem in </w:t>
      </w:r>
      <w:r w:rsidRPr="00591291">
        <w:rPr>
          <w:rStyle w:val="CodesnippetChar"/>
        </w:rPr>
        <w:t>lv_database</w:t>
      </w:r>
      <w:r w:rsidRPr="00C627A3">
        <w:rPr>
          <w:sz w:val="20"/>
        </w:rPr>
        <w:t xml:space="preserve"> </w:t>
      </w:r>
      <w:r>
        <w:t xml:space="preserve">in </w:t>
      </w:r>
      <w:r w:rsidRPr="00591291">
        <w:rPr>
          <w:rStyle w:val="CodesnippetChar"/>
        </w:rPr>
        <w:t>/data/db</w:t>
      </w:r>
      <w:r w:rsidR="00FA4451">
        <w:rPr>
          <w:rStyle w:val="CodesnippetChar"/>
        </w:rPr>
        <w:t xml:space="preserve"> in plaats van de mount van /data/part2</w:t>
      </w:r>
      <w:r>
        <w:t>. Mount ze ook nu meteen. Welk(e) commando(’s) met welke opties heb je hiervoor gebruikt?</w:t>
      </w:r>
      <w:r w:rsidR="00FA4451">
        <w:br/>
      </w:r>
      <w:r w:rsidR="00FA4451" w:rsidRPr="00B56B6C">
        <w:rPr>
          <w:b/>
          <w:bCs/>
        </w:rPr>
        <w:t>LET OP:</w:t>
      </w:r>
      <w:r w:rsidR="00FA4451">
        <w:t xml:space="preserve"> Als je na reboot in “emergency mode” terecht komt, dan heb je waarschijnlijk de </w:t>
      </w:r>
      <w:r w:rsidR="00FA4451" w:rsidRPr="006E07DA">
        <w:rPr>
          <w:rStyle w:val="CodesnippetChar"/>
        </w:rPr>
        <w:t>/data/part1</w:t>
      </w:r>
      <w:r w:rsidR="00FA4451">
        <w:rPr>
          <w:rStyle w:val="CodesnippetChar"/>
        </w:rPr>
        <w:t xml:space="preserve"> en </w:t>
      </w:r>
      <w:r w:rsidR="00FA4451">
        <w:rPr>
          <w:rStyle w:val="CodesnippetChar"/>
        </w:rPr>
        <w:t>/data/part2</w:t>
      </w:r>
      <w:r w:rsidR="00FA4451" w:rsidRPr="00FA4451">
        <w:t xml:space="preserve"> </w:t>
      </w:r>
      <w:r w:rsidR="00FA4451">
        <w:t xml:space="preserve">regels niet goed overschreven of uit </w:t>
      </w:r>
      <w:r w:rsidR="00FA4451" w:rsidRPr="00FA4451">
        <w:rPr>
          <w:rStyle w:val="CodesnippetChar"/>
        </w:rPr>
        <w:t>/etc/fstab</w:t>
      </w:r>
      <w:r w:rsidR="00FA4451">
        <w:t xml:space="preserve"> verwijderd.</w:t>
      </w:r>
      <w:r w:rsidR="00D270D2">
        <w:t xml:space="preserve"> In “emergency mode” kun je dit zelf oplossen.</w:t>
      </w:r>
    </w:p>
    <w:p w14:paraId="6AE841DF" w14:textId="77777777" w:rsidR="001D31A6" w:rsidRDefault="001D31A6" w:rsidP="001D31A6">
      <w:pPr>
        <w:pStyle w:val="ListParagraph"/>
        <w:numPr>
          <w:ilvl w:val="0"/>
          <w:numId w:val="87"/>
        </w:numPr>
        <w:spacing w:after="200" w:line="276" w:lineRule="auto"/>
      </w:pPr>
      <w:r>
        <w:t xml:space="preserve">Kopieer nu de inhoud (inclusief alle onderliggende subdirectories) van </w:t>
      </w:r>
      <w:r w:rsidRPr="00591291">
        <w:rPr>
          <w:rStyle w:val="CodesnippetChar"/>
        </w:rPr>
        <w:t xml:space="preserve">/usr/share/man </w:t>
      </w:r>
      <w:r>
        <w:t xml:space="preserve">en </w:t>
      </w:r>
      <w:r w:rsidRPr="00591291">
        <w:rPr>
          <w:rStyle w:val="CodesnippetChar"/>
        </w:rPr>
        <w:t>/usr/share/vim</w:t>
      </w:r>
      <w:r w:rsidRPr="00C627A3">
        <w:rPr>
          <w:sz w:val="20"/>
        </w:rPr>
        <w:t xml:space="preserve"> </w:t>
      </w:r>
      <w:r>
        <w:t xml:space="preserve">naar </w:t>
      </w:r>
      <w:r w:rsidRPr="00591291">
        <w:rPr>
          <w:rStyle w:val="CodesnippetChar"/>
        </w:rPr>
        <w:t>/data/webcontent</w:t>
      </w:r>
      <w:r>
        <w:t xml:space="preserve">, resp. </w:t>
      </w:r>
      <w:r w:rsidRPr="00591291">
        <w:rPr>
          <w:rStyle w:val="CodesnippetChar"/>
        </w:rPr>
        <w:t>/data/db</w:t>
      </w:r>
      <w:r>
        <w:t>.</w:t>
      </w:r>
    </w:p>
    <w:p w14:paraId="2D8E69DD" w14:textId="3AC49003" w:rsidR="001D31A6" w:rsidRDefault="001D31A6" w:rsidP="001D31A6">
      <w:pPr>
        <w:pStyle w:val="Heading1"/>
      </w:pPr>
      <w:r>
        <w:lastRenderedPageBreak/>
        <w:t>Opdracht: werken met redundante storage</w:t>
      </w:r>
    </w:p>
    <w:p w14:paraId="5DD2C8E0" w14:textId="72E694F9" w:rsidR="001D31A6" w:rsidRDefault="001D31A6" w:rsidP="001D31A6">
      <w:r>
        <w:t>Nu je geoefend hebt met een enkelvoudige disks en het daarop aanmaken van bestandssystemen en het gebruiken van logical volume manager, is het tijd om met een complexere storage oplossing aan de slag te gaan: een software RAID array.</w:t>
      </w:r>
    </w:p>
    <w:p w14:paraId="3D8B7ABC" w14:textId="1EBB0BB5" w:rsidR="001D31A6" w:rsidRDefault="001D31A6" w:rsidP="001D31A6">
      <w:r w:rsidRPr="001D31A6">
        <w:rPr>
          <w:b/>
          <w:bCs/>
        </w:rPr>
        <w:t xml:space="preserve">TIP: </w:t>
      </w:r>
      <w:r>
        <w:t xml:space="preserve">Het is verstandig om </w:t>
      </w:r>
      <w:r w:rsidRPr="001D31A6">
        <w:rPr>
          <w:b/>
          <w:bCs/>
          <w:u w:val="single"/>
        </w:rPr>
        <w:t>nu</w:t>
      </w:r>
      <w:r>
        <w:t xml:space="preserve"> weer snapshots te maken van de VM die je voor deze oefeningen gebruikt.</w:t>
      </w:r>
    </w:p>
    <w:p w14:paraId="1EABC930" w14:textId="6B7FDD24" w:rsidR="001D31A6" w:rsidRDefault="001D31A6" w:rsidP="001D31A6">
      <w:pPr>
        <w:pStyle w:val="Heading2"/>
      </w:pPr>
      <w:bookmarkStart w:id="15" w:name="_Ref463459067"/>
      <w:r>
        <w:t>Deelopdracht: Software RAID1 array</w:t>
      </w:r>
      <w:bookmarkEnd w:id="15"/>
    </w:p>
    <w:p w14:paraId="3F51ECD6" w14:textId="1B7FC836" w:rsidR="001D31A6" w:rsidRPr="00382954" w:rsidRDefault="00825848" w:rsidP="001D31A6">
      <w:r>
        <w:rPr>
          <w:noProof/>
        </w:rPr>
        <mc:AlternateContent>
          <mc:Choice Requires="wpg">
            <w:drawing>
              <wp:anchor distT="0" distB="0" distL="114300" distR="114300" simplePos="0" relativeHeight="251660288" behindDoc="0" locked="0" layoutInCell="1" allowOverlap="1" wp14:anchorId="2C08261F" wp14:editId="73F2A0D5">
                <wp:simplePos x="0" y="0"/>
                <wp:positionH relativeFrom="column">
                  <wp:posOffset>4347210</wp:posOffset>
                </wp:positionH>
                <wp:positionV relativeFrom="paragraph">
                  <wp:posOffset>269875</wp:posOffset>
                </wp:positionV>
                <wp:extent cx="1708785" cy="1744980"/>
                <wp:effectExtent l="0" t="0" r="5715" b="7620"/>
                <wp:wrapSquare wrapText="bothSides"/>
                <wp:docPr id="268167790" name="Group 3"/>
                <wp:cNvGraphicFramePr/>
                <a:graphic xmlns:a="http://schemas.openxmlformats.org/drawingml/2006/main">
                  <a:graphicData uri="http://schemas.microsoft.com/office/word/2010/wordprocessingGroup">
                    <wpg:wgp>
                      <wpg:cNvGrpSpPr/>
                      <wpg:grpSpPr>
                        <a:xfrm>
                          <a:off x="0" y="0"/>
                          <a:ext cx="1708785" cy="1744980"/>
                          <a:chOff x="-5" y="0"/>
                          <a:chExt cx="1708790" cy="1744980"/>
                        </a:xfrm>
                      </wpg:grpSpPr>
                      <wps:wsp>
                        <wps:cNvPr id="599426293" name="Text Box 599426293"/>
                        <wps:cNvSpPr txBox="1"/>
                        <wps:spPr>
                          <a:xfrm>
                            <a:off x="0" y="1590040"/>
                            <a:ext cx="1708785" cy="154940"/>
                          </a:xfrm>
                          <a:prstGeom prst="rect">
                            <a:avLst/>
                          </a:prstGeom>
                          <a:solidFill>
                            <a:prstClr val="white"/>
                          </a:solidFill>
                          <a:ln>
                            <a:noFill/>
                          </a:ln>
                        </wps:spPr>
                        <wps:txbx>
                          <w:txbxContent>
                            <w:p w14:paraId="5DCB88F0" w14:textId="52206C11" w:rsidR="001D31A6" w:rsidRPr="00707137" w:rsidRDefault="001D31A6" w:rsidP="001D31A6">
                              <w:pPr>
                                <w:pStyle w:val="Caption"/>
                                <w:rPr>
                                  <w:rFonts w:eastAsia="Calibri"/>
                                  <w:noProof/>
                                  <w:sz w:val="21"/>
                                </w:rPr>
                              </w:pPr>
                              <w:bookmarkStart w:id="16" w:name="_Ref192598870"/>
                              <w:r>
                                <w:t xml:space="preserve">Figuur </w:t>
                              </w:r>
                              <w:r>
                                <w:fldChar w:fldCharType="begin"/>
                              </w:r>
                              <w:r>
                                <w:instrText>SEQ Figuur \* ARABIC</w:instrText>
                              </w:r>
                              <w:r>
                                <w:fldChar w:fldCharType="separate"/>
                              </w:r>
                              <w:r w:rsidR="00825848">
                                <w:rPr>
                                  <w:noProof/>
                                </w:rPr>
                                <w:t>2</w:t>
                              </w:r>
                              <w:r>
                                <w:fldChar w:fldCharType="end"/>
                              </w:r>
                              <w:bookmarkEnd w:id="16"/>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484733175" name="Afbeelding 1"/>
                          <pic:cNvPicPr>
                            <a:picLocks noChangeAspect="1"/>
                          </pic:cNvPicPr>
                        </pic:nvPicPr>
                        <pic:blipFill>
                          <a:blip r:embed="rId13"/>
                          <a:srcRect l="528" r="528"/>
                          <a:stretch/>
                        </pic:blipFill>
                        <pic:spPr bwMode="auto">
                          <a:xfrm>
                            <a:off x="0" y="0"/>
                            <a:ext cx="1708785" cy="1577975"/>
                          </a:xfrm>
                          <a:prstGeom prst="rect">
                            <a:avLst/>
                          </a:prstGeom>
                          <a:noFill/>
                          <a:ln>
                            <a:noFill/>
                          </a:ln>
                          <a:extLst>
                            <a:ext uri="{53640926-AAD7-44D8-BBD7-CCE9431645EC}">
                              <a14:shadowObscured xmlns:a14="http://schemas.microsoft.com/office/drawing/2010/main"/>
                            </a:ext>
                          </a:extLst>
                        </pic:spPr>
                      </pic:pic>
                      <wps:wsp>
                        <wps:cNvPr id="1983643800" name="Oval 1662858030"/>
                        <wps:cNvSpPr/>
                        <wps:spPr>
                          <a:xfrm>
                            <a:off x="-5" y="731520"/>
                            <a:ext cx="1562100" cy="32600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C08261F" id="Group 3" o:spid="_x0000_s1030" style="position:absolute;margin-left:342.3pt;margin-top:21.25pt;width:134.55pt;height:137.4pt;z-index:251660288;mso-width-relative:margin" coordorigin="" coordsize="17087,17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">
                <v:shape id="Text Box 599426293" o:spid="_x0000_s1031" type="#_x0000_t202" style="position:absolute;top:15900;width:1708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" stroked="f">
                  <v:textbox style="mso-fit-shape-to-text:t" inset="0,0,0,0">
                    <w:txbxContent>
                      <w:p w14:paraId="5DCB88F0" w14:textId="52206C11" w:rsidR="001D31A6" w:rsidRPr="00707137" w:rsidRDefault="001D31A6" w:rsidP="001D31A6">
                        <w:pPr>
                          <w:pStyle w:val="Caption"/>
                          <w:rPr>
                            <w:rFonts w:eastAsia="Calibri"/>
                            <w:noProof/>
                            <w:sz w:val="21"/>
                          </w:rPr>
                        </w:pPr>
                        <w:bookmarkStart w:id="17" w:name="_Ref192598870"/>
                        <w:r>
                          <w:t xml:space="preserve">Figuur </w:t>
                        </w:r>
                        <w:r>
                          <w:fldChar w:fldCharType="begin"/>
                        </w:r>
                        <w:r>
                          <w:instrText>SEQ Figuur \* ARABIC</w:instrText>
                        </w:r>
                        <w:r>
                          <w:fldChar w:fldCharType="separate"/>
                        </w:r>
                        <w:r w:rsidR="00825848">
                          <w:rPr>
                            <w:noProof/>
                          </w:rPr>
                          <w:t>2</w:t>
                        </w:r>
                        <w:r>
                          <w:fldChar w:fldCharType="end"/>
                        </w:r>
                        <w:bookmarkEnd w:id="17"/>
                        <w:r>
                          <w:t xml:space="preserve"> </w:t>
                        </w:r>
                      </w:p>
                    </w:txbxContent>
                  </v:textbox>
                </v:shape>
                <v:shape id="Afbeelding 1" o:spid="_x0000_s1032" type="#_x0000_t75" style="position:absolute;width:17087;height:15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">
                  <v:imagedata r:id="rId14" o:title="" cropleft="346f" cropright="346f"/>
                </v:shape>
                <v:oval id="Oval 1662858030" o:spid="_x0000_s1033" style="position:absolute;top:7315;width:15620;height:3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" filled="f" strokecolor="red" strokeweight="2pt"/>
                <w10:wrap type="square"/>
              </v:group>
            </w:pict>
          </mc:Fallback>
        </mc:AlternateContent>
      </w:r>
      <w:r w:rsidR="001D31A6">
        <w:t xml:space="preserve">Om te beginnen ga je in deze opdracht een RAID1-array aanmaken. In de volgende opdrachten gaan we dit array als basis gebruiken voor de rest van de opdrachten. We maken gebruik van </w:t>
      </w:r>
      <w:r w:rsidR="001D31A6" w:rsidRPr="00382954">
        <w:rPr>
          <w:rStyle w:val="CodesnippetChar"/>
        </w:rPr>
        <w:t>mdadm</w:t>
      </w:r>
      <w:r w:rsidR="001D31A6">
        <w:t xml:space="preserve">, als je uit de voorbeelden in het boek niet kunt afleiden welke opties je nodig hebt, bekijk dan de </w:t>
      </w:r>
      <w:r w:rsidR="001D31A6">
        <w:rPr>
          <w:i/>
        </w:rPr>
        <w:t>manual page</w:t>
      </w:r>
      <w:r w:rsidR="001D31A6">
        <w:t xml:space="preserve"> voor </w:t>
      </w:r>
      <w:r w:rsidR="001D31A6" w:rsidRPr="00382954">
        <w:rPr>
          <w:rStyle w:val="CodesnippetChar"/>
        </w:rPr>
        <w:t>mdadm</w:t>
      </w:r>
      <w:r w:rsidR="001D31A6">
        <w:t xml:space="preserve"> (en eventueel voor </w:t>
      </w:r>
      <w:r w:rsidR="001D31A6" w:rsidRPr="00382954">
        <w:rPr>
          <w:rStyle w:val="CodesnippetChar"/>
        </w:rPr>
        <w:t>mdadm.conf</w:t>
      </w:r>
      <w:r w:rsidR="001D31A6">
        <w:t xml:space="preserve">): </w:t>
      </w:r>
      <w:r w:rsidR="001D31A6" w:rsidRPr="00382954">
        <w:rPr>
          <w:rStyle w:val="CodesnippetChar"/>
        </w:rPr>
        <w:t>man mdadm</w:t>
      </w:r>
      <w:r w:rsidR="001D31A6">
        <w:t xml:space="preserve"> (resp. </w:t>
      </w:r>
      <w:r w:rsidR="001D31A6" w:rsidRPr="00382954">
        <w:rPr>
          <w:rStyle w:val="CodesnippetChar"/>
        </w:rPr>
        <w:t>man mdadm.conf</w:t>
      </w:r>
      <w:r w:rsidR="001D31A6">
        <w:t>).</w:t>
      </w:r>
    </w:p>
    <w:p w14:paraId="44F7A2A3" w14:textId="17B42D16" w:rsidR="001D31A6" w:rsidRDefault="001D31A6" w:rsidP="001D31A6">
      <w:pPr>
        <w:pStyle w:val="ListParagraph"/>
        <w:numPr>
          <w:ilvl w:val="0"/>
          <w:numId w:val="113"/>
        </w:numPr>
        <w:spacing w:after="200" w:line="276" w:lineRule="auto"/>
        <w:rPr>
          <w:color w:val="auto"/>
        </w:rPr>
      </w:pPr>
      <w:r>
        <w:rPr>
          <w:color w:val="auto"/>
        </w:rPr>
        <w:t>Stop de VM die je voor deze oefening gebruikt en open de VM settings.</w:t>
      </w:r>
    </w:p>
    <w:p w14:paraId="6B271955" w14:textId="01145CD5" w:rsidR="001D31A6" w:rsidRDefault="001D31A6" w:rsidP="001D31A6">
      <w:pPr>
        <w:pStyle w:val="ListParagraph"/>
        <w:keepNext/>
        <w:numPr>
          <w:ilvl w:val="0"/>
          <w:numId w:val="113"/>
        </w:numPr>
        <w:spacing w:after="200" w:line="276" w:lineRule="auto"/>
      </w:pPr>
      <w:r w:rsidRPr="00232C06">
        <w:rPr>
          <w:color w:val="auto"/>
        </w:rPr>
        <w:t xml:space="preserve">Maak </w:t>
      </w:r>
      <w:r w:rsidR="00825848">
        <w:rPr>
          <w:color w:val="auto"/>
        </w:rPr>
        <w:t xml:space="preserve">nog </w:t>
      </w:r>
      <w:r w:rsidRPr="00232C06">
        <w:rPr>
          <w:color w:val="auto"/>
        </w:rPr>
        <w:t xml:space="preserve">twee of drie nieuwe schijven (zie </w:t>
      </w:r>
      <w:r w:rsidR="00825848">
        <w:rPr>
          <w:color w:val="auto"/>
        </w:rPr>
        <w:fldChar w:fldCharType="begin"/>
      </w:r>
      <w:r w:rsidR="00825848">
        <w:rPr>
          <w:color w:val="auto"/>
        </w:rPr>
        <w:instrText xml:space="preserve"> REF _Ref192598870 \h </w:instrText>
      </w:r>
      <w:r w:rsidR="00825848">
        <w:rPr>
          <w:color w:val="auto"/>
        </w:rPr>
      </w:r>
      <w:r w:rsidR="00825848">
        <w:rPr>
          <w:color w:val="auto"/>
        </w:rPr>
        <w:fldChar w:fldCharType="separate"/>
      </w:r>
      <w:r w:rsidR="00825848">
        <w:t xml:space="preserve">Figuur </w:t>
      </w:r>
      <w:r w:rsidR="00825848">
        <w:rPr>
          <w:noProof/>
        </w:rPr>
        <w:t>2</w:t>
      </w:r>
      <w:r w:rsidR="00825848">
        <w:rPr>
          <w:color w:val="auto"/>
        </w:rPr>
        <w:fldChar w:fldCharType="end"/>
      </w:r>
      <w:r w:rsidRPr="00232C06">
        <w:rPr>
          <w:color w:val="auto"/>
        </w:rPr>
        <w:t xml:space="preserve">) aan in de configuratie van je </w:t>
      </w:r>
      <w:r>
        <w:rPr>
          <w:color w:val="auto"/>
        </w:rPr>
        <w:t>VM.</w:t>
      </w:r>
      <w:r w:rsidRPr="00232C06">
        <w:rPr>
          <w:color w:val="auto"/>
        </w:rPr>
        <w:t xml:space="preserve"> Je hebt</w:t>
      </w:r>
      <w:r>
        <w:rPr>
          <w:color w:val="auto"/>
        </w:rPr>
        <w:t xml:space="preserve"> in ieder geval</w:t>
      </w:r>
      <w:r w:rsidRPr="00232C06">
        <w:rPr>
          <w:color w:val="auto"/>
        </w:rPr>
        <w:t xml:space="preserve"> </w:t>
      </w:r>
      <w:r w:rsidRPr="004409CD">
        <w:rPr>
          <w:b/>
          <w:bCs/>
          <w:color w:val="auto"/>
        </w:rPr>
        <w:t>twee schijven nodig</w:t>
      </w:r>
      <w:r w:rsidRPr="00232C06">
        <w:rPr>
          <w:color w:val="auto"/>
        </w:rPr>
        <w:t>, maar als je RAID5 wilt testen, dan heb je een derde schijf nodig.</w:t>
      </w:r>
      <w:r>
        <w:rPr>
          <w:color w:val="auto"/>
        </w:rPr>
        <w:t xml:space="preserve"> Maak de nieuwe schijven van hetzelfde type als de reeds bestaande schijf (dus als dat een NVMe schijf is, dan worden je nieuwe dat ook, als dat een SATA schijf is, dan woden je nieuwe dat ook, …).</w:t>
      </w:r>
      <w:r w:rsidRPr="00232C06">
        <w:rPr>
          <w:color w:val="auto"/>
        </w:rPr>
        <w:t xml:space="preserve"> Maak iedere schijf </w:t>
      </w:r>
      <w:r w:rsidR="00694D34">
        <w:rPr>
          <w:b/>
          <w:bCs/>
          <w:color w:val="auto"/>
        </w:rPr>
        <w:t>2</w:t>
      </w:r>
      <w:r w:rsidRPr="0013168C">
        <w:rPr>
          <w:b/>
          <w:bCs/>
          <w:color w:val="auto"/>
        </w:rPr>
        <w:t xml:space="preserve">0GB </w:t>
      </w:r>
      <w:r w:rsidRPr="00232C06">
        <w:rPr>
          <w:color w:val="auto"/>
        </w:rPr>
        <w:t>groot (tip: kies bij het aanmaken van de harde schijven voor de optie om niet alle ruimte meteen toe te wijzen</w:t>
      </w:r>
      <w:r w:rsidR="00694D34">
        <w:rPr>
          <w:color w:val="auto"/>
        </w:rPr>
        <w:t>)</w:t>
      </w:r>
      <w:r w:rsidRPr="00232C06">
        <w:rPr>
          <w:color w:val="auto"/>
        </w:rPr>
        <w:t>.</w:t>
      </w:r>
      <w:r>
        <w:rPr>
          <w:color w:val="auto"/>
        </w:rPr>
        <w:t xml:space="preserve"> Start de </w:t>
      </w:r>
      <w:r w:rsidR="00694D34">
        <w:rPr>
          <w:color w:val="auto"/>
        </w:rPr>
        <w:t xml:space="preserve">rocky1 </w:t>
      </w:r>
      <w:r>
        <w:rPr>
          <w:color w:val="auto"/>
        </w:rPr>
        <w:t>VM op. Internettoegang is mogelijk nodig voor het installeren van software.</w:t>
      </w:r>
    </w:p>
    <w:p w14:paraId="5603D514" w14:textId="77777777" w:rsidR="001D31A6" w:rsidRPr="0094521C" w:rsidRDefault="001D31A6" w:rsidP="001D31A6">
      <w:pPr>
        <w:pStyle w:val="ListParagraph"/>
        <w:numPr>
          <w:ilvl w:val="0"/>
          <w:numId w:val="113"/>
        </w:numPr>
        <w:spacing w:line="276" w:lineRule="auto"/>
        <w:rPr>
          <w:color w:val="auto"/>
        </w:rPr>
      </w:pPr>
      <w:r w:rsidRPr="0094521C">
        <w:rPr>
          <w:color w:val="auto"/>
        </w:rPr>
        <w:t xml:space="preserve">Installeer (indien nodig) de packages </w:t>
      </w:r>
      <w:r w:rsidRPr="0094521C">
        <w:rPr>
          <w:rStyle w:val="CodesnippetChar"/>
          <w:color w:val="auto"/>
        </w:rPr>
        <w:t>lvm2</w:t>
      </w:r>
      <w:r w:rsidRPr="0094521C">
        <w:rPr>
          <w:color w:val="auto"/>
        </w:rPr>
        <w:t xml:space="preserve">, </w:t>
      </w:r>
      <w:r w:rsidRPr="0094521C">
        <w:rPr>
          <w:rStyle w:val="CodesnippetChar"/>
          <w:color w:val="auto"/>
        </w:rPr>
        <w:t>dump</w:t>
      </w:r>
      <w:r w:rsidRPr="0094521C">
        <w:rPr>
          <w:color w:val="auto"/>
        </w:rPr>
        <w:t xml:space="preserve"> en </w:t>
      </w:r>
      <w:r w:rsidRPr="0094521C">
        <w:rPr>
          <w:rStyle w:val="CodesnippetChar"/>
          <w:color w:val="auto"/>
        </w:rPr>
        <w:t>mdadm</w:t>
      </w:r>
      <w:r w:rsidRPr="0094521C">
        <w:rPr>
          <w:color w:val="auto"/>
        </w:rPr>
        <w:t xml:space="preserve"> plus alle eventuele </w:t>
      </w:r>
      <w:r w:rsidRPr="001D31A6">
        <w:rPr>
          <w:i/>
          <w:iCs/>
          <w:color w:val="auto"/>
        </w:rPr>
        <w:t>dependencies</w:t>
      </w:r>
      <w:r w:rsidRPr="0094521C">
        <w:rPr>
          <w:color w:val="auto"/>
        </w:rPr>
        <w:t>. Je kunt de pa</w:t>
      </w:r>
      <w:r>
        <w:rPr>
          <w:color w:val="auto"/>
        </w:rPr>
        <w:t>cka</w:t>
      </w:r>
      <w:r w:rsidRPr="0094521C">
        <w:rPr>
          <w:color w:val="auto"/>
        </w:rPr>
        <w:t xml:space="preserve">ges individueel installeren, maar het kan ook in één keer met: </w:t>
      </w:r>
    </w:p>
    <w:p w14:paraId="6C123C33" w14:textId="77777777" w:rsidR="001D31A6" w:rsidRPr="00AF27F5" w:rsidRDefault="001D31A6" w:rsidP="001D31A6">
      <w:pPr>
        <w:pStyle w:val="Codeblock"/>
      </w:pPr>
      <w:r w:rsidRPr="004409CD">
        <w:t>sudo dnf install lvm2 dump mdadm</w:t>
      </w:r>
    </w:p>
    <w:p w14:paraId="129C6BDD" w14:textId="77777777" w:rsidR="001D31A6" w:rsidRPr="0094521C" w:rsidRDefault="001D31A6" w:rsidP="001D31A6">
      <w:pPr>
        <w:pStyle w:val="ListParagraph"/>
        <w:spacing w:after="200" w:line="276" w:lineRule="auto"/>
        <w:ind w:firstLine="0"/>
        <w:rPr>
          <w:color w:val="auto"/>
        </w:rPr>
      </w:pPr>
      <w:r w:rsidRPr="0094521C">
        <w:rPr>
          <w:color w:val="auto"/>
        </w:rPr>
        <w:t>Gebruik geen komma maar een spatie</w:t>
      </w:r>
      <w:r>
        <w:rPr>
          <w:color w:val="auto"/>
        </w:rPr>
        <w:t xml:space="preserve"> tussen de verschillende pakketten.</w:t>
      </w:r>
      <w:r w:rsidRPr="0094521C">
        <w:rPr>
          <w:color w:val="auto"/>
        </w:rPr>
        <w:t xml:space="preserve"> Er is een man page voor</w:t>
      </w:r>
      <w:r>
        <w:rPr>
          <w:color w:val="auto"/>
        </w:rPr>
        <w:t xml:space="preserve"> </w:t>
      </w:r>
      <w:r w:rsidRPr="001D31A6">
        <w:rPr>
          <w:rStyle w:val="CodesnippetChar"/>
        </w:rPr>
        <w:t>dnf</w:t>
      </w:r>
      <w:r w:rsidRPr="0094521C">
        <w:rPr>
          <w:color w:val="auto"/>
        </w:rPr>
        <w:t>, welke je eenvoudig kunt raadplegen</w:t>
      </w:r>
      <w:r>
        <w:rPr>
          <w:color w:val="auto"/>
        </w:rPr>
        <w:t xml:space="preserve"> als je hierover meer wilt weten.</w:t>
      </w:r>
    </w:p>
    <w:p w14:paraId="15E2B02A" w14:textId="77777777" w:rsidR="001D31A6" w:rsidRDefault="001D31A6" w:rsidP="001D31A6">
      <w:pPr>
        <w:pStyle w:val="ListParagraph"/>
        <w:numPr>
          <w:ilvl w:val="0"/>
          <w:numId w:val="113"/>
        </w:numPr>
        <w:spacing w:after="200" w:line="276" w:lineRule="auto"/>
        <w:rPr>
          <w:color w:val="auto"/>
        </w:rPr>
      </w:pPr>
      <w:r>
        <w:t xml:space="preserve">Ga na welke device-files zijn aangemaakt die naar deze nieuwe harde schijven verwijzen. </w:t>
      </w:r>
      <w:r w:rsidRPr="000C1253">
        <w:rPr>
          <w:color w:val="auto"/>
        </w:rPr>
        <w:t>Bekijk je oude aantekening! (tips:</w:t>
      </w:r>
      <w:r>
        <w:rPr>
          <w:color w:val="auto"/>
        </w:rPr>
        <w:t xml:space="preserve"> of probeer </w:t>
      </w:r>
      <w:r w:rsidRPr="00E37547">
        <w:rPr>
          <w:rStyle w:val="CodeblockChar"/>
          <w:lang w:val="nl-NL"/>
        </w:rPr>
        <w:t>sudo fdisk -l</w:t>
      </w:r>
      <w:r>
        <w:rPr>
          <w:color w:val="auto"/>
        </w:rPr>
        <w:t xml:space="preserve"> of</w:t>
      </w:r>
      <w:r w:rsidRPr="000C1253">
        <w:rPr>
          <w:color w:val="auto"/>
        </w:rPr>
        <w:t xml:space="preserve"> </w:t>
      </w:r>
      <w:r w:rsidRPr="00E37547">
        <w:rPr>
          <w:rStyle w:val="CodeblockChar"/>
          <w:lang w:val="nl-NL"/>
        </w:rPr>
        <w:t>lsblk</w:t>
      </w:r>
      <w:r w:rsidRPr="000C1253">
        <w:rPr>
          <w:color w:val="auto"/>
        </w:rPr>
        <w:t xml:space="preserve">, …). </w:t>
      </w:r>
    </w:p>
    <w:p w14:paraId="348CFB8C" w14:textId="77777777" w:rsidR="001D31A6" w:rsidRPr="000C1253" w:rsidRDefault="001D31A6" w:rsidP="001D31A6">
      <w:pPr>
        <w:pStyle w:val="ListParagraph"/>
        <w:spacing w:after="200" w:line="276" w:lineRule="auto"/>
        <w:ind w:firstLine="0"/>
        <w:rPr>
          <w:color w:val="auto"/>
        </w:rPr>
      </w:pPr>
      <w:r w:rsidRPr="000C1253">
        <w:rPr>
          <w:color w:val="auto"/>
        </w:rPr>
        <w:t>Welk van deze tools geeft de ‘beste’ informatie? Pas eventueel je aantekeningen aan!</w:t>
      </w:r>
    </w:p>
    <w:p w14:paraId="1F9AFDDB" w14:textId="0841FB78" w:rsidR="001D31A6" w:rsidRPr="000C1253" w:rsidRDefault="001D31A6" w:rsidP="001D31A6">
      <w:pPr>
        <w:pStyle w:val="ListParagraph"/>
        <w:spacing w:after="200" w:line="276" w:lineRule="auto"/>
        <w:ind w:firstLine="0"/>
        <w:rPr>
          <w:color w:val="auto"/>
        </w:rPr>
      </w:pPr>
      <w:r w:rsidRPr="000C1253">
        <w:rPr>
          <w:color w:val="auto"/>
        </w:rPr>
        <w:t>Wat zijn de namen van de twee schijven die je hebt toegevoegd?</w:t>
      </w:r>
      <w:r>
        <w:rPr>
          <w:color w:val="auto"/>
        </w:rPr>
        <w:t xml:space="preserve"> Zoek naar 10GiB</w:t>
      </w:r>
      <w:r w:rsidRPr="000C1253">
        <w:rPr>
          <w:color w:val="auto"/>
        </w:rPr>
        <w:t xml:space="preserve"> (tip: </w:t>
      </w:r>
      <w:r w:rsidRPr="001D31A6">
        <w:rPr>
          <w:rStyle w:val="CodesnippetChar"/>
        </w:rPr>
        <w:t>/dev/….</w:t>
      </w:r>
      <w:r w:rsidRPr="000C1253">
        <w:rPr>
          <w:color w:val="auto"/>
        </w:rPr>
        <w:t>.).</w:t>
      </w:r>
      <w:r>
        <w:rPr>
          <w:color w:val="auto"/>
        </w:rPr>
        <w:t xml:space="preserve"> Waarschijnlijk heb je ofwel </w:t>
      </w:r>
      <w:r w:rsidR="00694D34">
        <w:rPr>
          <w:rStyle w:val="CodesnippetChar"/>
        </w:rPr>
        <w:t>nvme0n3</w:t>
      </w:r>
      <w:r>
        <w:rPr>
          <w:color w:val="auto"/>
        </w:rPr>
        <w:t xml:space="preserve">, </w:t>
      </w:r>
      <w:r w:rsidR="00694D34">
        <w:rPr>
          <w:rStyle w:val="CodesnippetChar"/>
        </w:rPr>
        <w:t>nvme0n4</w:t>
      </w:r>
      <w:r>
        <w:rPr>
          <w:color w:val="auto"/>
        </w:rPr>
        <w:t xml:space="preserve"> (en </w:t>
      </w:r>
      <w:r w:rsidRPr="001D31A6">
        <w:rPr>
          <w:rStyle w:val="CodesnippetChar"/>
        </w:rPr>
        <w:t>nvme0n4</w:t>
      </w:r>
      <w:r>
        <w:rPr>
          <w:color w:val="auto"/>
        </w:rPr>
        <w:t xml:space="preserve">) danwel een </w:t>
      </w:r>
      <w:r w:rsidRPr="001D31A6">
        <w:rPr>
          <w:rStyle w:val="CodesnippetChar"/>
        </w:rPr>
        <w:t>sda</w:t>
      </w:r>
      <w:r>
        <w:rPr>
          <w:color w:val="auto"/>
        </w:rPr>
        <w:t xml:space="preserve"> en </w:t>
      </w:r>
      <w:r w:rsidRPr="001D31A6">
        <w:rPr>
          <w:rStyle w:val="CodesnippetChar"/>
        </w:rPr>
        <w:t>sdb</w:t>
      </w:r>
      <w:r>
        <w:rPr>
          <w:color w:val="auto"/>
        </w:rPr>
        <w:t xml:space="preserve"> (of </w:t>
      </w:r>
      <w:r w:rsidRPr="001D31A6">
        <w:rPr>
          <w:rStyle w:val="CodesnippetChar"/>
        </w:rPr>
        <w:t>sdc</w:t>
      </w:r>
      <w:r>
        <w:rPr>
          <w:color w:val="auto"/>
        </w:rPr>
        <w:t>) erbij gekregen.</w:t>
      </w:r>
    </w:p>
    <w:p w14:paraId="180985CA" w14:textId="3E74EAFC" w:rsidR="001D31A6" w:rsidRPr="00051057" w:rsidRDefault="001D31A6" w:rsidP="001D31A6">
      <w:pPr>
        <w:pStyle w:val="ListParagraph"/>
        <w:numPr>
          <w:ilvl w:val="0"/>
          <w:numId w:val="113"/>
        </w:numPr>
        <w:spacing w:after="200" w:line="276" w:lineRule="auto"/>
        <w:rPr>
          <w:color w:val="auto"/>
        </w:rPr>
      </w:pPr>
      <w:r>
        <w:t xml:space="preserve">Maak op de twee nieuwe schijven RAID-partities aan die de </w:t>
      </w:r>
      <w:r w:rsidRPr="009A3619">
        <w:rPr>
          <w:b/>
        </w:rPr>
        <w:t>hele</w:t>
      </w:r>
      <w:r>
        <w:t xml:space="preserve"> schijf besla</w:t>
      </w:r>
      <w:r w:rsidRPr="00613A31">
        <w:rPr>
          <w:color w:val="auto"/>
        </w:rPr>
        <w:t xml:space="preserve">an! </w:t>
      </w:r>
      <w:r w:rsidRPr="002C4B20">
        <w:rPr>
          <w:color w:val="auto"/>
        </w:rPr>
        <w:t xml:space="preserve">Hoe je dat precies doet, kun je vinden in de man-page van de tool die je wilt gebruiken. Bekijk maar eens de man-page van </w:t>
      </w:r>
      <w:r w:rsidRPr="001D31A6">
        <w:rPr>
          <w:rStyle w:val="CodesnippetChar"/>
        </w:rPr>
        <w:t>fdisk</w:t>
      </w:r>
      <w:r w:rsidRPr="002C4B20">
        <w:rPr>
          <w:color w:val="auto"/>
        </w:rPr>
        <w:t xml:space="preserve"> met: </w:t>
      </w:r>
      <w:r w:rsidRPr="00E37547">
        <w:rPr>
          <w:rStyle w:val="CodeblockChar"/>
          <w:lang w:val="nl-NL"/>
        </w:rPr>
        <w:t>man fdisk</w:t>
      </w:r>
      <w:r w:rsidRPr="002C4B20">
        <w:rPr>
          <w:color w:val="auto"/>
        </w:rPr>
        <w:t>.</w:t>
      </w:r>
      <w:r>
        <w:rPr>
          <w:color w:val="auto"/>
        </w:rPr>
        <w:t xml:space="preserve"> </w:t>
      </w:r>
      <w:r w:rsidRPr="005C61AF">
        <w:rPr>
          <w:b/>
          <w:bCs/>
          <w:color w:val="auto"/>
        </w:rPr>
        <w:t xml:space="preserve">TIP: </w:t>
      </w:r>
      <w:r w:rsidRPr="00E37547">
        <w:rPr>
          <w:rStyle w:val="CodeblockChar"/>
          <w:lang w:val="nl-NL"/>
        </w:rPr>
        <w:t>sudo fdisk /dev/sdb</w:t>
      </w:r>
      <w:r w:rsidRPr="005C61AF">
        <w:rPr>
          <w:b/>
          <w:bCs/>
          <w:color w:val="auto"/>
        </w:rPr>
        <w:t>.</w:t>
      </w:r>
      <w:r w:rsidRPr="002C4B20">
        <w:rPr>
          <w:color w:val="auto"/>
        </w:rPr>
        <w:t xml:space="preserve"> </w:t>
      </w:r>
      <w:r>
        <w:rPr>
          <w:color w:val="auto"/>
        </w:rPr>
        <w:t xml:space="preserve">Maar we helpen je een beetje op weg. Dus begin met de eerste disk (waarschijnlijk </w:t>
      </w:r>
      <w:r w:rsidR="00694D34">
        <w:rPr>
          <w:rStyle w:val="CodesnippetChar"/>
        </w:rPr>
        <w:t>nvme0n3</w:t>
      </w:r>
      <w:r>
        <w:rPr>
          <w:color w:val="auto"/>
        </w:rPr>
        <w:t xml:space="preserve"> of </w:t>
      </w:r>
      <w:r w:rsidRPr="001D31A6">
        <w:rPr>
          <w:rStyle w:val="CodesnippetChar"/>
        </w:rPr>
        <w:t>sda</w:t>
      </w:r>
      <w:r>
        <w:rPr>
          <w:color w:val="auto"/>
        </w:rPr>
        <w:t xml:space="preserve">): voer in </w:t>
      </w:r>
      <w:r w:rsidRPr="00E45604">
        <w:rPr>
          <w:b/>
          <w:bCs/>
          <w:color w:val="auto"/>
        </w:rPr>
        <w:t xml:space="preserve"> </w:t>
      </w:r>
      <w:r w:rsidRPr="001D31A6">
        <w:rPr>
          <w:rStyle w:val="CodeblockChar"/>
          <w:lang w:val="nl-NL"/>
        </w:rPr>
        <w:t>sudo fdisk /dev/</w:t>
      </w:r>
      <w:r w:rsidR="00694D34">
        <w:rPr>
          <w:rStyle w:val="CodeblockChar"/>
          <w:lang w:val="nl-NL"/>
        </w:rPr>
        <w:t>nvme0n3</w:t>
      </w:r>
      <w:r>
        <w:rPr>
          <w:color w:val="auto"/>
        </w:rPr>
        <w:t xml:space="preserve"> resp. </w:t>
      </w:r>
      <w:r w:rsidRPr="00E45604">
        <w:rPr>
          <w:b/>
          <w:bCs/>
          <w:color w:val="auto"/>
        </w:rPr>
        <w:t xml:space="preserve"> </w:t>
      </w:r>
      <w:r w:rsidRPr="001D31A6">
        <w:rPr>
          <w:rStyle w:val="CodeblockChar"/>
          <w:lang w:val="nl-NL"/>
        </w:rPr>
        <w:t>sudo fdisk /dev/sda</w:t>
      </w:r>
      <w:r>
        <w:rPr>
          <w:b/>
          <w:bCs/>
          <w:color w:val="auto"/>
        </w:rPr>
        <w:t xml:space="preserve">. (hieronder staat nog wat meer uitleg, </w:t>
      </w:r>
      <w:r>
        <w:rPr>
          <w:color w:val="auto"/>
        </w:rPr>
        <w:t>dus even verder lezen!)</w:t>
      </w:r>
      <w:r>
        <w:rPr>
          <w:b/>
          <w:bCs/>
          <w:color w:val="auto"/>
        </w:rPr>
        <w:t xml:space="preserve"> </w:t>
      </w:r>
    </w:p>
    <w:p w14:paraId="405E57F2" w14:textId="77777777" w:rsidR="001D31A6" w:rsidRDefault="001D31A6" w:rsidP="001D31A6">
      <w:pPr>
        <w:pStyle w:val="ListParagraph"/>
        <w:spacing w:after="200" w:line="276" w:lineRule="auto"/>
        <w:ind w:firstLine="0"/>
        <w:rPr>
          <w:color w:val="auto"/>
        </w:rPr>
      </w:pPr>
      <w:r>
        <w:rPr>
          <w:color w:val="auto"/>
        </w:rPr>
        <w:t>Op beide nieuwe schijven moet je het volgende doen, nadat je met fdisk de schijf hebt geselecteerd:</w:t>
      </w:r>
    </w:p>
    <w:p w14:paraId="7E60B647" w14:textId="77777777" w:rsidR="001D31A6" w:rsidRDefault="001D31A6" w:rsidP="001D31A6">
      <w:pPr>
        <w:pStyle w:val="ListParagraph"/>
        <w:numPr>
          <w:ilvl w:val="1"/>
          <w:numId w:val="113"/>
        </w:numPr>
        <w:spacing w:after="200" w:line="276" w:lineRule="auto"/>
        <w:rPr>
          <w:color w:val="auto"/>
        </w:rPr>
      </w:pPr>
      <w:r>
        <w:rPr>
          <w:color w:val="auto"/>
        </w:rPr>
        <w:t xml:space="preserve">Met </w:t>
      </w:r>
      <w:r>
        <w:rPr>
          <w:b/>
          <w:bCs/>
          <w:color w:val="auto"/>
        </w:rPr>
        <w:t>m</w:t>
      </w:r>
      <w:r>
        <w:rPr>
          <w:color w:val="auto"/>
        </w:rPr>
        <w:t xml:space="preserve"> krijgen je in fdisk de mogelijkheden te zien. Je kunt daar ook zien hoe je een nieuwe partitie moet aanmaken.</w:t>
      </w:r>
      <w:r w:rsidRPr="00DE0241">
        <w:rPr>
          <w:color w:val="auto"/>
        </w:rPr>
        <w:t xml:space="preserve"> </w:t>
      </w:r>
      <w:r>
        <w:rPr>
          <w:color w:val="auto"/>
        </w:rPr>
        <w:t xml:space="preserve">Maak een </w:t>
      </w:r>
      <w:r w:rsidRPr="005C61AF">
        <w:rPr>
          <w:b/>
          <w:bCs/>
          <w:color w:val="auto"/>
        </w:rPr>
        <w:t>primaire</w:t>
      </w:r>
      <w:r>
        <w:rPr>
          <w:color w:val="auto"/>
        </w:rPr>
        <w:t xml:space="preserve"> partitie aan (met </w:t>
      </w:r>
      <w:r>
        <w:rPr>
          <w:b/>
          <w:bCs/>
          <w:color w:val="auto"/>
        </w:rPr>
        <w:t>n)</w:t>
      </w:r>
      <w:r>
        <w:rPr>
          <w:color w:val="auto"/>
        </w:rPr>
        <w:t xml:space="preserve"> op de volledige schijf. Het maakt niet uit welk partitienummer de disk krijgt, 1 is dus prima om te kiezen De eerste en laatste sector kiezen is niet noodzakelijk omdat wij de gehele schijf gebruiken. Als je dat niet zou willen, dan kun je ook de omvang opgeven. Je komt terug in het hoofdmenu.</w:t>
      </w:r>
    </w:p>
    <w:p w14:paraId="5F3DBA0D" w14:textId="77777777" w:rsidR="001D31A6" w:rsidRDefault="001D31A6" w:rsidP="001D31A6">
      <w:pPr>
        <w:pStyle w:val="ListParagraph"/>
        <w:numPr>
          <w:ilvl w:val="1"/>
          <w:numId w:val="113"/>
        </w:numPr>
        <w:spacing w:after="200" w:line="276" w:lineRule="auto"/>
        <w:rPr>
          <w:color w:val="auto"/>
        </w:rPr>
      </w:pPr>
      <w:r w:rsidRPr="002C4B20">
        <w:rPr>
          <w:color w:val="auto"/>
        </w:rPr>
        <w:lastRenderedPageBreak/>
        <w:t>Zorg ervoor dat het partition system-ID (</w:t>
      </w:r>
      <w:r w:rsidRPr="005C61AF">
        <w:rPr>
          <w:b/>
          <w:bCs/>
          <w:color w:val="auto"/>
        </w:rPr>
        <w:t>partition type</w:t>
      </w:r>
      <w:r>
        <w:rPr>
          <w:b/>
          <w:bCs/>
          <w:color w:val="auto"/>
        </w:rPr>
        <w:t xml:space="preserve"> = t</w:t>
      </w:r>
      <w:r w:rsidRPr="002C4B20">
        <w:rPr>
          <w:color w:val="auto"/>
        </w:rPr>
        <w:t>) van de schij</w:t>
      </w:r>
      <w:r>
        <w:rPr>
          <w:color w:val="auto"/>
        </w:rPr>
        <w:t>f</w:t>
      </w:r>
      <w:r w:rsidRPr="002C4B20">
        <w:rPr>
          <w:color w:val="auto"/>
        </w:rPr>
        <w:t xml:space="preserve"> wordt ingestel</w:t>
      </w:r>
      <w:r>
        <w:rPr>
          <w:color w:val="auto"/>
        </w:rPr>
        <w:t>d</w:t>
      </w:r>
      <w:r w:rsidRPr="002C4B20">
        <w:rPr>
          <w:color w:val="auto"/>
        </w:rPr>
        <w:t xml:space="preserve"> op: linux raid autodetect (Hexcode </w:t>
      </w:r>
      <w:r w:rsidRPr="00E45604">
        <w:rPr>
          <w:b/>
          <w:bCs/>
          <w:color w:val="auto"/>
        </w:rPr>
        <w:t>fd</w:t>
      </w:r>
      <w:r w:rsidRPr="002C4B20">
        <w:rPr>
          <w:color w:val="auto"/>
        </w:rPr>
        <w:t>).</w:t>
      </w:r>
      <w:r>
        <w:rPr>
          <w:color w:val="auto"/>
        </w:rPr>
        <w:t xml:space="preserve"> </w:t>
      </w:r>
    </w:p>
    <w:p w14:paraId="5E177317" w14:textId="77777777" w:rsidR="001D31A6" w:rsidRPr="0072019D" w:rsidRDefault="001D31A6" w:rsidP="001D31A6">
      <w:pPr>
        <w:pStyle w:val="ListParagraph"/>
        <w:numPr>
          <w:ilvl w:val="1"/>
          <w:numId w:val="113"/>
        </w:numPr>
        <w:spacing w:after="200" w:line="276" w:lineRule="auto"/>
        <w:rPr>
          <w:color w:val="auto"/>
        </w:rPr>
      </w:pPr>
      <w:r w:rsidRPr="0072019D">
        <w:t xml:space="preserve">Denk aan het wegschrijven </w:t>
      </w:r>
      <w:r>
        <w:t>(</w:t>
      </w:r>
      <w:r w:rsidRPr="00B35653">
        <w:rPr>
          <w:b/>
          <w:bCs/>
        </w:rPr>
        <w:t>w</w:t>
      </w:r>
      <w:r>
        <w:t>)</w:t>
      </w:r>
      <w:r w:rsidRPr="0072019D">
        <w:t xml:space="preserve">van de configuratie. Kijk met </w:t>
      </w:r>
      <w:r w:rsidRPr="0072019D">
        <w:rPr>
          <w:b/>
          <w:bCs/>
        </w:rPr>
        <w:t>m</w:t>
      </w:r>
      <w:r w:rsidRPr="0072019D">
        <w:t xml:space="preserve"> hoe je dat doet. </w:t>
      </w:r>
    </w:p>
    <w:p w14:paraId="44A7288D" w14:textId="77777777" w:rsidR="001D31A6" w:rsidRPr="004A41D6" w:rsidRDefault="001D31A6" w:rsidP="001D31A6">
      <w:pPr>
        <w:spacing w:after="200" w:line="276" w:lineRule="auto"/>
      </w:pPr>
      <w:r w:rsidRPr="004A41D6">
        <w:t>Doe het bovenstaande ook voor de tweede (en</w:t>
      </w:r>
      <w:r>
        <w:t xml:space="preserve"> eventueel</w:t>
      </w:r>
      <w:r w:rsidRPr="004A41D6">
        <w:t xml:space="preserve"> derde) schijf.</w:t>
      </w:r>
    </w:p>
    <w:p w14:paraId="5BCB71FA" w14:textId="3C0F5047" w:rsidR="001D31A6" w:rsidRDefault="001D31A6" w:rsidP="001D31A6">
      <w:pPr>
        <w:pStyle w:val="ListParagraph"/>
        <w:numPr>
          <w:ilvl w:val="0"/>
          <w:numId w:val="113"/>
        </w:numPr>
        <w:spacing w:after="200" w:line="276" w:lineRule="auto"/>
      </w:pPr>
      <w:r>
        <w:t xml:space="preserve">Controleer met bijvoorbeeld </w:t>
      </w:r>
      <w:r w:rsidRPr="001D31A6">
        <w:rPr>
          <w:rStyle w:val="CodesnippetChar"/>
        </w:rPr>
        <w:t>lsblk</w:t>
      </w:r>
      <w:r>
        <w:t xml:space="preserve"> dat de partities op de disks ook zijn aangemaakt. Waarschijnlijk kom je daar als je NVMe disks gebruikt </w:t>
      </w:r>
      <w:r w:rsidRPr="001D31A6">
        <w:rPr>
          <w:rStyle w:val="CodesnippetChar"/>
        </w:rPr>
        <w:t>nvme0n1p1</w:t>
      </w:r>
      <w:r>
        <w:t xml:space="preserve"> en </w:t>
      </w:r>
      <w:r w:rsidRPr="001D31A6">
        <w:rPr>
          <w:rStyle w:val="CodesnippetChar"/>
        </w:rPr>
        <w:t>nvme0n1p2</w:t>
      </w:r>
      <w:r>
        <w:t xml:space="preserve"> tegen en als je SATA disk gebruikt </w:t>
      </w:r>
      <w:r w:rsidRPr="001D31A6">
        <w:rPr>
          <w:rStyle w:val="CodesnippetChar"/>
        </w:rPr>
        <w:t>sdb1</w:t>
      </w:r>
      <w:r>
        <w:t xml:space="preserve"> en </w:t>
      </w:r>
      <w:r w:rsidRPr="001D31A6">
        <w:rPr>
          <w:rStyle w:val="CodesnippetChar"/>
        </w:rPr>
        <w:t>sdc1</w:t>
      </w:r>
      <w:r>
        <w:t>.</w:t>
      </w:r>
    </w:p>
    <w:p w14:paraId="26E06BF9" w14:textId="77777777" w:rsidR="001D31A6" w:rsidRPr="009802CD" w:rsidRDefault="001D31A6" w:rsidP="001D31A6">
      <w:pPr>
        <w:spacing w:after="200" w:line="276" w:lineRule="auto"/>
      </w:pPr>
      <w:r>
        <w:t xml:space="preserve">De disks zijn aangemaakt, maar nog niet geformatteerd en ook geen onderdeel van onze RAID1-oplossing. Dat ga je nu doen. Voor de RAID-toepassing ga je mdadm gebruiken. Zoals gebruikelijk kun je met </w:t>
      </w:r>
      <w:r w:rsidRPr="00E37547">
        <w:rPr>
          <w:rStyle w:val="CodeblockChar"/>
          <w:lang w:val="nl-NL"/>
        </w:rPr>
        <w:t>man mdadm</w:t>
      </w:r>
      <w:r>
        <w:t xml:space="preserve"> meer leren over deze tool. Lees de description, de modes (en dan met namen create en build) en bij Options –level en –raid-devices. De examples zijn handig om eens te bekijken. De RHEL documentatie Managing storage Devices (</w:t>
      </w:r>
      <w:hyperlink r:id="rId15" w:history="1">
        <w:r w:rsidRPr="00856613">
          <w:rPr>
            <w:rStyle w:val="Hyperlink"/>
          </w:rPr>
          <w:t>hier</w:t>
        </w:r>
      </w:hyperlink>
      <w:r>
        <w:t xml:space="preserve"> voor 8.x) geeft enige uitleg. Chapter 19 gaat over RAID en het configureren daarvan.</w:t>
      </w:r>
    </w:p>
    <w:p w14:paraId="0A9AF55E" w14:textId="77777777" w:rsidR="001D31A6" w:rsidRDefault="001D31A6" w:rsidP="001D31A6">
      <w:pPr>
        <w:pStyle w:val="ListParagraph"/>
        <w:numPr>
          <w:ilvl w:val="0"/>
          <w:numId w:val="113"/>
        </w:numPr>
        <w:spacing w:after="200" w:line="276" w:lineRule="auto"/>
      </w:pPr>
      <w:r>
        <w:t xml:space="preserve">Voordat je de schijven in de (RAID) set gaat plaatsen, open je eerste een tweede terminal window om het proces te monitoren. Monitor de voortgang daarvan door te kijken naar de inhoud van (cat) </w:t>
      </w:r>
      <w:r w:rsidRPr="009344E2">
        <w:rPr>
          <w:rStyle w:val="CodesnippetChar"/>
        </w:rPr>
        <w:t>/proc/mdstat</w:t>
      </w:r>
      <w:r>
        <w:t>. Dus:</w:t>
      </w:r>
      <w:r w:rsidRPr="0041386C">
        <w:rPr>
          <w:b/>
          <w:bCs/>
        </w:rPr>
        <w:t xml:space="preserve"> </w:t>
      </w:r>
      <w:r w:rsidRPr="001D31A6">
        <w:rPr>
          <w:rStyle w:val="CodeblockChar"/>
        </w:rPr>
        <w:t>sudo watch cat /proc/mdstat</w:t>
      </w:r>
    </w:p>
    <w:p w14:paraId="75C3DCAE" w14:textId="77777777" w:rsidR="001D31A6" w:rsidRDefault="001D31A6" w:rsidP="001D31A6">
      <w:pPr>
        <w:pStyle w:val="ListParagraph"/>
        <w:numPr>
          <w:ilvl w:val="0"/>
          <w:numId w:val="113"/>
        </w:numPr>
        <w:spacing w:after="200" w:line="276" w:lineRule="auto"/>
      </w:pPr>
      <w:r>
        <w:t xml:space="preserve">Maak met </w:t>
      </w:r>
      <w:r w:rsidRPr="009344E2">
        <w:rPr>
          <w:rStyle w:val="CodesnippetChar"/>
        </w:rPr>
        <w:t>mdadm</w:t>
      </w:r>
      <w:r>
        <w:t xml:space="preserve"> een RAID1 array (set) aan op de partitie op deze twee nieuwe harde schijven.</w:t>
      </w:r>
    </w:p>
    <w:p w14:paraId="75F5EEA0" w14:textId="77777777" w:rsidR="001D31A6" w:rsidRDefault="001D31A6" w:rsidP="001D31A6">
      <w:pPr>
        <w:pStyle w:val="ListParagraph"/>
        <w:spacing w:after="200" w:line="276" w:lineRule="auto"/>
        <w:ind w:firstLine="0"/>
        <w:rPr>
          <w:color w:val="auto"/>
        </w:rPr>
      </w:pPr>
      <w:r w:rsidRPr="00B30D28">
        <w:rPr>
          <w:color w:val="auto"/>
        </w:rPr>
        <w:t xml:space="preserve">Geen idee hoe? Bekijk de man page en/of </w:t>
      </w:r>
      <w:r w:rsidRPr="00CF7F23">
        <w:rPr>
          <w:rStyle w:val="CodesnippetChar"/>
        </w:rPr>
        <w:t>mdadm - -help</w:t>
      </w:r>
      <w:r w:rsidRPr="00B30D28">
        <w:rPr>
          <w:color w:val="auto"/>
        </w:rPr>
        <w:t xml:space="preserve"> van mdadm!  </w:t>
      </w:r>
    </w:p>
    <w:p w14:paraId="76D07438" w14:textId="1BF7D7FB" w:rsidR="001D31A6" w:rsidRPr="00B30D28" w:rsidRDefault="001D31A6" w:rsidP="001D31A6">
      <w:pPr>
        <w:pStyle w:val="ListParagraph"/>
        <w:spacing w:after="200" w:line="276" w:lineRule="auto"/>
        <w:ind w:firstLine="0"/>
        <w:rPr>
          <w:color w:val="auto"/>
        </w:rPr>
      </w:pPr>
      <w:r w:rsidRPr="0041386C">
        <w:rPr>
          <w:color w:val="auto"/>
        </w:rPr>
        <w:t>Met</w:t>
      </w:r>
      <w:r>
        <w:rPr>
          <w:color w:val="auto"/>
        </w:rPr>
        <w:t xml:space="preserve"> </w:t>
      </w:r>
      <w:r w:rsidRPr="00E37547">
        <w:rPr>
          <w:rStyle w:val="CodeblockChar"/>
          <w:lang w:val="nl-NL"/>
        </w:rPr>
        <w:t>sudo mdadm --create /dev/md0 --level=1 --raid-devices=2 /dev/sdX1 /dev/sdY1</w:t>
      </w:r>
      <w:r w:rsidRPr="0041386C">
        <w:rPr>
          <w:color w:val="auto"/>
        </w:rPr>
        <w:t xml:space="preserve"> </w:t>
      </w:r>
      <w:r w:rsidRPr="00B30D28">
        <w:rPr>
          <w:color w:val="auto"/>
        </w:rPr>
        <w:t>moet je een eind kunnen komen</w:t>
      </w:r>
      <w:r>
        <w:rPr>
          <w:color w:val="auto"/>
        </w:rPr>
        <w:t xml:space="preserve">. X en Y moet je vervangen door de letters van je eigen disks, dus waarschijnlijk a, b en/of c. De 1 kan, afhankelijk van je eigen omgeving eventueel ook een 2 of een 3 zijn. Kijk bijvoorbeeld met </w:t>
      </w:r>
      <w:r w:rsidRPr="001D31A6">
        <w:rPr>
          <w:rStyle w:val="CodesnippetChar"/>
        </w:rPr>
        <w:t>lsblk</w:t>
      </w:r>
      <w:r>
        <w:rPr>
          <w:color w:val="auto"/>
        </w:rPr>
        <w:t xml:space="preserve"> even goed naar de eigendisks! De vraag ‘Continue creating array? ’beantwoord je met </w:t>
      </w:r>
      <w:r>
        <w:rPr>
          <w:b/>
          <w:bCs/>
          <w:color w:val="auto"/>
        </w:rPr>
        <w:t xml:space="preserve">y. </w:t>
      </w:r>
      <w:r>
        <w:rPr>
          <w:color w:val="auto"/>
        </w:rPr>
        <w:t xml:space="preserve">De manpage geeft bij de EXAMPLES een redelijk goed voorbeeld! Probeer te begrijpen wat de voorgaande regel doet, maar kijk na de enter ook even in het tweede terminal scherm. </w:t>
      </w:r>
      <w:r w:rsidRPr="00A974AB">
        <w:rPr>
          <w:b/>
          <w:bCs/>
          <w:color w:val="auto"/>
        </w:rPr>
        <w:t xml:space="preserve">Let op </w:t>
      </w:r>
      <w:r>
        <w:rPr>
          <w:color w:val="auto"/>
        </w:rPr>
        <w:t xml:space="preserve">dat de raid-disk vanaf dan </w:t>
      </w:r>
      <w:r w:rsidRPr="001D31A6">
        <w:rPr>
          <w:rStyle w:val="CodesnippetChar"/>
        </w:rPr>
        <w:t>/dev/md0</w:t>
      </w:r>
      <w:r w:rsidRPr="001D31A6">
        <w:rPr>
          <w:color w:val="auto"/>
        </w:rPr>
        <w:t xml:space="preserve"> heet</w:t>
      </w:r>
      <w:r>
        <w:rPr>
          <w:color w:val="auto"/>
        </w:rPr>
        <w:t>!</w:t>
      </w:r>
    </w:p>
    <w:p w14:paraId="3607918A" w14:textId="77777777" w:rsidR="001D31A6" w:rsidRPr="00020ACB" w:rsidRDefault="001D31A6" w:rsidP="001D31A6">
      <w:pPr>
        <w:pStyle w:val="ListParagraph"/>
        <w:numPr>
          <w:ilvl w:val="0"/>
          <w:numId w:val="113"/>
        </w:numPr>
        <w:spacing w:after="200" w:line="276" w:lineRule="auto"/>
        <w:rPr>
          <w:color w:val="auto"/>
        </w:rPr>
      </w:pPr>
      <w:r w:rsidRPr="00020ACB">
        <w:rPr>
          <w:color w:val="auto"/>
        </w:rPr>
        <w:t>Wacht totdat de synchronisatie voltooid is (de regel met “</w:t>
      </w:r>
      <w:r w:rsidRPr="00020ACB">
        <w:rPr>
          <w:rStyle w:val="CodesnippetChar"/>
          <w:color w:val="auto"/>
        </w:rPr>
        <w:t>resync</w:t>
      </w:r>
      <w:r w:rsidRPr="00020ACB">
        <w:rPr>
          <w:color w:val="auto"/>
        </w:rPr>
        <w:t>” verdwijnt dan)</w:t>
      </w:r>
      <w:r>
        <w:rPr>
          <w:color w:val="auto"/>
        </w:rPr>
        <w:t xml:space="preserve"> en bekijk de output in beide terminals. Je zou nu, na een aantal minuten, een active raid1-oplossing moeten hebben die twee disks omvat.</w:t>
      </w:r>
    </w:p>
    <w:p w14:paraId="5B672516" w14:textId="6FD6D82F" w:rsidR="001D31A6" w:rsidRDefault="001D31A6" w:rsidP="001D31A6">
      <w:pPr>
        <w:pStyle w:val="ListParagraph"/>
        <w:numPr>
          <w:ilvl w:val="0"/>
          <w:numId w:val="113"/>
        </w:numPr>
        <w:spacing w:after="200" w:line="276" w:lineRule="auto"/>
      </w:pPr>
      <w:r>
        <w:t xml:space="preserve">Controleer met bijvoorbeeld </w:t>
      </w:r>
      <w:r w:rsidRPr="00E37547">
        <w:rPr>
          <w:rStyle w:val="CodeblockChar"/>
          <w:lang w:val="nl-NL"/>
        </w:rPr>
        <w:t>sudo tail -n 50 /var/log/messages | grep md</w:t>
      </w:r>
      <w:r w:rsidR="00AF27F5">
        <w:rPr>
          <w:rStyle w:val="CodeblockChar"/>
          <w:lang w:val="nl-NL"/>
        </w:rPr>
        <w:t>[0-9:]</w:t>
      </w:r>
      <w:r w:rsidRPr="00A974AB">
        <w:rPr>
          <w:b/>
          <w:bCs/>
        </w:rPr>
        <w:t xml:space="preserve"> </w:t>
      </w:r>
      <w:r>
        <w:t>of de synchronisatie voltooid is.</w:t>
      </w:r>
    </w:p>
    <w:p w14:paraId="1F06A18C" w14:textId="77777777" w:rsidR="001D31A6" w:rsidRDefault="001D31A6" w:rsidP="001D31A6">
      <w:pPr>
        <w:spacing w:after="200" w:line="276" w:lineRule="auto"/>
      </w:pPr>
      <w:r>
        <w:t>Beantwoordt onderstaande vraag:</w:t>
      </w:r>
      <w:r>
        <w:br/>
        <w:t>Je hebt nu een RAID1-array aangemaakt. Zou je in de VM met de huidige configuratie ook een RAID5-array kunnen maken? Verklaar je antwoord.</w:t>
      </w:r>
    </w:p>
    <w:p w14:paraId="5C70488E" w14:textId="77777777" w:rsidR="001D31A6" w:rsidRDefault="001D31A6" w:rsidP="001D31A6">
      <w:pPr>
        <w:spacing w:after="200" w:line="276" w:lineRule="auto"/>
      </w:pPr>
      <w:r>
        <w:t>Om de RAID-toepassing te kunnen blijven gebruiken, ook na een reboot, moet je nog een aantal stappen doorlopen. Je moet de mdadm.conf nog aanmaken en configureren, maar je moet tevens de LVM configuratie toevoegen en de logische volumes een filesystem geven. Wij beginnen met mdadm.conf.</w:t>
      </w:r>
    </w:p>
    <w:p w14:paraId="5A9C617A" w14:textId="77777777" w:rsidR="001D31A6" w:rsidRDefault="001D31A6" w:rsidP="001D31A6">
      <w:pPr>
        <w:pStyle w:val="ListParagraph"/>
        <w:numPr>
          <w:ilvl w:val="0"/>
          <w:numId w:val="113"/>
        </w:numPr>
        <w:spacing w:after="200" w:line="276" w:lineRule="auto"/>
        <w:ind w:left="142" w:hanging="142"/>
      </w:pPr>
      <w:r>
        <w:t xml:space="preserve">Het configuratiebestand </w:t>
      </w:r>
      <w:r w:rsidRPr="00382954">
        <w:rPr>
          <w:rStyle w:val="CodesnippetChar"/>
        </w:rPr>
        <w:t>/etc/mdadm</w:t>
      </w:r>
      <w:r>
        <w:rPr>
          <w:rStyle w:val="CodesnippetChar"/>
        </w:rPr>
        <w:t>/mdadm</w:t>
      </w:r>
      <w:r w:rsidRPr="00382954">
        <w:rPr>
          <w:rStyle w:val="CodesnippetChar"/>
        </w:rPr>
        <w:t>.conf</w:t>
      </w:r>
      <w:r>
        <w:t xml:space="preserve"> bestaat mogelijk nog niet, maar deze hebben we wel nodig. </w:t>
      </w:r>
    </w:p>
    <w:p w14:paraId="3C5462C2" w14:textId="77777777" w:rsidR="001D31A6" w:rsidRPr="00D775D6" w:rsidRDefault="001D31A6" w:rsidP="001D31A6">
      <w:pPr>
        <w:pStyle w:val="ListParagraph"/>
        <w:numPr>
          <w:ilvl w:val="1"/>
          <w:numId w:val="113"/>
        </w:numPr>
        <w:spacing w:after="200" w:line="276" w:lineRule="auto"/>
        <w:ind w:left="567" w:hanging="141"/>
      </w:pPr>
      <w:r>
        <w:rPr>
          <w:color w:val="auto"/>
        </w:rPr>
        <w:t xml:space="preserve">Maak eerst de </w:t>
      </w:r>
      <w:r w:rsidRPr="00460D5F">
        <w:rPr>
          <w:color w:val="auto"/>
        </w:rPr>
        <w:t xml:space="preserve">mdadm </w:t>
      </w:r>
      <w:r>
        <w:rPr>
          <w:color w:val="auto"/>
        </w:rPr>
        <w:t>directory aan</w:t>
      </w:r>
      <w:r w:rsidRPr="00460D5F">
        <w:rPr>
          <w:color w:val="auto"/>
        </w:rPr>
        <w:t xml:space="preserve"> </w:t>
      </w:r>
      <w:r>
        <w:rPr>
          <w:color w:val="auto"/>
        </w:rPr>
        <w:t xml:space="preserve">(dus </w:t>
      </w:r>
      <w:r w:rsidRPr="00E37547">
        <w:rPr>
          <w:rStyle w:val="CodeblockChar"/>
          <w:lang w:val="nl-NL"/>
        </w:rPr>
        <w:t>mkdir /etc/mdadm</w:t>
      </w:r>
      <w:r>
        <w:rPr>
          <w:color w:val="auto"/>
        </w:rPr>
        <w:t>) en ga naar de directory.</w:t>
      </w:r>
    </w:p>
    <w:p w14:paraId="0C5D735D" w14:textId="77777777" w:rsidR="001D31A6" w:rsidRDefault="001D31A6" w:rsidP="001D31A6">
      <w:pPr>
        <w:pStyle w:val="ListParagraph"/>
        <w:numPr>
          <w:ilvl w:val="1"/>
          <w:numId w:val="113"/>
        </w:numPr>
        <w:spacing w:after="200" w:line="276" w:lineRule="auto"/>
        <w:ind w:left="567" w:hanging="141"/>
      </w:pPr>
      <w:r w:rsidRPr="00D775D6">
        <w:t xml:space="preserve">Maak in deze directory het bestand mdadm.conf aan. Dat kan met </w:t>
      </w:r>
      <w:r w:rsidRPr="001D31A6">
        <w:rPr>
          <w:rStyle w:val="CodesnippetChar"/>
        </w:rPr>
        <w:t>touch</w:t>
      </w:r>
      <w:r w:rsidRPr="00D775D6">
        <w:t>.</w:t>
      </w:r>
    </w:p>
    <w:p w14:paraId="781F63D0" w14:textId="77777777" w:rsidR="001D31A6" w:rsidRDefault="001D31A6" w:rsidP="001D31A6">
      <w:pPr>
        <w:pStyle w:val="ListParagraph"/>
        <w:numPr>
          <w:ilvl w:val="1"/>
          <w:numId w:val="113"/>
        </w:numPr>
        <w:spacing w:after="200" w:line="276" w:lineRule="auto"/>
        <w:ind w:left="567" w:hanging="141"/>
      </w:pPr>
      <w:r w:rsidRPr="00D775D6">
        <w:t>Bekijk</w:t>
      </w:r>
      <w:r>
        <w:t xml:space="preserve"> met</w:t>
      </w:r>
      <w:r w:rsidRPr="00D775D6">
        <w:t xml:space="preserve"> </w:t>
      </w:r>
      <w:r w:rsidRPr="00E37547">
        <w:rPr>
          <w:rStyle w:val="CodeblockChar"/>
          <w:lang w:val="nl-NL"/>
        </w:rPr>
        <w:t>man mdadm</w:t>
      </w:r>
      <w:r w:rsidRPr="00D775D6">
        <w:t xml:space="preserve"> </w:t>
      </w:r>
      <w:r>
        <w:t>de</w:t>
      </w:r>
      <w:r w:rsidRPr="00D775D6">
        <w:t xml:space="preserve"> informatie over het bestand </w:t>
      </w:r>
      <w:r w:rsidRPr="001D31A6">
        <w:rPr>
          <w:rStyle w:val="CodesnippetChar"/>
        </w:rPr>
        <w:t>mdadm.conf</w:t>
      </w:r>
      <w:r w:rsidRPr="00D775D6">
        <w:t xml:space="preserve"> en de </w:t>
      </w:r>
      <w:r w:rsidRPr="001D31A6">
        <w:rPr>
          <w:rStyle w:val="CodesnippetChar"/>
        </w:rPr>
        <w:t>mdadm</w:t>
      </w:r>
      <w:r w:rsidRPr="00D775D6">
        <w:t xml:space="preserve"> tool! </w:t>
      </w:r>
    </w:p>
    <w:p w14:paraId="67452922" w14:textId="75868828" w:rsidR="001D31A6" w:rsidRDefault="001D31A6" w:rsidP="001D31A6">
      <w:pPr>
        <w:pStyle w:val="ListParagraph"/>
        <w:spacing w:after="200" w:line="276" w:lineRule="auto"/>
        <w:ind w:firstLine="0"/>
      </w:pPr>
      <w:r w:rsidRPr="00D775D6">
        <w:t xml:space="preserve">Je moet in </w:t>
      </w:r>
      <w:r w:rsidRPr="001D31A6">
        <w:rPr>
          <w:rStyle w:val="CodesnippetChar"/>
        </w:rPr>
        <w:t>mdadm.conf</w:t>
      </w:r>
      <w:r w:rsidRPr="00D775D6">
        <w:t xml:space="preserve"> opgeven welke device(s) tot het </w:t>
      </w:r>
      <w:r w:rsidR="00210659">
        <w:t>RAID</w:t>
      </w:r>
      <w:r w:rsidRPr="00D775D6">
        <w:t>-systeem behoren</w:t>
      </w:r>
      <w:r w:rsidR="00210659">
        <w:t xml:space="preserve"> </w:t>
      </w:r>
      <w:r w:rsidRPr="00D775D6">
        <w:t xml:space="preserve">en je moet met </w:t>
      </w:r>
      <w:r w:rsidRPr="00210659">
        <w:rPr>
          <w:rStyle w:val="CodesnippetChar"/>
        </w:rPr>
        <w:t>mdadm</w:t>
      </w:r>
      <w:r w:rsidRPr="00D775D6">
        <w:t xml:space="preserve"> scannen welke </w:t>
      </w:r>
      <w:r w:rsidR="00210659">
        <w:t>RAID</w:t>
      </w:r>
      <w:r w:rsidRPr="00D775D6">
        <w:t xml:space="preserve">-omgeving er is en dit (laten) toevoegen aan </w:t>
      </w:r>
      <w:r w:rsidRPr="001D31A6">
        <w:rPr>
          <w:rStyle w:val="CodesnippetChar"/>
        </w:rPr>
        <w:t>mdadm.conf</w:t>
      </w:r>
      <w:r>
        <w:t>. Dat zal hieronder weer worden uitgelegd.</w:t>
      </w:r>
    </w:p>
    <w:p w14:paraId="6347DFE1" w14:textId="6AEE2897" w:rsidR="001D31A6" w:rsidRPr="00D775D6" w:rsidRDefault="001D31A6" w:rsidP="001D31A6">
      <w:pPr>
        <w:pStyle w:val="ListParagraph"/>
        <w:numPr>
          <w:ilvl w:val="1"/>
          <w:numId w:val="113"/>
        </w:numPr>
        <w:spacing w:after="200" w:line="276" w:lineRule="auto"/>
        <w:ind w:left="709" w:hanging="283"/>
      </w:pPr>
      <w:r>
        <w:lastRenderedPageBreak/>
        <w:t xml:space="preserve">We moeten er nu voor zorgen dat de </w:t>
      </w:r>
      <w:r w:rsidR="00210659">
        <w:t>RAID</w:t>
      </w:r>
      <w:r>
        <w:t>/</w:t>
      </w:r>
      <w:r w:rsidRPr="00210659">
        <w:rPr>
          <w:rStyle w:val="CodesnippetChar"/>
        </w:rPr>
        <w:t>md</w:t>
      </w:r>
      <w:r>
        <w:t xml:space="preserve"> configuratie na een reboot beschikbaar blijft. Je kunt dit   doen door de regels handmatig aan het bestand </w:t>
      </w:r>
      <w:r w:rsidRPr="001D31A6">
        <w:rPr>
          <w:rStyle w:val="CodesnippetChar"/>
        </w:rPr>
        <w:t>mdadm.conf</w:t>
      </w:r>
      <w:r>
        <w:t xml:space="preserve"> toe te voegen, maar het onderstaande kan natuurlijk ook. </w:t>
      </w:r>
      <w:r w:rsidRPr="00A974AB">
        <w:rPr>
          <w:b/>
          <w:bCs/>
        </w:rPr>
        <w:t xml:space="preserve">Controleer </w:t>
      </w:r>
      <w:r>
        <w:t xml:space="preserve">wel of de partities ook </w:t>
      </w:r>
      <w:r w:rsidRPr="001D31A6">
        <w:rPr>
          <w:rStyle w:val="CodesnippetChar"/>
        </w:rPr>
        <w:t>nvme0n</w:t>
      </w:r>
      <w:r w:rsidR="00210659">
        <w:rPr>
          <w:rStyle w:val="CodesnippetChar"/>
        </w:rPr>
        <w:t>3</w:t>
      </w:r>
      <w:r w:rsidRPr="001D31A6">
        <w:rPr>
          <w:rStyle w:val="CodesnippetChar"/>
        </w:rPr>
        <w:t>p1</w:t>
      </w:r>
      <w:r>
        <w:t xml:space="preserve"> en </w:t>
      </w:r>
      <w:r w:rsidR="00694D34">
        <w:rPr>
          <w:rStyle w:val="CodesnippetChar"/>
        </w:rPr>
        <w:t>nvme0n</w:t>
      </w:r>
      <w:r w:rsidR="00210659">
        <w:rPr>
          <w:rStyle w:val="CodesnippetChar"/>
        </w:rPr>
        <w:t>4</w:t>
      </w:r>
      <w:r w:rsidRPr="001D31A6">
        <w:rPr>
          <w:rStyle w:val="CodesnippetChar"/>
        </w:rPr>
        <w:t>p</w:t>
      </w:r>
      <w:r w:rsidR="00210659">
        <w:rPr>
          <w:rStyle w:val="CodesnippetChar"/>
        </w:rPr>
        <w:t>1</w:t>
      </w:r>
      <w:r>
        <w:t xml:space="preserve"> resp. </w:t>
      </w:r>
      <w:r w:rsidRPr="001D31A6">
        <w:rPr>
          <w:rStyle w:val="CodesnippetChar"/>
        </w:rPr>
        <w:t>sda1</w:t>
      </w:r>
      <w:r>
        <w:t xml:space="preserve"> en </w:t>
      </w:r>
      <w:r w:rsidRPr="001D31A6">
        <w:rPr>
          <w:rStyle w:val="CodesnippetChar"/>
        </w:rPr>
        <w:t>sdb1</w:t>
      </w:r>
      <w:r w:rsidRPr="00A974AB">
        <w:rPr>
          <w:b/>
          <w:bCs/>
        </w:rPr>
        <w:t xml:space="preserve"> </w:t>
      </w:r>
      <w:r>
        <w:t>zijn.</w:t>
      </w:r>
    </w:p>
    <w:p w14:paraId="5764B578" w14:textId="51A76447" w:rsidR="001D31A6" w:rsidRPr="000F1403" w:rsidRDefault="001D31A6" w:rsidP="001D31A6">
      <w:pPr>
        <w:pStyle w:val="Codeblock"/>
        <w:rPr>
          <w:lang w:val="nl-NL"/>
        </w:rPr>
      </w:pPr>
      <w:bookmarkStart w:id="18" w:name="_Hlk131161441"/>
      <w:r w:rsidRPr="000F1403">
        <w:rPr>
          <w:lang w:val="nl-NL"/>
        </w:rPr>
        <w:t>echo DEVICE /dev/</w:t>
      </w:r>
      <w:r w:rsidR="000F1403" w:rsidRPr="000F1403">
        <w:rPr>
          <w:rStyle w:val="CodesnippetChar"/>
          <w:lang w:val="nl-NL"/>
        </w:rPr>
        <w:t>nvme0n3p1</w:t>
      </w:r>
      <w:r w:rsidRPr="000F1403">
        <w:rPr>
          <w:lang w:val="nl-NL"/>
        </w:rPr>
        <w:t xml:space="preserve"> /dev/</w:t>
      </w:r>
      <w:r w:rsidR="000F1403" w:rsidRPr="000F1403">
        <w:rPr>
          <w:rStyle w:val="CodesnippetChar"/>
          <w:lang w:val="nl-NL"/>
        </w:rPr>
        <w:t>nvme0n</w:t>
      </w:r>
      <w:r w:rsidR="000F1403">
        <w:rPr>
          <w:rStyle w:val="CodesnippetChar"/>
          <w:lang w:val="nl-NL"/>
        </w:rPr>
        <w:t>4</w:t>
      </w:r>
      <w:r w:rsidR="000F1403" w:rsidRPr="000F1403">
        <w:rPr>
          <w:rStyle w:val="CodesnippetChar"/>
          <w:lang w:val="nl-NL"/>
        </w:rPr>
        <w:t>p1</w:t>
      </w:r>
      <w:r w:rsidRPr="000F1403">
        <w:rPr>
          <w:lang w:val="nl-NL"/>
        </w:rPr>
        <w:t xml:space="preserve"> </w:t>
      </w:r>
      <w:r w:rsidR="00210659" w:rsidRPr="000F1403">
        <w:rPr>
          <w:lang w:val="nl-NL"/>
        </w:rPr>
        <w:t>| sudo tee</w:t>
      </w:r>
      <w:r w:rsidRPr="000F1403">
        <w:rPr>
          <w:lang w:val="nl-NL"/>
        </w:rPr>
        <w:t xml:space="preserve"> /etc/mdadm/mdadm.conf </w:t>
      </w:r>
    </w:p>
    <w:bookmarkEnd w:id="18"/>
    <w:p w14:paraId="4D92AAAA" w14:textId="26C1AE88" w:rsidR="001D31A6" w:rsidRDefault="001D31A6" w:rsidP="001D31A6">
      <w:pPr>
        <w:pStyle w:val="ListParagraph"/>
        <w:spacing w:after="200" w:line="276" w:lineRule="auto"/>
        <w:ind w:left="709" w:firstLine="0"/>
      </w:pPr>
      <w:r w:rsidRPr="000B0D81">
        <w:t xml:space="preserve">Vervolgens voer je het </w:t>
      </w:r>
      <w:r>
        <w:t>volgende commando  (</w:t>
      </w:r>
      <w:r w:rsidRPr="001D31A6">
        <w:rPr>
          <w:rStyle w:val="CodesnippetChar"/>
        </w:rPr>
        <w:t>mdadm --detail</w:t>
      </w:r>
      <w:r>
        <w:t xml:space="preserve"> … zie verder op) uit (je weet zo direct ook waarom je dat beter niet handmatig kunt doen). Mocht je een </w:t>
      </w:r>
      <w:r w:rsidRPr="003B48E7">
        <w:rPr>
          <w:i/>
          <w:iCs/>
        </w:rPr>
        <w:t>permission denied</w:t>
      </w:r>
      <w:r>
        <w:t xml:space="preserve"> krijgen, dan moet je even kijken wie </w:t>
      </w:r>
      <w:r w:rsidRPr="001D31A6">
        <w:rPr>
          <w:rStyle w:val="CodesnippetChar"/>
        </w:rPr>
        <w:t>mdadm.conf</w:t>
      </w:r>
      <w:r>
        <w:t xml:space="preserve"> mag schrijven. Als je </w:t>
      </w:r>
      <w:r w:rsidRPr="001D31A6">
        <w:rPr>
          <w:rStyle w:val="CodesnippetChar"/>
        </w:rPr>
        <w:t>sudo</w:t>
      </w:r>
      <w:r>
        <w:t xml:space="preserve"> gebruikt, dan is de groep belangrijk. De groep moet schrijfrechten hebben. Je kunt ook even als </w:t>
      </w:r>
      <w:r w:rsidRPr="001D31A6">
        <w:rPr>
          <w:rStyle w:val="CodesnippetChar"/>
        </w:rPr>
        <w:t>root</w:t>
      </w:r>
      <w:r>
        <w:t xml:space="preserve"> inloggen. Bekijk met </w:t>
      </w:r>
      <w:r w:rsidRPr="003B48E7">
        <w:rPr>
          <w:rStyle w:val="CodeblockChar"/>
          <w:lang w:val="nl-NL"/>
        </w:rPr>
        <w:t>cat mdadm.conf</w:t>
      </w:r>
      <w:r>
        <w:t xml:space="preserve"> de ‘werking’ van de bovenstaande regel.</w:t>
      </w:r>
    </w:p>
    <w:p w14:paraId="0EAA0F15" w14:textId="77777777" w:rsidR="001D31A6" w:rsidRPr="006F2091" w:rsidRDefault="001D31A6" w:rsidP="003B48E7">
      <w:pPr>
        <w:pStyle w:val="ListParagraph"/>
        <w:spacing w:line="276" w:lineRule="auto"/>
        <w:ind w:left="567" w:firstLine="142"/>
      </w:pPr>
      <w:r w:rsidRPr="006F2091">
        <w:t>Daarna voe</w:t>
      </w:r>
      <w:r>
        <w:t>r je het onderstaande commando uit. Wat is daarvan de functie?</w:t>
      </w:r>
    </w:p>
    <w:p w14:paraId="2D114B82" w14:textId="10174C88" w:rsidR="001D31A6" w:rsidRPr="00964158" w:rsidRDefault="001D31A6" w:rsidP="003B48E7">
      <w:pPr>
        <w:pStyle w:val="Codeblock"/>
      </w:pPr>
      <w:r w:rsidRPr="00964158">
        <w:t xml:space="preserve">mdadm --detail --scan </w:t>
      </w:r>
      <w:r w:rsidR="00210659">
        <w:t>| sudo tee -a</w:t>
      </w:r>
      <w:r w:rsidRPr="00964158">
        <w:t xml:space="preserve"> /etc/mdadm/mdadm.conf</w:t>
      </w:r>
    </w:p>
    <w:p w14:paraId="0B8A7A85" w14:textId="77777777" w:rsidR="001D31A6" w:rsidRPr="003C27CF" w:rsidRDefault="001D31A6" w:rsidP="001D31A6">
      <w:pPr>
        <w:pStyle w:val="ListParagraph"/>
        <w:spacing w:after="200" w:line="276" w:lineRule="auto"/>
        <w:ind w:left="567" w:firstLine="142"/>
      </w:pPr>
      <w:r>
        <w:rPr>
          <w:b/>
          <w:bCs/>
        </w:rPr>
        <w:t xml:space="preserve">Let op de </w:t>
      </w:r>
      <w:r w:rsidRPr="003B48E7">
        <w:rPr>
          <w:rStyle w:val="CodesnippetChar"/>
        </w:rPr>
        <w:t>&gt;&gt;</w:t>
      </w:r>
      <w:r>
        <w:t xml:space="preserve"> anders overschrijf je de eerdere regels. Bekijk ook nu weer wat het resultaat is.</w:t>
      </w:r>
    </w:p>
    <w:p w14:paraId="5A8AEDF2" w14:textId="77777777" w:rsidR="001D31A6" w:rsidRDefault="001D31A6" w:rsidP="001D31A6">
      <w:pPr>
        <w:pStyle w:val="ListParagraph"/>
        <w:numPr>
          <w:ilvl w:val="1"/>
          <w:numId w:val="113"/>
        </w:numPr>
        <w:spacing w:after="200" w:line="276" w:lineRule="auto"/>
        <w:ind w:left="709" w:hanging="283"/>
      </w:pPr>
      <w:r w:rsidRPr="00835064">
        <w:t xml:space="preserve">Bekijk </w:t>
      </w:r>
      <w:r w:rsidRPr="00CF4B6D">
        <w:t>met</w:t>
      </w:r>
      <w:r w:rsidRPr="003C27CF">
        <w:rPr>
          <w:b/>
          <w:bCs/>
        </w:rPr>
        <w:t xml:space="preserve"> </w:t>
      </w:r>
      <w:r w:rsidRPr="00E37547">
        <w:rPr>
          <w:rStyle w:val="CodeblockChar"/>
          <w:lang w:val="nl-NL"/>
        </w:rPr>
        <w:t>cat /etc/mdadm/mdadm.conf</w:t>
      </w:r>
      <w:r>
        <w:t xml:space="preserve"> de inhoud van de </w:t>
      </w:r>
      <w:r w:rsidRPr="00210659">
        <w:rPr>
          <w:rStyle w:val="CodesnippetChar"/>
        </w:rPr>
        <w:t>mdadm.conf</w:t>
      </w:r>
      <w:r>
        <w:t xml:space="preserve"> file. Er zouden twee regels aanwezig moeten zijn. De eerste is de verwijzing naar de twee disks die een onderdeel </w:t>
      </w:r>
      <w:r w:rsidRPr="001850F5">
        <w:t>zijn van de RAID-oplossing en de tweede regel heeft o.a. de UUID en de FQDN.</w:t>
      </w:r>
    </w:p>
    <w:p w14:paraId="1ED74E82" w14:textId="77777777" w:rsidR="001D31A6" w:rsidRDefault="001D31A6" w:rsidP="003B48E7">
      <w:pPr>
        <w:pStyle w:val="ListParagraph"/>
        <w:numPr>
          <w:ilvl w:val="1"/>
          <w:numId w:val="113"/>
        </w:numPr>
        <w:spacing w:line="276" w:lineRule="auto"/>
        <w:ind w:left="709" w:hanging="283"/>
      </w:pPr>
      <w:r>
        <w:t>Gebruik de onderstaande commando’s om de RAID-oplossing verder te bekijken:</w:t>
      </w:r>
    </w:p>
    <w:p w14:paraId="44EB92CA" w14:textId="77777777" w:rsidR="001D31A6" w:rsidRPr="00C23430" w:rsidRDefault="001D31A6" w:rsidP="003B48E7">
      <w:pPr>
        <w:pStyle w:val="Codeblock"/>
      </w:pPr>
      <w:r w:rsidRPr="00C23430">
        <w:t>mdadm --detail /dev/md0</w:t>
      </w:r>
    </w:p>
    <w:p w14:paraId="1C6B26C0" w14:textId="13885339" w:rsidR="001D31A6" w:rsidRPr="00C23430" w:rsidRDefault="001D31A6" w:rsidP="003B48E7">
      <w:pPr>
        <w:pStyle w:val="Codeblock"/>
      </w:pPr>
      <w:r w:rsidRPr="00C23430">
        <w:t xml:space="preserve">mdadm --examine </w:t>
      </w:r>
      <w:r w:rsidR="000F1403" w:rsidRPr="000F1403">
        <w:t>/dev/</w:t>
      </w:r>
      <w:r w:rsidR="000F1403" w:rsidRPr="000F1403">
        <w:rPr>
          <w:rStyle w:val="CodesnippetChar"/>
        </w:rPr>
        <w:t>nvme0n3p1</w:t>
      </w:r>
      <w:r w:rsidR="000F1403" w:rsidRPr="000F1403">
        <w:t xml:space="preserve"> /dev/</w:t>
      </w:r>
      <w:r w:rsidR="000F1403" w:rsidRPr="000F1403">
        <w:rPr>
          <w:rStyle w:val="CodesnippetChar"/>
        </w:rPr>
        <w:t>nvme0n4p1</w:t>
      </w:r>
      <w:r w:rsidRPr="00C23430">
        <w:t xml:space="preserve">  </w:t>
      </w:r>
    </w:p>
    <w:p w14:paraId="55BA65A5" w14:textId="77777777" w:rsidR="001D31A6" w:rsidRPr="00ED08AA" w:rsidRDefault="001D31A6" w:rsidP="003B48E7">
      <w:pPr>
        <w:ind w:left="708"/>
      </w:pPr>
      <w:r w:rsidRPr="00ED08AA">
        <w:t>(</w:t>
      </w:r>
      <w:r w:rsidRPr="37E2F59D">
        <w:t>Let</w:t>
      </w:r>
      <w:r w:rsidRPr="00ED08AA">
        <w:t xml:space="preserve"> weer even op de disknaam van je eigen omgeving!)</w:t>
      </w:r>
    </w:p>
    <w:p w14:paraId="6ADA593C" w14:textId="77777777" w:rsidR="001D31A6" w:rsidRPr="00404B36" w:rsidRDefault="001D31A6" w:rsidP="001D31A6">
      <w:pPr>
        <w:pStyle w:val="NoSpacing"/>
        <w:ind w:left="709"/>
      </w:pPr>
    </w:p>
    <w:p w14:paraId="559E3B05" w14:textId="610BC631" w:rsidR="001D31A6" w:rsidRPr="001850F5" w:rsidRDefault="001D31A6" w:rsidP="001D31A6">
      <w:pPr>
        <w:pStyle w:val="ListParagraph"/>
        <w:numPr>
          <w:ilvl w:val="0"/>
          <w:numId w:val="113"/>
        </w:numPr>
        <w:spacing w:after="200" w:line="276" w:lineRule="auto"/>
        <w:rPr>
          <w:color w:val="auto"/>
        </w:rPr>
      </w:pPr>
      <w:r w:rsidRPr="001850F5">
        <w:rPr>
          <w:color w:val="auto"/>
        </w:rPr>
        <w:t>Herstart je systeem (</w:t>
      </w:r>
      <w:r w:rsidRPr="00E37547">
        <w:rPr>
          <w:rStyle w:val="CodeblockChar"/>
          <w:lang w:val="nl-NL"/>
        </w:rPr>
        <w:t>sudo reboot</w:t>
      </w:r>
      <w:r w:rsidRPr="001850F5">
        <w:rPr>
          <w:color w:val="auto"/>
        </w:rPr>
        <w:t xml:space="preserve"> en controleer of het RAID-array na herstart automatisch ook gestart is. Dit kun je weer doen met </w:t>
      </w:r>
      <w:r w:rsidRPr="00E37547">
        <w:rPr>
          <w:rStyle w:val="CodeblockChar"/>
          <w:lang w:val="nl-NL"/>
        </w:rPr>
        <w:t>cat /proc/mdstat</w:t>
      </w:r>
      <w:r>
        <w:rPr>
          <w:color w:val="auto"/>
        </w:rPr>
        <w:t xml:space="preserve"> </w:t>
      </w:r>
      <w:r w:rsidRPr="003B48E7">
        <w:rPr>
          <w:color w:val="auto"/>
        </w:rPr>
        <w:t>of</w:t>
      </w:r>
      <w:r>
        <w:rPr>
          <w:b/>
          <w:bCs/>
          <w:color w:val="auto"/>
        </w:rPr>
        <w:t xml:space="preserve"> </w:t>
      </w:r>
      <w:r w:rsidRPr="00E37547">
        <w:rPr>
          <w:rStyle w:val="CodeblockChar"/>
          <w:lang w:val="nl-NL"/>
        </w:rPr>
        <w:t>sudo cat /var/log/messages | grep md</w:t>
      </w:r>
      <w:r w:rsidR="000F1403">
        <w:rPr>
          <w:rStyle w:val="CodeblockChar"/>
          <w:lang w:val="nl-NL"/>
        </w:rPr>
        <w:t>[0-9]</w:t>
      </w:r>
      <w:r w:rsidRPr="001850F5">
        <w:rPr>
          <w:color w:val="auto"/>
        </w:rPr>
        <w:t xml:space="preserve">. De status van je array moet ‘active’ zijn. In </w:t>
      </w:r>
      <w:r>
        <w:rPr>
          <w:color w:val="auto"/>
        </w:rPr>
        <w:t>de</w:t>
      </w:r>
      <w:r w:rsidRPr="001850F5">
        <w:rPr>
          <w:color w:val="auto"/>
        </w:rPr>
        <w:t xml:space="preserve"> volgende deel van de opdracht ga je logische volumes aanmaken op de RAID-array. </w:t>
      </w:r>
    </w:p>
    <w:p w14:paraId="324B2222" w14:textId="1945B189" w:rsidR="001D31A6" w:rsidRDefault="001D31A6" w:rsidP="003B48E7">
      <w:pPr>
        <w:pStyle w:val="Heading2"/>
      </w:pPr>
      <w:r>
        <w:t xml:space="preserve"> </w:t>
      </w:r>
      <w:r w:rsidR="003B48E7">
        <w:t>Deelo</w:t>
      </w:r>
      <w:r>
        <w:t>pdracht: Logical Volume Manager</w:t>
      </w:r>
      <w:r w:rsidR="003B48E7">
        <w:t xml:space="preserve"> op RAID</w:t>
      </w:r>
    </w:p>
    <w:p w14:paraId="07693ABC" w14:textId="78EFD488" w:rsidR="001D31A6" w:rsidRPr="00151BBA" w:rsidRDefault="001D31A6" w:rsidP="001D31A6">
      <w:r>
        <w:t xml:space="preserve">Het RAID-array is nu (als het goed is) klaar voor gebruik en wordt automatisch gedetecteerd en gestart bij het booten. Nu gaan we RAID-Array bruikbaar maken door er met LVM bruikbare storage op aan te maken. Alle termen in deze opdracht (tenzij anders vermeld) zijn LVM-termen. Als je uit de voorbeelden in het werkboek niet kunt afleiden welke commando’s en opties je nodig hebt, maak dan gebruik van </w:t>
      </w:r>
      <w:r w:rsidRPr="00151BBA">
        <w:t>de Red Hat Enterprise Linux 8 documentatie. Zie Canvas en/of RH websit</w:t>
      </w:r>
      <w:r w:rsidR="003B48E7">
        <w:t>e. Dit is voor een groot deel extra oefening met wat we eerder in deze opdracht hebben gedaan, d</w:t>
      </w:r>
      <w:r>
        <w:t xml:space="preserve">us wat minder hulp dit keer. Het aanmaken van logische volumes op de nieuwe disks. </w:t>
      </w:r>
    </w:p>
    <w:p w14:paraId="6AFF039A" w14:textId="57C13CB8" w:rsidR="001D31A6" w:rsidRPr="00006013" w:rsidRDefault="001D31A6" w:rsidP="001D31A6">
      <w:pPr>
        <w:pStyle w:val="ListParagraph"/>
        <w:numPr>
          <w:ilvl w:val="0"/>
          <w:numId w:val="114"/>
        </w:numPr>
        <w:spacing w:after="200" w:line="276" w:lineRule="auto"/>
        <w:rPr>
          <w:color w:val="auto"/>
        </w:rPr>
      </w:pPr>
      <w:r w:rsidRPr="00151BBA">
        <w:rPr>
          <w:color w:val="auto"/>
        </w:rPr>
        <w:t>We begin</w:t>
      </w:r>
      <w:r>
        <w:rPr>
          <w:color w:val="auto"/>
        </w:rPr>
        <w:t>n</w:t>
      </w:r>
      <w:r w:rsidRPr="00151BBA">
        <w:rPr>
          <w:color w:val="auto"/>
        </w:rPr>
        <w:t>en met een physical volume. Bekijk optioneel de aantekeningen van basis</w:t>
      </w:r>
      <w:r w:rsidRPr="00F73AA9">
        <w:rPr>
          <w:color w:val="auto"/>
        </w:rPr>
        <w:t xml:space="preserve"> platformen. Denk bij dit deel van de opdracht aan </w:t>
      </w:r>
      <w:r>
        <w:rPr>
          <w:color w:val="auto"/>
        </w:rPr>
        <w:t>(</w:t>
      </w:r>
      <w:r w:rsidRPr="00F73AA9">
        <w:rPr>
          <w:color w:val="auto"/>
        </w:rPr>
        <w:t>man</w:t>
      </w:r>
      <w:r>
        <w:rPr>
          <w:color w:val="auto"/>
        </w:rPr>
        <w:t>)</w:t>
      </w:r>
      <w:r w:rsidRPr="00F73AA9">
        <w:rPr>
          <w:color w:val="auto"/>
        </w:rPr>
        <w:t xml:space="preserve"> </w:t>
      </w:r>
      <w:r w:rsidRPr="003B48E7">
        <w:rPr>
          <w:rStyle w:val="CodesnippetChar"/>
        </w:rPr>
        <w:t>pvcreate</w:t>
      </w:r>
      <w:r w:rsidRPr="008519FA">
        <w:rPr>
          <w:b/>
          <w:bCs/>
          <w:color w:val="auto"/>
        </w:rPr>
        <w:t>.</w:t>
      </w:r>
      <w:r>
        <w:rPr>
          <w:b/>
          <w:bCs/>
          <w:color w:val="auto"/>
        </w:rPr>
        <w:t xml:space="preserve"> </w:t>
      </w:r>
      <w:r>
        <w:rPr>
          <w:color w:val="auto"/>
        </w:rPr>
        <w:t>Let op dat je RAID-disks niet meer de naam</w:t>
      </w:r>
      <w:r w:rsidR="003B48E7">
        <w:rPr>
          <w:color w:val="auto"/>
        </w:rPr>
        <w:t xml:space="preserve"> </w:t>
      </w:r>
      <w:r w:rsidR="003B48E7" w:rsidRPr="003B48E7">
        <w:rPr>
          <w:rStyle w:val="CodesnippetChar"/>
        </w:rPr>
        <w:t>/dev/</w:t>
      </w:r>
      <w:r w:rsidR="00694D34">
        <w:rPr>
          <w:rStyle w:val="CodesnippetChar"/>
        </w:rPr>
        <w:t>nvme0n3</w:t>
      </w:r>
      <w:r w:rsidR="003B48E7">
        <w:rPr>
          <w:color w:val="auto"/>
        </w:rPr>
        <w:t xml:space="preserve">, </w:t>
      </w:r>
      <w:r w:rsidR="003B48E7" w:rsidRPr="003B48E7">
        <w:rPr>
          <w:rStyle w:val="CodesnippetChar"/>
        </w:rPr>
        <w:t>/dev/</w:t>
      </w:r>
      <w:r w:rsidR="00694D34">
        <w:rPr>
          <w:rStyle w:val="CodesnippetChar"/>
        </w:rPr>
        <w:t>nvme0n4</w:t>
      </w:r>
      <w:r w:rsidR="003B48E7">
        <w:rPr>
          <w:color w:val="auto"/>
        </w:rPr>
        <w:t>,</w:t>
      </w:r>
      <w:r>
        <w:rPr>
          <w:color w:val="auto"/>
        </w:rPr>
        <w:t xml:space="preserve"> </w:t>
      </w:r>
      <w:r w:rsidRPr="003B48E7">
        <w:rPr>
          <w:rStyle w:val="CodesnippetChar"/>
        </w:rPr>
        <w:t>/dev/sdb</w:t>
      </w:r>
      <w:r>
        <w:rPr>
          <w:color w:val="auto"/>
        </w:rPr>
        <w:t xml:space="preserve"> of </w:t>
      </w:r>
      <w:r w:rsidRPr="003B48E7">
        <w:rPr>
          <w:rStyle w:val="CodesnippetChar"/>
        </w:rPr>
        <w:t>/dev/s</w:t>
      </w:r>
      <w:r w:rsidR="003B48E7">
        <w:rPr>
          <w:rStyle w:val="CodesnippetChar"/>
        </w:rPr>
        <w:t>d</w:t>
      </w:r>
      <w:r w:rsidRPr="003B48E7">
        <w:rPr>
          <w:rStyle w:val="CodesnippetChar"/>
        </w:rPr>
        <w:t>c</w:t>
      </w:r>
      <w:r>
        <w:rPr>
          <w:color w:val="auto"/>
        </w:rPr>
        <w:t xml:space="preserve"> hebben maar wel iets als md0. </w:t>
      </w:r>
      <w:r w:rsidRPr="00E37547">
        <w:rPr>
          <w:rStyle w:val="CodeblockChar"/>
          <w:lang w:val="nl-NL"/>
        </w:rPr>
        <w:t xml:space="preserve">sudo pvcreate </w:t>
      </w:r>
      <w:r w:rsidRPr="00E37547">
        <w:rPr>
          <w:rStyle w:val="CodeblockChar"/>
          <w:i/>
          <w:iCs/>
          <w:lang w:val="nl-NL"/>
        </w:rPr>
        <w:t>&lt;disk / raid&gt;</w:t>
      </w:r>
      <w:r w:rsidRPr="00006013">
        <w:rPr>
          <w:b/>
          <w:bCs/>
        </w:rPr>
        <w:t xml:space="preserve"> </w:t>
      </w:r>
      <w:r>
        <w:rPr>
          <w:b/>
          <w:bCs/>
        </w:rPr>
        <w:t>(</w:t>
      </w:r>
      <w:r>
        <w:t xml:space="preserve">Waarschijnlijk </w:t>
      </w:r>
      <w:r w:rsidRPr="003B48E7">
        <w:rPr>
          <w:rStyle w:val="CodesnippetChar"/>
        </w:rPr>
        <w:t>/dev/md0</w:t>
      </w:r>
      <w:r>
        <w:t xml:space="preserve">) </w:t>
      </w:r>
      <w:r w:rsidRPr="00006013">
        <w:t>is dus het commando wat je moet gebruiken</w:t>
      </w:r>
      <w:r>
        <w:t xml:space="preserve">. Mocht je de melding krijgen dat </w:t>
      </w:r>
      <w:r w:rsidRPr="003B48E7">
        <w:rPr>
          <w:rStyle w:val="CodesnippetChar"/>
        </w:rPr>
        <w:t>/dev/md0</w:t>
      </w:r>
      <w:r>
        <w:t xml:space="preserve"> niet bestaat voor de bovenstaande stappen nog eens opnieuw uit.</w:t>
      </w:r>
    </w:p>
    <w:p w14:paraId="543A2BD2" w14:textId="7B5E7BEA" w:rsidR="001D31A6" w:rsidRDefault="001D31A6" w:rsidP="001D31A6">
      <w:pPr>
        <w:pStyle w:val="ListParagraph"/>
        <w:numPr>
          <w:ilvl w:val="0"/>
          <w:numId w:val="114"/>
        </w:numPr>
        <w:spacing w:after="200" w:line="276" w:lineRule="auto"/>
      </w:pPr>
      <w:r>
        <w:t xml:space="preserve">Maak vervolgens een volume group genaamd </w:t>
      </w:r>
      <w:r w:rsidR="00210659">
        <w:rPr>
          <w:rStyle w:val="CodesnippetChar"/>
        </w:rPr>
        <w:t>VG_RAID</w:t>
      </w:r>
      <w:r>
        <w:t xml:space="preserve"> aan. </w:t>
      </w:r>
    </w:p>
    <w:p w14:paraId="56B00150" w14:textId="77777777" w:rsidR="001D31A6" w:rsidRPr="00C5373B" w:rsidRDefault="001D31A6" w:rsidP="001D31A6">
      <w:pPr>
        <w:pStyle w:val="ListParagraph"/>
        <w:spacing w:after="200" w:line="276" w:lineRule="auto"/>
        <w:ind w:firstLine="0"/>
        <w:rPr>
          <w:color w:val="auto"/>
        </w:rPr>
      </w:pPr>
      <w:r w:rsidRPr="00C5373B">
        <w:rPr>
          <w:color w:val="auto"/>
        </w:rPr>
        <w:t xml:space="preserve">Tip: man </w:t>
      </w:r>
      <w:r w:rsidRPr="00D824C1">
        <w:rPr>
          <w:color w:val="auto"/>
        </w:rPr>
        <w:t>vgcreate geeft onder examples het volgde voorbeeld. Pas dit aan de eigen situatie aan en denk eraan dat wij niet de twee disks gebruiken</w:t>
      </w:r>
      <w:r>
        <w:rPr>
          <w:b/>
          <w:bCs/>
          <w:color w:val="auto"/>
        </w:rPr>
        <w:t xml:space="preserve">. </w:t>
      </w:r>
      <w:r>
        <w:rPr>
          <w:color w:val="auto"/>
        </w:rPr>
        <w:t xml:space="preserve">Dus </w:t>
      </w:r>
      <w:r w:rsidRPr="003B48E7">
        <w:rPr>
          <w:b/>
          <w:bCs/>
          <w:color w:val="auto"/>
        </w:rPr>
        <w:t>niet</w:t>
      </w:r>
      <w:r>
        <w:rPr>
          <w:color w:val="auto"/>
        </w:rPr>
        <w:t xml:space="preserve"> </w:t>
      </w:r>
      <w:r w:rsidRPr="00E37547">
        <w:rPr>
          <w:rStyle w:val="CodeblockChar"/>
          <w:lang w:val="nl-NL"/>
        </w:rPr>
        <w:t>vgcreate myvg /dev/sda1 /dev/sdb1</w:t>
      </w:r>
      <w:r>
        <w:rPr>
          <w:color w:val="auto"/>
        </w:rPr>
        <w:t xml:space="preserve"> maar je raid1-systeem.</w:t>
      </w:r>
    </w:p>
    <w:p w14:paraId="392F34BA" w14:textId="72D1F96F" w:rsidR="001D31A6" w:rsidRDefault="001D31A6" w:rsidP="001D31A6">
      <w:pPr>
        <w:pStyle w:val="ListParagraph"/>
        <w:numPr>
          <w:ilvl w:val="0"/>
          <w:numId w:val="114"/>
        </w:numPr>
        <w:spacing w:after="200" w:line="276" w:lineRule="auto"/>
      </w:pPr>
      <w:r>
        <w:t>Je kunt de eigenschappen van de volume group</w:t>
      </w:r>
      <w:r w:rsidR="003B48E7">
        <w:t xml:space="preserve"> </w:t>
      </w:r>
      <w:r>
        <w:t>(</w:t>
      </w:r>
      <w:r w:rsidR="003B48E7">
        <w:t>VG</w:t>
      </w:r>
      <w:r>
        <w:t xml:space="preserve">) bekijken met </w:t>
      </w:r>
      <w:r w:rsidRPr="003B48E7">
        <w:rPr>
          <w:rStyle w:val="CodeblockChar"/>
          <w:lang w:val="nl-NL"/>
        </w:rPr>
        <w:t>vgdisplay</w:t>
      </w:r>
      <w:r>
        <w:t xml:space="preserve">. Je nieuwe </w:t>
      </w:r>
      <w:r w:rsidR="003B48E7">
        <w:t>VG</w:t>
      </w:r>
      <w:r>
        <w:t xml:space="preserve"> moet in de lijst voorkomen. Bekijk de eigenschappen. Op welk(e) devices heb je de volume group aangemaakt? Als </w:t>
      </w:r>
      <w:r>
        <w:lastRenderedPageBreak/>
        <w:t xml:space="preserve">je nu straks data gaat schrijven in deze volume group, op hoeveel (en welke) harde schijven komt deze data te staan? </w:t>
      </w:r>
    </w:p>
    <w:p w14:paraId="6306952A" w14:textId="77777777" w:rsidR="001D31A6" w:rsidRDefault="001D31A6" w:rsidP="001D31A6">
      <w:pPr>
        <w:pStyle w:val="ListParagraph"/>
        <w:numPr>
          <w:ilvl w:val="0"/>
          <w:numId w:val="114"/>
        </w:numPr>
        <w:spacing w:after="200" w:line="276" w:lineRule="auto"/>
      </w:pPr>
      <w:r>
        <w:t xml:space="preserve">Maak nu twee logical volumes aan in deze volume group: TIP: </w:t>
      </w:r>
      <w:r w:rsidRPr="008519FA">
        <w:rPr>
          <w:b/>
          <w:bCs/>
        </w:rPr>
        <w:t>lvcreate</w:t>
      </w:r>
      <w:r>
        <w:rPr>
          <w:b/>
          <w:bCs/>
        </w:rPr>
        <w:t xml:space="preserve">. </w:t>
      </w:r>
      <w:r>
        <w:t>Man lvcreate geeft heel veel uitleg, maar bij de examples kun je zien hoe je dit moet doen. Je hebt de optie -L en -n nodig.</w:t>
      </w:r>
    </w:p>
    <w:p w14:paraId="0E95650C" w14:textId="77777777" w:rsidR="001D31A6" w:rsidRDefault="001D31A6" w:rsidP="001D31A6">
      <w:pPr>
        <w:pStyle w:val="ListParagraph"/>
        <w:numPr>
          <w:ilvl w:val="1"/>
          <w:numId w:val="115"/>
        </w:numPr>
        <w:spacing w:after="200" w:line="276" w:lineRule="auto"/>
      </w:pPr>
      <w:r>
        <w:t xml:space="preserve">Naam: </w:t>
      </w:r>
      <w:r w:rsidRPr="00382954">
        <w:rPr>
          <w:rStyle w:val="CodesnippetChar"/>
        </w:rPr>
        <w:t>lvwebcontent</w:t>
      </w:r>
      <w:r>
        <w:tab/>
        <w:t>Grootte: 2 GB</w:t>
      </w:r>
    </w:p>
    <w:p w14:paraId="14522958" w14:textId="77777777" w:rsidR="001D31A6" w:rsidRPr="007246C8" w:rsidRDefault="001D31A6" w:rsidP="001D31A6">
      <w:pPr>
        <w:pStyle w:val="ListParagraph"/>
        <w:numPr>
          <w:ilvl w:val="1"/>
          <w:numId w:val="115"/>
        </w:numPr>
        <w:spacing w:after="200" w:line="276" w:lineRule="auto"/>
        <w:rPr>
          <w:color w:val="auto"/>
        </w:rPr>
      </w:pPr>
      <w:r>
        <w:t xml:space="preserve">Naam: </w:t>
      </w:r>
      <w:r w:rsidRPr="00382954">
        <w:rPr>
          <w:rStyle w:val="CodesnippetChar"/>
        </w:rPr>
        <w:t>lvdatabase</w:t>
      </w:r>
      <w:r>
        <w:tab/>
        <w:t>Grootte: 3 GB</w:t>
      </w:r>
    </w:p>
    <w:p w14:paraId="2F08E059" w14:textId="7F965B7C" w:rsidR="001D31A6" w:rsidRPr="002D4D19" w:rsidRDefault="001D31A6" w:rsidP="001D31A6">
      <w:pPr>
        <w:pStyle w:val="ListParagraph"/>
        <w:spacing w:after="200" w:line="276" w:lineRule="auto"/>
        <w:ind w:left="1440" w:firstLine="0"/>
        <w:rPr>
          <w:color w:val="auto"/>
        </w:rPr>
      </w:pPr>
      <w:r>
        <w:t xml:space="preserve">Dus iets als </w:t>
      </w:r>
      <w:r w:rsidRPr="00E37547">
        <w:rPr>
          <w:rStyle w:val="CodeblockChar"/>
          <w:lang w:val="nl-NL"/>
        </w:rPr>
        <w:t xml:space="preserve">sudo lvcreate -L 2G -n lvwebcontent </w:t>
      </w:r>
      <w:r w:rsidR="000F1403">
        <w:rPr>
          <w:rStyle w:val="CodeblockChar"/>
          <w:lang w:val="nl-NL"/>
        </w:rPr>
        <w:t>vg_raid</w:t>
      </w:r>
    </w:p>
    <w:p w14:paraId="029385D6" w14:textId="77777777" w:rsidR="001D31A6" w:rsidRPr="00E90944" w:rsidRDefault="001D31A6" w:rsidP="001D31A6">
      <w:pPr>
        <w:pStyle w:val="ListParagraph"/>
        <w:numPr>
          <w:ilvl w:val="1"/>
          <w:numId w:val="115"/>
        </w:numPr>
        <w:spacing w:after="200" w:line="276" w:lineRule="auto"/>
        <w:rPr>
          <w:color w:val="auto"/>
        </w:rPr>
      </w:pPr>
      <w:r>
        <w:t xml:space="preserve">Bekijk met </w:t>
      </w:r>
      <w:r w:rsidRPr="00E37547">
        <w:rPr>
          <w:rStyle w:val="CodeblockChar"/>
          <w:lang w:val="nl-NL"/>
        </w:rPr>
        <w:t>lvdisplay</w:t>
      </w:r>
      <w:r>
        <w:t xml:space="preserve"> de aanwezige logische volumes. Bekijk ook de output van </w:t>
      </w:r>
      <w:r w:rsidRPr="00E37547">
        <w:rPr>
          <w:rStyle w:val="CodeblockChar"/>
          <w:lang w:val="nl-NL"/>
        </w:rPr>
        <w:t>lsblk</w:t>
      </w:r>
      <w:r>
        <w:t>. Je ziet dat de logische volumes tweemaal voorkomen, je hebt immers een RAID1-oplossing gemaakt.</w:t>
      </w:r>
    </w:p>
    <w:p w14:paraId="70820B80" w14:textId="77777777" w:rsidR="001D31A6" w:rsidRDefault="001D31A6" w:rsidP="001D31A6">
      <w:pPr>
        <w:pStyle w:val="ListParagraph"/>
        <w:numPr>
          <w:ilvl w:val="0"/>
          <w:numId w:val="114"/>
        </w:numPr>
        <w:spacing w:after="200" w:line="276" w:lineRule="auto"/>
      </w:pPr>
      <w:r>
        <w:t xml:space="preserve">Nu geef je beide logische volumes nog een filesystem. Gebruik op de ene volume ext3 (of ext4) en op de ander ext4. </w:t>
      </w:r>
      <w:r>
        <w:rPr>
          <w:color w:val="auto"/>
        </w:rPr>
        <w:t xml:space="preserve">TIP: </w:t>
      </w:r>
      <w:r w:rsidRPr="008519FA">
        <w:rPr>
          <w:b/>
          <w:bCs/>
          <w:color w:val="auto"/>
        </w:rPr>
        <w:t>mkfs</w:t>
      </w:r>
      <w:r>
        <w:rPr>
          <w:b/>
          <w:bCs/>
          <w:color w:val="auto"/>
        </w:rPr>
        <w:t xml:space="preserve">; </w:t>
      </w:r>
      <w:r w:rsidRPr="003B48E7">
        <w:rPr>
          <w:rStyle w:val="CodesnippetChar"/>
        </w:rPr>
        <w:t xml:space="preserve">mkfs -t </w:t>
      </w:r>
      <w:r w:rsidRPr="003B48E7">
        <w:rPr>
          <w:rStyle w:val="CodesnippetChar"/>
          <w:i/>
          <w:iCs/>
        </w:rPr>
        <w:t>&lt;fs&gt;</w:t>
      </w:r>
      <w:r w:rsidRPr="003B48E7">
        <w:rPr>
          <w:rStyle w:val="CodesnippetChar"/>
        </w:rPr>
        <w:t xml:space="preserve"> /dev/</w:t>
      </w:r>
      <w:r w:rsidRPr="003B48E7">
        <w:rPr>
          <w:rStyle w:val="CodesnippetChar"/>
          <w:i/>
          <w:iCs/>
        </w:rPr>
        <w:t>&lt;vgroup&gt;</w:t>
      </w:r>
      <w:r w:rsidRPr="003B48E7">
        <w:rPr>
          <w:rStyle w:val="CodesnippetChar"/>
        </w:rPr>
        <w:t>/</w:t>
      </w:r>
      <w:r w:rsidRPr="003B48E7">
        <w:rPr>
          <w:rStyle w:val="CodesnippetChar"/>
          <w:i/>
          <w:iCs/>
        </w:rPr>
        <w:t>&lt;lvolume&gt;</w:t>
      </w:r>
    </w:p>
    <w:p w14:paraId="48002683" w14:textId="77777777" w:rsidR="001D31A6" w:rsidRPr="006B7382" w:rsidRDefault="001D31A6" w:rsidP="001D31A6">
      <w:pPr>
        <w:pStyle w:val="ListParagraph"/>
        <w:spacing w:after="200" w:line="276" w:lineRule="auto"/>
        <w:ind w:firstLine="0"/>
      </w:pPr>
      <w:r>
        <w:t xml:space="preserve">Je kunt beter </w:t>
      </w:r>
      <w:r w:rsidRPr="009429F5">
        <w:rPr>
          <w:b/>
          <w:bCs/>
        </w:rPr>
        <w:t>geen</w:t>
      </w:r>
      <w:r>
        <w:t xml:space="preserve"> XFS gebruiken!</w:t>
      </w:r>
    </w:p>
    <w:p w14:paraId="48D2477B" w14:textId="77777777" w:rsidR="001D31A6" w:rsidRPr="007425A4" w:rsidRDefault="001D31A6" w:rsidP="001D31A6">
      <w:pPr>
        <w:pStyle w:val="ListParagraph"/>
        <w:spacing w:after="200" w:line="276" w:lineRule="auto"/>
        <w:ind w:firstLine="0"/>
      </w:pPr>
      <w:r w:rsidRPr="007425A4">
        <w:t>Vergeet niet je tweede v</w:t>
      </w:r>
      <w:r>
        <w:t>olume!</w:t>
      </w:r>
    </w:p>
    <w:p w14:paraId="460D15FF" w14:textId="3615015F" w:rsidR="001D31A6" w:rsidRPr="0078551A" w:rsidRDefault="001D31A6" w:rsidP="001D31A6">
      <w:pPr>
        <w:pStyle w:val="ListParagraph"/>
        <w:numPr>
          <w:ilvl w:val="0"/>
          <w:numId w:val="114"/>
        </w:numPr>
        <w:spacing w:after="200" w:line="276" w:lineRule="auto"/>
        <w:rPr>
          <w:i/>
          <w:iCs/>
        </w:rPr>
      </w:pPr>
      <w:r>
        <w:t>Na het filesystem moet je ervoor zorgen dat het filesystems na een reboot leesbaar blijven. We beginnen met het aanmaken /data en daarna de twee directories:</w:t>
      </w:r>
      <w:r w:rsidRPr="00D76564">
        <w:rPr>
          <w:i/>
          <w:iCs/>
        </w:rPr>
        <w:t xml:space="preserve"> /data/web</w:t>
      </w:r>
      <w:r w:rsidR="00210659">
        <w:rPr>
          <w:i/>
          <w:iCs/>
        </w:rPr>
        <w:t>2</w:t>
      </w:r>
      <w:r w:rsidRPr="00D76564">
        <w:rPr>
          <w:i/>
          <w:iCs/>
        </w:rPr>
        <w:t xml:space="preserve"> en /data/db</w:t>
      </w:r>
      <w:r w:rsidR="00210659">
        <w:rPr>
          <w:i/>
          <w:iCs/>
        </w:rPr>
        <w:t>2</w:t>
      </w:r>
      <w:r w:rsidRPr="00D76564">
        <w:rPr>
          <w:i/>
          <w:iCs/>
        </w:rPr>
        <w:t>.</w:t>
      </w:r>
      <w:r>
        <w:rPr>
          <w:i/>
          <w:iCs/>
        </w:rPr>
        <w:t xml:space="preserve"> </w:t>
      </w:r>
      <w:r>
        <w:t xml:space="preserve">Je kunt dat ook doen met één regel in de vorm van: </w:t>
      </w:r>
      <w:r w:rsidRPr="00CF7F23">
        <w:rPr>
          <w:rStyle w:val="CodesnippetChar"/>
        </w:rPr>
        <w:t xml:space="preserve">mkdir </w:t>
      </w:r>
      <w:r w:rsidR="000F1403">
        <w:rPr>
          <w:rStyle w:val="CodesnippetChar"/>
        </w:rPr>
        <w:t xml:space="preserve">-p </w:t>
      </w:r>
      <w:r w:rsidRPr="00CF7F23">
        <w:rPr>
          <w:rStyle w:val="CodesnippetChar"/>
        </w:rPr>
        <w:t>/data</w:t>
      </w:r>
      <w:r w:rsidR="000F1403">
        <w:rPr>
          <w:rStyle w:val="CodesnippetChar"/>
        </w:rPr>
        <w:t>/</w:t>
      </w:r>
      <w:r w:rsidRPr="00CF7F23">
        <w:rPr>
          <w:rStyle w:val="CodesnippetChar"/>
        </w:rPr>
        <w:t>{</w:t>
      </w:r>
      <w:r>
        <w:rPr>
          <w:rStyle w:val="CodesnippetChar"/>
        </w:rPr>
        <w:t>web</w:t>
      </w:r>
      <w:r w:rsidR="00210659">
        <w:rPr>
          <w:rStyle w:val="CodesnippetChar"/>
        </w:rPr>
        <w:t>2</w:t>
      </w:r>
      <w:r w:rsidRPr="00CF7F23">
        <w:rPr>
          <w:rStyle w:val="CodesnippetChar"/>
        </w:rPr>
        <w:t>,</w:t>
      </w:r>
      <w:r>
        <w:rPr>
          <w:rStyle w:val="CodesnippetChar"/>
        </w:rPr>
        <w:t>db</w:t>
      </w:r>
      <w:r w:rsidR="00210659">
        <w:rPr>
          <w:rStyle w:val="CodesnippetChar"/>
        </w:rPr>
        <w:t>2</w:t>
      </w:r>
      <w:r w:rsidRPr="00CF7F23">
        <w:rPr>
          <w:rStyle w:val="CodesnippetChar"/>
        </w:rPr>
        <w:t>}</w:t>
      </w:r>
      <w:r w:rsidRPr="001D04E1">
        <w:rPr>
          <w:color w:val="auto"/>
        </w:rPr>
        <w:t>.</w:t>
      </w:r>
      <w:r>
        <w:rPr>
          <w:color w:val="auto"/>
        </w:rPr>
        <w:t xml:space="preserve"> </w:t>
      </w:r>
      <w:r w:rsidRPr="0078551A">
        <w:t xml:space="preserve">De koppeling tussen de aangemaakte directory en de twee logische volumes ga je aanmaken in </w:t>
      </w:r>
      <w:r w:rsidRPr="00CF7F23">
        <w:rPr>
          <w:rStyle w:val="CodesnippetChar"/>
        </w:rPr>
        <w:t>/etc/fstab</w:t>
      </w:r>
      <w:r>
        <w:rPr>
          <w:rStyle w:val="CodesnippetChar"/>
        </w:rPr>
        <w:t>.</w:t>
      </w:r>
      <w:r w:rsidRPr="0078551A">
        <w:t xml:space="preserve"> </w:t>
      </w:r>
      <w:r w:rsidRPr="00820AB3">
        <w:rPr>
          <w:b/>
          <w:bCs/>
        </w:rPr>
        <w:t>Open dit bestand met nano of VI</w:t>
      </w:r>
      <w:r w:rsidRPr="0078551A">
        <w:t>. Pas het bestand</w:t>
      </w:r>
      <w:r>
        <w:t xml:space="preserve"> (</w:t>
      </w:r>
      <w:r w:rsidRPr="000F1403">
        <w:rPr>
          <w:rStyle w:val="CodesnippetChar"/>
        </w:rPr>
        <w:t>/etc/fstab</w:t>
      </w:r>
      <w:r>
        <w:t>)</w:t>
      </w:r>
      <w:r w:rsidRPr="0078551A">
        <w:t xml:space="preserve"> aan met de volgende instellingen:</w:t>
      </w:r>
    </w:p>
    <w:p w14:paraId="7F11A915" w14:textId="4654E1A2" w:rsidR="001D31A6" w:rsidRDefault="001D31A6" w:rsidP="001D31A6">
      <w:pPr>
        <w:pStyle w:val="ListParagraph"/>
        <w:numPr>
          <w:ilvl w:val="1"/>
          <w:numId w:val="114"/>
        </w:numPr>
        <w:spacing w:after="200" w:line="276" w:lineRule="auto"/>
      </w:pPr>
      <w:r w:rsidRPr="00382954">
        <w:rPr>
          <w:rStyle w:val="CodesnippetChar"/>
        </w:rPr>
        <w:t>lvwebcontent</w:t>
      </w:r>
      <w:r>
        <w:t xml:space="preserve"> bij het booten van je systeem automatisch gemount wordt in </w:t>
      </w:r>
      <w:r w:rsidRPr="00382954">
        <w:rPr>
          <w:rStyle w:val="CodesnippetChar"/>
        </w:rPr>
        <w:t>/data/web</w:t>
      </w:r>
      <w:r w:rsidR="00210659">
        <w:rPr>
          <w:rStyle w:val="CodesnippetChar"/>
        </w:rPr>
        <w:t>2</w:t>
      </w:r>
    </w:p>
    <w:p w14:paraId="6390757A" w14:textId="0574BEF1" w:rsidR="001D31A6" w:rsidRDefault="001D31A6" w:rsidP="001D31A6">
      <w:pPr>
        <w:pStyle w:val="ListParagraph"/>
        <w:numPr>
          <w:ilvl w:val="1"/>
          <w:numId w:val="114"/>
        </w:numPr>
        <w:spacing w:after="200" w:line="276" w:lineRule="auto"/>
      </w:pPr>
      <w:r w:rsidRPr="00382954">
        <w:rPr>
          <w:rStyle w:val="CodesnippetChar"/>
        </w:rPr>
        <w:t>lvdatabase</w:t>
      </w:r>
      <w:r>
        <w:t xml:space="preserve"> in </w:t>
      </w:r>
      <w:r w:rsidRPr="00382954">
        <w:rPr>
          <w:rStyle w:val="CodesnippetChar"/>
        </w:rPr>
        <w:t>/data/db</w:t>
      </w:r>
      <w:r w:rsidR="00210659">
        <w:rPr>
          <w:rStyle w:val="CodesnippetChar"/>
        </w:rPr>
        <w:t>2</w:t>
      </w:r>
      <w:r>
        <w:t xml:space="preserve">. </w:t>
      </w:r>
    </w:p>
    <w:p w14:paraId="37F7A40F" w14:textId="29CEB53A" w:rsidR="001D31A6" w:rsidRPr="00820AB3" w:rsidRDefault="001D31A6" w:rsidP="001D31A6">
      <w:pPr>
        <w:pStyle w:val="ListParagraph"/>
        <w:spacing w:after="200" w:line="276" w:lineRule="auto"/>
        <w:ind w:left="1440" w:firstLine="0"/>
        <w:rPr>
          <w:lang w:val="en-US"/>
        </w:rPr>
      </w:pPr>
      <w:r w:rsidRPr="00820AB3">
        <w:rPr>
          <w:lang w:val="en-US"/>
        </w:rPr>
        <w:t xml:space="preserve">VB regel </w:t>
      </w:r>
      <w:r w:rsidRPr="000F1403">
        <w:rPr>
          <w:rStyle w:val="CodesnippetChar"/>
          <w:lang w:val="en-US"/>
        </w:rPr>
        <w:t>fstab</w:t>
      </w:r>
      <w:r w:rsidR="000F1403">
        <w:rPr>
          <w:lang w:val="en-US"/>
        </w:rPr>
        <w:t xml:space="preserve">: </w:t>
      </w:r>
      <w:r w:rsidRPr="000F1403">
        <w:rPr>
          <w:rStyle w:val="CodesnippetChar"/>
          <w:lang w:val="en-US"/>
        </w:rPr>
        <w:t>/dev/</w:t>
      </w:r>
      <w:r w:rsidR="00210659" w:rsidRPr="000F1403">
        <w:rPr>
          <w:rStyle w:val="CodesnippetChar"/>
          <w:lang w:val="en-US"/>
        </w:rPr>
        <w:t>vg_raid</w:t>
      </w:r>
      <w:r w:rsidRPr="000F1403">
        <w:rPr>
          <w:rStyle w:val="CodesnippetChar"/>
          <w:lang w:val="en-US"/>
        </w:rPr>
        <w:t>/lvwebcontent /data/web</w:t>
      </w:r>
      <w:r w:rsidR="000F1403" w:rsidRPr="000F1403">
        <w:rPr>
          <w:rStyle w:val="CodesnippetChar"/>
          <w:lang w:val="en-US"/>
        </w:rPr>
        <w:t xml:space="preserve">2 </w:t>
      </w:r>
      <w:r w:rsidR="000F1403">
        <w:rPr>
          <w:rStyle w:val="CodesnippetChar"/>
          <w:lang w:val="en-US"/>
        </w:rPr>
        <w:t xml:space="preserve"> </w:t>
      </w:r>
      <w:r w:rsidRPr="000F1403">
        <w:rPr>
          <w:rStyle w:val="CodesnippetChar"/>
          <w:lang w:val="en-US"/>
        </w:rPr>
        <w:t xml:space="preserve"> ext</w:t>
      </w:r>
      <w:r w:rsidR="00210659" w:rsidRPr="000F1403">
        <w:rPr>
          <w:rStyle w:val="CodesnippetChar"/>
          <w:lang w:val="en-US"/>
        </w:rPr>
        <w:t>4</w:t>
      </w:r>
      <w:r w:rsidRPr="000F1403">
        <w:rPr>
          <w:rStyle w:val="CodesnippetChar"/>
          <w:lang w:val="en-US"/>
        </w:rPr>
        <w:t xml:space="preserve"> defaults 0 0</w:t>
      </w:r>
    </w:p>
    <w:p w14:paraId="325DAC04" w14:textId="77777777" w:rsidR="001D31A6" w:rsidRDefault="001D31A6" w:rsidP="001D31A6">
      <w:pPr>
        <w:pStyle w:val="ListParagraph"/>
        <w:numPr>
          <w:ilvl w:val="1"/>
          <w:numId w:val="114"/>
        </w:numPr>
        <w:spacing w:after="200" w:line="276" w:lineRule="auto"/>
      </w:pPr>
      <w:r>
        <w:t xml:space="preserve">Mount ze ook nu meteen met </w:t>
      </w:r>
      <w:r w:rsidRPr="00FA4451">
        <w:rPr>
          <w:rStyle w:val="CodeblockChar"/>
          <w:lang w:val="nl-NL"/>
        </w:rPr>
        <w:t>mount -a</w:t>
      </w:r>
      <w:r>
        <w:t xml:space="preserve"> en bekijk met </w:t>
      </w:r>
      <w:r w:rsidRPr="00FA4451">
        <w:rPr>
          <w:rStyle w:val="CodeblockChar"/>
          <w:lang w:val="nl-NL"/>
        </w:rPr>
        <w:t>mount</w:t>
      </w:r>
      <w:r w:rsidRPr="00A22FAB">
        <w:rPr>
          <w:b/>
          <w:bCs/>
        </w:rPr>
        <w:t xml:space="preserve"> </w:t>
      </w:r>
      <w:r>
        <w:t>of de disks nu voorkomen. Optioneel kun je een reboot uitvoeren, maar je kunt ook verder gaan met de volgende opdracht. Nu even wat data kopiëren.</w:t>
      </w:r>
    </w:p>
    <w:p w14:paraId="4E9CE3C1" w14:textId="3A57D91A" w:rsidR="001D31A6" w:rsidRDefault="001D31A6" w:rsidP="001D31A6">
      <w:pPr>
        <w:pStyle w:val="ListParagraph"/>
        <w:numPr>
          <w:ilvl w:val="0"/>
          <w:numId w:val="114"/>
        </w:numPr>
        <w:spacing w:after="200" w:line="276" w:lineRule="auto"/>
      </w:pPr>
      <w:r>
        <w:t xml:space="preserve">Kopieer nu de inhoud (inclusief alle onderliggende subdirectories) van </w:t>
      </w:r>
      <w:r w:rsidRPr="00382954">
        <w:rPr>
          <w:rStyle w:val="CodesnippetChar"/>
        </w:rPr>
        <w:t>/usr/share/doc</w:t>
      </w:r>
      <w:r>
        <w:rPr>
          <w:rStyle w:val="CodesnippetChar"/>
        </w:rPr>
        <w:t>/*</w:t>
      </w:r>
      <w:r>
        <w:t xml:space="preserve"> en </w:t>
      </w:r>
      <w:r w:rsidRPr="00382954">
        <w:rPr>
          <w:rStyle w:val="CodesnippetChar"/>
        </w:rPr>
        <w:t>/var/cache/</w:t>
      </w:r>
      <w:r>
        <w:rPr>
          <w:rStyle w:val="CodesnippetChar"/>
        </w:rPr>
        <w:t>dnf</w:t>
      </w:r>
      <w:r>
        <w:t xml:space="preserve"> naar respectievelijjk </w:t>
      </w:r>
      <w:r w:rsidRPr="00382954">
        <w:rPr>
          <w:rStyle w:val="CodesnippetChar"/>
        </w:rPr>
        <w:t>/data/web</w:t>
      </w:r>
      <w:r w:rsidR="00210659">
        <w:rPr>
          <w:rStyle w:val="CodesnippetChar"/>
        </w:rPr>
        <w:t>2</w:t>
      </w:r>
      <w:r>
        <w:t xml:space="preserve"> en </w:t>
      </w:r>
      <w:r w:rsidRPr="00382954">
        <w:rPr>
          <w:rStyle w:val="CodesnippetChar"/>
        </w:rPr>
        <w:t>/data/</w:t>
      </w:r>
      <w:r w:rsidRPr="00C910E4">
        <w:rPr>
          <w:rStyle w:val="CodesnippetChar"/>
          <w:color w:val="auto"/>
        </w:rPr>
        <w:t>db</w:t>
      </w:r>
      <w:r w:rsidR="00210659">
        <w:rPr>
          <w:rStyle w:val="CodesnippetChar"/>
          <w:color w:val="auto"/>
        </w:rPr>
        <w:t>2</w:t>
      </w:r>
      <w:r w:rsidRPr="00C910E4">
        <w:rPr>
          <w:color w:val="auto"/>
        </w:rPr>
        <w:t xml:space="preserve">. </w:t>
      </w:r>
      <w:r>
        <w:rPr>
          <w:color w:val="auto"/>
        </w:rPr>
        <w:t xml:space="preserve">Het zijn willekeurige kopieer acties. </w:t>
      </w:r>
      <w:r w:rsidR="00210659">
        <w:rPr>
          <w:color w:val="auto"/>
        </w:rPr>
        <w:t>Gebruik hiervoor het commando</w:t>
      </w:r>
      <w:r>
        <w:rPr>
          <w:color w:val="auto"/>
        </w:rPr>
        <w:t xml:space="preserve"> </w:t>
      </w:r>
      <w:r w:rsidRPr="003B48E7">
        <w:rPr>
          <w:rStyle w:val="CodesnippetChar"/>
        </w:rPr>
        <w:t>cp -</w:t>
      </w:r>
      <w:r w:rsidR="00210659">
        <w:rPr>
          <w:rStyle w:val="CodesnippetChar"/>
        </w:rPr>
        <w:t>r</w:t>
      </w:r>
      <w:r w:rsidRPr="003B48E7">
        <w:rPr>
          <w:rStyle w:val="CodesnippetChar"/>
        </w:rPr>
        <w:t xml:space="preserve"> </w:t>
      </w:r>
      <w:r w:rsidRPr="003B48E7">
        <w:rPr>
          <w:rStyle w:val="CodesnippetChar"/>
          <w:i/>
          <w:iCs/>
        </w:rPr>
        <w:t>&lt;van&gt; &lt;naar&gt;</w:t>
      </w:r>
      <w:r>
        <w:rPr>
          <w:b/>
          <w:bCs/>
          <w:color w:val="auto"/>
        </w:rPr>
        <w:t xml:space="preserve"> </w:t>
      </w:r>
    </w:p>
    <w:p w14:paraId="73DA35D5" w14:textId="4FE7E066" w:rsidR="001D31A6" w:rsidRDefault="003B48E7" w:rsidP="003B48E7">
      <w:pPr>
        <w:pStyle w:val="Heading2"/>
      </w:pPr>
      <w:r>
        <w:t>Deelo</w:t>
      </w:r>
      <w:r w:rsidR="001D31A6">
        <w:t xml:space="preserve">pdracht: </w:t>
      </w:r>
      <w:r w:rsidR="001D31A6" w:rsidRPr="003B48E7">
        <w:rPr>
          <w:rStyle w:val="CodesnippetChar"/>
          <w:sz w:val="32"/>
          <w:szCs w:val="32"/>
        </w:rPr>
        <w:t>dump</w:t>
      </w:r>
      <w:r w:rsidR="001D31A6" w:rsidRPr="003B48E7">
        <w:rPr>
          <w:sz w:val="40"/>
          <w:szCs w:val="36"/>
        </w:rPr>
        <w:t xml:space="preserve"> </w:t>
      </w:r>
      <w:r w:rsidR="001D31A6">
        <w:t xml:space="preserve">en </w:t>
      </w:r>
      <w:r w:rsidR="001D31A6" w:rsidRPr="003B48E7">
        <w:rPr>
          <w:rStyle w:val="CodesnippetChar"/>
          <w:sz w:val="32"/>
          <w:szCs w:val="32"/>
        </w:rPr>
        <w:t>restore</w:t>
      </w:r>
    </w:p>
    <w:p w14:paraId="15501A9A" w14:textId="77777777" w:rsidR="001D31A6" w:rsidRDefault="001D31A6" w:rsidP="001D31A6">
      <w:r>
        <w:t>Voordat we in de volgende opdracht verder gaan met het simuleren van het falen van een disk, gaan we nu voor de zekerheid eerst een backup maken.</w:t>
      </w:r>
    </w:p>
    <w:p w14:paraId="3D1940EA" w14:textId="059AA449" w:rsidR="001D31A6" w:rsidRDefault="001D31A6" w:rsidP="001D31A6">
      <w:pPr>
        <w:pStyle w:val="ListParagraph"/>
        <w:numPr>
          <w:ilvl w:val="0"/>
          <w:numId w:val="116"/>
        </w:numPr>
        <w:spacing w:after="200" w:line="276" w:lineRule="auto"/>
        <w:rPr>
          <w:color w:val="auto"/>
        </w:rPr>
      </w:pPr>
      <w:r w:rsidRPr="00B0165D">
        <w:rPr>
          <w:color w:val="auto"/>
        </w:rPr>
        <w:t xml:space="preserve">Maak met het commando </w:t>
      </w:r>
      <w:r w:rsidRPr="00B0165D">
        <w:rPr>
          <w:rStyle w:val="CodesnippetChar"/>
          <w:color w:val="auto"/>
        </w:rPr>
        <w:t>dump</w:t>
      </w:r>
      <w:r w:rsidRPr="00B0165D">
        <w:rPr>
          <w:color w:val="auto"/>
        </w:rPr>
        <w:t xml:space="preserve"> </w:t>
      </w:r>
      <w:r w:rsidRPr="00B0165D">
        <w:rPr>
          <w:b/>
          <w:color w:val="auto"/>
        </w:rPr>
        <w:t xml:space="preserve">een level 0 </w:t>
      </w:r>
      <w:r w:rsidRPr="00B0165D">
        <w:rPr>
          <w:color w:val="auto"/>
        </w:rPr>
        <w:t xml:space="preserve">backup van het filesystem in </w:t>
      </w:r>
      <w:r w:rsidRPr="00B0165D">
        <w:rPr>
          <w:rStyle w:val="CodesnippetChar"/>
          <w:color w:val="auto"/>
        </w:rPr>
        <w:t>/data/d</w:t>
      </w:r>
      <w:r w:rsidR="000F1403">
        <w:rPr>
          <w:rStyle w:val="CodesnippetChar"/>
          <w:color w:val="auto"/>
        </w:rPr>
        <w:t>b2</w:t>
      </w:r>
      <w:r w:rsidRPr="00B0165D">
        <w:rPr>
          <w:color w:val="auto"/>
        </w:rPr>
        <w:t xml:space="preserve"> naar een file genaamd </w:t>
      </w:r>
      <w:r w:rsidRPr="00B0165D">
        <w:rPr>
          <w:rStyle w:val="CodesnippetChar"/>
          <w:color w:val="auto"/>
        </w:rPr>
        <w:t>db-backup.0</w:t>
      </w:r>
      <w:r w:rsidRPr="00B0165D">
        <w:rPr>
          <w:color w:val="auto"/>
        </w:rPr>
        <w:t xml:space="preserve"> in de home-directory van de </w:t>
      </w:r>
      <w:r w:rsidRPr="00B0165D">
        <w:rPr>
          <w:rStyle w:val="CodesnippetChar"/>
          <w:color w:val="auto"/>
        </w:rPr>
        <w:t>root</w:t>
      </w:r>
      <w:r w:rsidRPr="00B0165D">
        <w:rPr>
          <w:color w:val="auto"/>
        </w:rPr>
        <w:t xml:space="preserve">-user. </w:t>
      </w:r>
      <w:r w:rsidR="000F1403" w:rsidRPr="00FA4451">
        <w:rPr>
          <w:rStyle w:val="CodeblockChar"/>
          <w:lang w:val="nl-NL"/>
        </w:rPr>
        <w:t>m</w:t>
      </w:r>
      <w:r w:rsidRPr="00FA4451">
        <w:rPr>
          <w:rStyle w:val="CodeblockChar"/>
          <w:lang w:val="nl-NL"/>
        </w:rPr>
        <w:t>an dump</w:t>
      </w:r>
      <w:r w:rsidRPr="00B0165D">
        <w:rPr>
          <w:color w:val="auto"/>
        </w:rPr>
        <w:t xml:space="preserve"> helpt je weer bij het uitvoeren van deze tool. Lees het op hoofdlijnen door! </w:t>
      </w:r>
    </w:p>
    <w:p w14:paraId="0CDC28FA" w14:textId="77777777" w:rsidR="001D31A6" w:rsidRDefault="001D31A6" w:rsidP="001D31A6">
      <w:pPr>
        <w:pStyle w:val="ListParagraph"/>
        <w:spacing w:after="200" w:line="276" w:lineRule="auto"/>
        <w:ind w:firstLine="0"/>
        <w:rPr>
          <w:color w:val="auto"/>
        </w:rPr>
      </w:pPr>
      <w:r>
        <w:rPr>
          <w:color w:val="auto"/>
        </w:rPr>
        <w:t>Wat hieronder staat, zou het eerste commando moeten zijn, maar je kunt het aanpassen indien dat nodig is.</w:t>
      </w:r>
    </w:p>
    <w:p w14:paraId="751CBBBC" w14:textId="1DF56405" w:rsidR="001D31A6" w:rsidRDefault="001D31A6" w:rsidP="003B48E7">
      <w:pPr>
        <w:pStyle w:val="Codeblock"/>
      </w:pPr>
      <w:r w:rsidRPr="006248AF">
        <w:t>dump -0u -f ~/backup.0 /data/d</w:t>
      </w:r>
      <w:r w:rsidR="000F1403">
        <w:t>b2</w:t>
      </w:r>
    </w:p>
    <w:p w14:paraId="6A5B0EFC" w14:textId="77777777" w:rsidR="001D31A6" w:rsidRPr="006248AF" w:rsidRDefault="001D31A6" w:rsidP="001D31A6">
      <w:pPr>
        <w:pStyle w:val="ListParagraph"/>
        <w:spacing w:after="200" w:line="276" w:lineRule="auto"/>
        <w:ind w:firstLine="0"/>
        <w:rPr>
          <w:color w:val="auto"/>
          <w:lang w:val="en-US"/>
        </w:rPr>
      </w:pPr>
    </w:p>
    <w:p w14:paraId="425AC4C5" w14:textId="77777777" w:rsidR="001D31A6" w:rsidRPr="00B0165D" w:rsidRDefault="001D31A6" w:rsidP="001D31A6">
      <w:pPr>
        <w:pStyle w:val="ListParagraph"/>
        <w:spacing w:after="200" w:line="276" w:lineRule="auto"/>
        <w:ind w:firstLine="0"/>
        <w:rPr>
          <w:color w:val="auto"/>
        </w:rPr>
      </w:pPr>
      <w:r w:rsidRPr="00B0165D">
        <w:rPr>
          <w:color w:val="auto"/>
        </w:rPr>
        <w:t xml:space="preserve">Wat is het verschil tussen een level 0 en bijvoorbeeld een level 1 backup? </w:t>
      </w:r>
    </w:p>
    <w:p w14:paraId="2F3B90A2" w14:textId="77777777" w:rsidR="001D31A6" w:rsidRDefault="001D31A6" w:rsidP="001D31A6">
      <w:pPr>
        <w:pStyle w:val="ListParagraph"/>
        <w:spacing w:after="200" w:line="276" w:lineRule="auto"/>
        <w:ind w:firstLine="0"/>
        <w:rPr>
          <w:color w:val="auto"/>
        </w:rPr>
      </w:pPr>
      <w:r w:rsidRPr="00B0165D">
        <w:rPr>
          <w:color w:val="auto"/>
        </w:rPr>
        <w:t>Hoe definieer je het level van de backup?</w:t>
      </w:r>
    </w:p>
    <w:p w14:paraId="1B28733E" w14:textId="2C81AFC3" w:rsidR="001D31A6" w:rsidRDefault="001D31A6" w:rsidP="001D31A6">
      <w:pPr>
        <w:pStyle w:val="ListParagraph"/>
        <w:numPr>
          <w:ilvl w:val="0"/>
          <w:numId w:val="116"/>
        </w:numPr>
        <w:spacing w:after="200" w:line="276" w:lineRule="auto"/>
      </w:pPr>
      <w:r>
        <w:t xml:space="preserve">Maak nu een tekst-bestandje aan genaamd (nano) </w:t>
      </w:r>
      <w:r w:rsidRPr="00382954">
        <w:rPr>
          <w:rStyle w:val="CodesnippetChar"/>
        </w:rPr>
        <w:t>/data/db/test1.txt</w:t>
      </w:r>
      <w:r>
        <w:t xml:space="preserve"> en zet er wat onzin-tekst in. (maar </w:t>
      </w:r>
      <w:r w:rsidRPr="00E37547">
        <w:rPr>
          <w:rStyle w:val="CodeblockChar"/>
          <w:lang w:val="nl-NL"/>
        </w:rPr>
        <w:t>echo Weetikveelwat &gt; /data/db</w:t>
      </w:r>
      <w:r w:rsidR="000F1403">
        <w:rPr>
          <w:rStyle w:val="CodeblockChar"/>
          <w:lang w:val="nl-NL"/>
        </w:rPr>
        <w:t>2</w:t>
      </w:r>
      <w:r w:rsidRPr="00E37547">
        <w:rPr>
          <w:rStyle w:val="CodeblockChar"/>
          <w:lang w:val="nl-NL"/>
        </w:rPr>
        <w:t>/test2.text</w:t>
      </w:r>
      <w:r>
        <w:t xml:space="preserve"> mag bijvoorbeeld ook)</w:t>
      </w:r>
    </w:p>
    <w:p w14:paraId="79D9C393" w14:textId="77777777" w:rsidR="001D31A6" w:rsidRDefault="001D31A6" w:rsidP="001D31A6">
      <w:pPr>
        <w:pStyle w:val="ListParagraph"/>
        <w:numPr>
          <w:ilvl w:val="0"/>
          <w:numId w:val="116"/>
        </w:numPr>
        <w:spacing w:after="200" w:line="276" w:lineRule="auto"/>
      </w:pPr>
      <w:r>
        <w:t xml:space="preserve">Maak met het commando </w:t>
      </w:r>
      <w:r w:rsidRPr="00382954">
        <w:rPr>
          <w:rStyle w:val="CodesnippetChar"/>
        </w:rPr>
        <w:t>dump</w:t>
      </w:r>
      <w:r>
        <w:t xml:space="preserve"> een tweede level 0 backup van het filesystem in </w:t>
      </w:r>
      <w:r w:rsidRPr="00382954">
        <w:rPr>
          <w:rStyle w:val="CodesnippetChar"/>
        </w:rPr>
        <w:t>/data/db</w:t>
      </w:r>
      <w:r>
        <w:t xml:space="preserve"> naar een file genaamd </w:t>
      </w:r>
      <w:r w:rsidRPr="00382954">
        <w:rPr>
          <w:rStyle w:val="CodesnippetChar"/>
        </w:rPr>
        <w:t>db-backup.0-2</w:t>
      </w:r>
      <w:r>
        <w:t xml:space="preserve"> in de home-directory van de </w:t>
      </w:r>
      <w:r w:rsidRPr="00382954">
        <w:rPr>
          <w:rStyle w:val="CodesnippetChar"/>
        </w:rPr>
        <w:t>root</w:t>
      </w:r>
      <w:r>
        <w:t>-user.</w:t>
      </w:r>
    </w:p>
    <w:p w14:paraId="3230C521" w14:textId="0D8F013A" w:rsidR="001D31A6" w:rsidRDefault="001D31A6" w:rsidP="001D31A6">
      <w:pPr>
        <w:pStyle w:val="ListParagraph"/>
        <w:numPr>
          <w:ilvl w:val="0"/>
          <w:numId w:val="116"/>
        </w:numPr>
        <w:spacing w:after="200" w:line="276" w:lineRule="auto"/>
      </w:pPr>
      <w:r>
        <w:lastRenderedPageBreak/>
        <w:t xml:space="preserve">Maak nu een tweede tekst-bestandje aan genaamd </w:t>
      </w:r>
      <w:r w:rsidRPr="00382954">
        <w:rPr>
          <w:rStyle w:val="CodesnippetChar"/>
        </w:rPr>
        <w:t>/data/db</w:t>
      </w:r>
      <w:r w:rsidR="000F1403">
        <w:rPr>
          <w:rStyle w:val="CodesnippetChar"/>
        </w:rPr>
        <w:t>2</w:t>
      </w:r>
      <w:r w:rsidRPr="00382954">
        <w:rPr>
          <w:rStyle w:val="CodesnippetChar"/>
        </w:rPr>
        <w:t>/test2.txt</w:t>
      </w:r>
      <w:r>
        <w:t xml:space="preserve"> en zet ook daar wat onzin-tekst in.</w:t>
      </w:r>
    </w:p>
    <w:p w14:paraId="14075E07" w14:textId="559D9A32" w:rsidR="001D31A6" w:rsidRDefault="001D31A6" w:rsidP="001D31A6">
      <w:pPr>
        <w:pStyle w:val="ListParagraph"/>
        <w:numPr>
          <w:ilvl w:val="0"/>
          <w:numId w:val="116"/>
        </w:numPr>
        <w:spacing w:after="200" w:line="276" w:lineRule="auto"/>
      </w:pPr>
      <w:r>
        <w:t xml:space="preserve">Maak met het commando </w:t>
      </w:r>
      <w:r w:rsidRPr="00382954">
        <w:rPr>
          <w:rStyle w:val="CodesnippetChar"/>
        </w:rPr>
        <w:t>dump</w:t>
      </w:r>
      <w:r>
        <w:t xml:space="preserve"> een </w:t>
      </w:r>
      <w:r w:rsidRPr="00382954">
        <w:rPr>
          <w:b/>
        </w:rPr>
        <w:t>level 1</w:t>
      </w:r>
      <w:r>
        <w:t xml:space="preserve"> backup van het filesystem in </w:t>
      </w:r>
      <w:r w:rsidRPr="00382954">
        <w:rPr>
          <w:rStyle w:val="CodesnippetChar"/>
        </w:rPr>
        <w:t>/data/db</w:t>
      </w:r>
      <w:r w:rsidR="000F1403">
        <w:rPr>
          <w:rStyle w:val="CodesnippetChar"/>
        </w:rPr>
        <w:t>2</w:t>
      </w:r>
      <w:r>
        <w:t xml:space="preserve"> naar een file genaamd </w:t>
      </w:r>
      <w:r w:rsidRPr="00382954">
        <w:rPr>
          <w:rStyle w:val="CodesnippetChar"/>
        </w:rPr>
        <w:t>db-backup.1</w:t>
      </w:r>
      <w:r>
        <w:t xml:space="preserve"> in de home-directory van de </w:t>
      </w:r>
      <w:r w:rsidRPr="00382954">
        <w:rPr>
          <w:rStyle w:val="CodesnippetChar"/>
        </w:rPr>
        <w:t>root</w:t>
      </w:r>
      <w:r>
        <w:t>-user.</w:t>
      </w:r>
    </w:p>
    <w:p w14:paraId="79AF009D" w14:textId="77777777" w:rsidR="001D31A6" w:rsidRDefault="001D31A6" w:rsidP="001D31A6">
      <w:pPr>
        <w:pStyle w:val="ListParagraph"/>
        <w:spacing w:after="200" w:line="276" w:lineRule="auto"/>
        <w:ind w:firstLine="0"/>
      </w:pPr>
      <w:r>
        <w:t>Wat voor verschil merkte je tussen de tweede level 0 dump en de level 1 dump? Hoe verklaar je dat?</w:t>
      </w:r>
    </w:p>
    <w:p w14:paraId="49B79194" w14:textId="77777777" w:rsidR="001D31A6" w:rsidRPr="00626505" w:rsidRDefault="001D31A6" w:rsidP="001D31A6">
      <w:pPr>
        <w:spacing w:after="200" w:line="276" w:lineRule="auto"/>
      </w:pPr>
      <w:r w:rsidRPr="00626505">
        <w:t>Bij het maken van een backup is het essentieel dat je geregeld kijkt of de backup ook bevat wat het zou moeten bevatten. Hiervoor zijn een aantal methodes, waarvan de tool restore een voorbeeld is. Hier ga je nu mee werken!</w:t>
      </w:r>
    </w:p>
    <w:p w14:paraId="2258AF10" w14:textId="77777777" w:rsidR="001D31A6" w:rsidRDefault="001D31A6" w:rsidP="001D31A6">
      <w:pPr>
        <w:pStyle w:val="ListParagraph"/>
        <w:numPr>
          <w:ilvl w:val="0"/>
          <w:numId w:val="116"/>
        </w:numPr>
        <w:spacing w:after="200" w:line="276" w:lineRule="auto"/>
        <w:rPr>
          <w:color w:val="auto"/>
        </w:rPr>
      </w:pPr>
      <w:r>
        <w:t xml:space="preserve">Maak nu in de home-directory van de user </w:t>
      </w:r>
      <w:r w:rsidRPr="00382954">
        <w:rPr>
          <w:rStyle w:val="CodesnippetChar"/>
        </w:rPr>
        <w:t>root</w:t>
      </w:r>
      <w:r>
        <w:t xml:space="preserve"> een directory </w:t>
      </w:r>
      <w:r w:rsidRPr="00382954">
        <w:rPr>
          <w:rStyle w:val="CodesnippetChar"/>
        </w:rPr>
        <w:t>restore</w:t>
      </w:r>
      <w:r>
        <w:t xml:space="preserve"> aan en restore daar de bestandjes </w:t>
      </w:r>
      <w:r w:rsidRPr="00382954">
        <w:rPr>
          <w:rStyle w:val="CodesnippetChar"/>
        </w:rPr>
        <w:t>test1.txt</w:t>
      </w:r>
      <w:r>
        <w:t xml:space="preserve"> en </w:t>
      </w:r>
      <w:r w:rsidRPr="00382954">
        <w:rPr>
          <w:rStyle w:val="CodesnippetChar"/>
        </w:rPr>
        <w:t>test2.txt</w:t>
      </w:r>
      <w:r>
        <w:t xml:space="preserve">. </w:t>
      </w:r>
      <w:r w:rsidRPr="00922ED4">
        <w:rPr>
          <w:color w:val="auto"/>
        </w:rPr>
        <w:t>Denk weer aan man restore voor info! Lees bij het uitvoeren van de restore goed de ‘vragen’ die op het scherm worden getoond en beredeneer welk antwoord je moet geven.</w:t>
      </w:r>
    </w:p>
    <w:p w14:paraId="3F40B98D" w14:textId="77777777" w:rsidR="001D31A6" w:rsidRPr="006E181D" w:rsidRDefault="001D31A6" w:rsidP="001D31A6">
      <w:pPr>
        <w:pStyle w:val="ListParagraph"/>
        <w:spacing w:after="200" w:line="276" w:lineRule="auto"/>
        <w:ind w:firstLine="0"/>
        <w:rPr>
          <w:color w:val="auto"/>
        </w:rPr>
      </w:pPr>
      <w:r w:rsidRPr="00E37547">
        <w:rPr>
          <w:rStyle w:val="CodeblockChar"/>
          <w:lang w:val="nl-NL"/>
        </w:rPr>
        <w:t>restore -f ~/db-backup.0-2 -x  test1.txt</w:t>
      </w:r>
      <w:r w:rsidRPr="006E181D">
        <w:rPr>
          <w:color w:val="auto"/>
        </w:rPr>
        <w:t xml:space="preserve"> zou je moe</w:t>
      </w:r>
      <w:r>
        <w:rPr>
          <w:color w:val="auto"/>
        </w:rPr>
        <w:t>ten helpen</w:t>
      </w:r>
    </w:p>
    <w:p w14:paraId="311B2DAA" w14:textId="77777777" w:rsidR="001D31A6" w:rsidRDefault="001D31A6" w:rsidP="001D31A6">
      <w:pPr>
        <w:pStyle w:val="ListParagraph"/>
        <w:numPr>
          <w:ilvl w:val="0"/>
          <w:numId w:val="116"/>
        </w:numPr>
        <w:spacing w:after="200" w:line="276" w:lineRule="auto"/>
      </w:pPr>
      <w:r>
        <w:t xml:space="preserve">Welke backup-files had je nodig voor </w:t>
      </w:r>
      <w:r w:rsidRPr="00382954">
        <w:rPr>
          <w:rStyle w:val="CodesnippetChar"/>
        </w:rPr>
        <w:t>test1.txt</w:t>
      </w:r>
      <w:r>
        <w:t xml:space="preserve">? En welke voor </w:t>
      </w:r>
      <w:r w:rsidRPr="00382954">
        <w:rPr>
          <w:rStyle w:val="CodesnippetChar"/>
        </w:rPr>
        <w:t>test2.txt</w:t>
      </w:r>
      <w:r>
        <w:t>? Hoe verklaar je dat?</w:t>
      </w:r>
    </w:p>
    <w:p w14:paraId="7AB3AB9F" w14:textId="7FFB2B6D" w:rsidR="001D31A6" w:rsidRPr="00922ED4" w:rsidRDefault="001D31A6" w:rsidP="001D31A6">
      <w:pPr>
        <w:pStyle w:val="ListParagraph"/>
        <w:numPr>
          <w:ilvl w:val="0"/>
          <w:numId w:val="116"/>
        </w:numPr>
        <w:spacing w:after="200" w:line="276" w:lineRule="auto"/>
        <w:rPr>
          <w:color w:val="auto"/>
        </w:rPr>
      </w:pPr>
      <w:r>
        <w:t xml:space="preserve">Verwijder </w:t>
      </w:r>
      <w:r w:rsidRPr="00382954">
        <w:rPr>
          <w:rStyle w:val="CodesnippetChar"/>
        </w:rPr>
        <w:t>db-backup.0</w:t>
      </w:r>
      <w:r>
        <w:t xml:space="preserve"> en maak ook een level 0 dump van het </w:t>
      </w:r>
      <w:r w:rsidRPr="00922ED4">
        <w:rPr>
          <w:color w:val="auto"/>
        </w:rPr>
        <w:t xml:space="preserve">filesystem in </w:t>
      </w:r>
      <w:r w:rsidRPr="00922ED4">
        <w:rPr>
          <w:rStyle w:val="CodesnippetChar"/>
          <w:color w:val="auto"/>
        </w:rPr>
        <w:t>/data/web</w:t>
      </w:r>
      <w:r w:rsidR="000F1403">
        <w:rPr>
          <w:rStyle w:val="CodesnippetChar"/>
          <w:color w:val="auto"/>
        </w:rPr>
        <w:t>2</w:t>
      </w:r>
      <w:r w:rsidRPr="00922ED4">
        <w:rPr>
          <w:color w:val="auto"/>
        </w:rPr>
        <w:t xml:space="preserve"> naar de file </w:t>
      </w:r>
      <w:r w:rsidRPr="00922ED4">
        <w:rPr>
          <w:rStyle w:val="CodesnippetChar"/>
          <w:color w:val="auto"/>
        </w:rPr>
        <w:t>web-backup.0</w:t>
      </w:r>
      <w:r w:rsidRPr="00922ED4">
        <w:rPr>
          <w:color w:val="auto"/>
        </w:rPr>
        <w:t xml:space="preserve"> in de home-directory van de </w:t>
      </w:r>
      <w:r w:rsidRPr="00922ED4">
        <w:rPr>
          <w:rStyle w:val="CodesnippetChar"/>
          <w:color w:val="auto"/>
        </w:rPr>
        <w:t>root</w:t>
      </w:r>
      <w:r w:rsidRPr="00922ED4">
        <w:rPr>
          <w:color w:val="auto"/>
        </w:rPr>
        <w:t xml:space="preserve"> user. Voor het verwijderen van de backup kun je gebruikmaken van o.a. </w:t>
      </w:r>
      <w:r w:rsidRPr="000F1403">
        <w:rPr>
          <w:rStyle w:val="CodesnippetChar"/>
        </w:rPr>
        <w:t>rm</w:t>
      </w:r>
      <w:r w:rsidRPr="00922ED4">
        <w:rPr>
          <w:color w:val="auto"/>
        </w:rPr>
        <w:t>.</w:t>
      </w:r>
    </w:p>
    <w:p w14:paraId="59CBDCEF" w14:textId="2F8B7938" w:rsidR="001D31A6" w:rsidRDefault="003B48E7" w:rsidP="003B48E7">
      <w:pPr>
        <w:pStyle w:val="Heading2"/>
      </w:pPr>
      <w:r>
        <w:t>Deelo</w:t>
      </w:r>
      <w:r w:rsidR="001D31A6">
        <w:t>pdracht: een logical volume uitbreiden</w:t>
      </w:r>
    </w:p>
    <w:p w14:paraId="7CE7A57F" w14:textId="1EE794A4" w:rsidR="001D31A6" w:rsidRPr="0028710E" w:rsidRDefault="001D31A6" w:rsidP="001D31A6">
      <w:r>
        <w:t xml:space="preserve">In deze opdracht ga je een volume vergroten. Stel dat de database die je zogenaamd hebt onder </w:t>
      </w:r>
      <w:r w:rsidRPr="00244B90">
        <w:rPr>
          <w:rStyle w:val="CodesnippetChar"/>
        </w:rPr>
        <w:t>/data/d</w:t>
      </w:r>
      <w:r w:rsidR="000F1403">
        <w:rPr>
          <w:rStyle w:val="CodesnippetChar"/>
        </w:rPr>
        <w:t>b2</w:t>
      </w:r>
      <w:r>
        <w:t xml:space="preserve"> zo snel groeit dat de ruimte binnenkort zal opraken. Je wilt echter niet dat de site die er gebruik van maakt offline gaat bij </w:t>
      </w:r>
      <w:r w:rsidRPr="0028710E">
        <w:t>het uitbreiden van de diskruimte. Je gaat nu dus online de ruimte uitbreiden.</w:t>
      </w:r>
    </w:p>
    <w:p w14:paraId="5DC4EFD2" w14:textId="78858A7F" w:rsidR="001D31A6" w:rsidRPr="0028710E" w:rsidRDefault="001D31A6" w:rsidP="001D31A6">
      <w:pPr>
        <w:pStyle w:val="ListParagraph"/>
        <w:numPr>
          <w:ilvl w:val="0"/>
          <w:numId w:val="117"/>
        </w:numPr>
        <w:spacing w:after="200" w:line="276" w:lineRule="auto"/>
        <w:rPr>
          <w:color w:val="auto"/>
        </w:rPr>
      </w:pPr>
      <w:r w:rsidRPr="0028710E">
        <w:rPr>
          <w:color w:val="auto"/>
        </w:rPr>
        <w:t xml:space="preserve">Hoeveel vrije ruimte heb je nog in de volume group </w:t>
      </w:r>
      <w:r w:rsidR="000F1403">
        <w:rPr>
          <w:rStyle w:val="CodesnippetChar"/>
          <w:color w:val="auto"/>
        </w:rPr>
        <w:t>vg_raid</w:t>
      </w:r>
      <w:r w:rsidRPr="0028710E">
        <w:rPr>
          <w:color w:val="auto"/>
        </w:rPr>
        <w:t xml:space="preserve">? Tip: </w:t>
      </w:r>
      <w:r w:rsidRPr="000F1403">
        <w:rPr>
          <w:rStyle w:val="CodesnippetChar"/>
        </w:rPr>
        <w:t>vgdisplay</w:t>
      </w:r>
      <w:r w:rsidRPr="0028710E">
        <w:rPr>
          <w:color w:val="auto"/>
        </w:rPr>
        <w:t>!</w:t>
      </w:r>
    </w:p>
    <w:p w14:paraId="673140B3" w14:textId="56A89C4F" w:rsidR="001D31A6" w:rsidRDefault="001D31A6" w:rsidP="001D31A6">
      <w:pPr>
        <w:pStyle w:val="ListParagraph"/>
        <w:numPr>
          <w:ilvl w:val="0"/>
          <w:numId w:val="117"/>
        </w:numPr>
        <w:spacing w:after="200" w:line="276" w:lineRule="auto"/>
        <w:rPr>
          <w:color w:val="auto"/>
        </w:rPr>
      </w:pPr>
      <w:r w:rsidRPr="0028710E">
        <w:rPr>
          <w:color w:val="auto"/>
        </w:rPr>
        <w:t xml:space="preserve">Vergroot het logical volume en het filesystem onder </w:t>
      </w:r>
      <w:r w:rsidRPr="0028710E">
        <w:rPr>
          <w:rStyle w:val="CodesnippetChar"/>
          <w:color w:val="auto"/>
        </w:rPr>
        <w:t>/data/db</w:t>
      </w:r>
      <w:r w:rsidR="000F1403">
        <w:rPr>
          <w:rStyle w:val="CodesnippetChar"/>
          <w:color w:val="auto"/>
        </w:rPr>
        <w:t>2</w:t>
      </w:r>
      <w:r w:rsidRPr="0028710E">
        <w:rPr>
          <w:color w:val="auto"/>
        </w:rPr>
        <w:t xml:space="preserve"> met 1 GB (deze wordt dus in totaal 4 GB). Je mag hiervoor niet het filesystem unmounten, de VM opnieuw opstarten of iets dergelijks. Tip: lvextend en de man page!</w:t>
      </w:r>
      <w:r>
        <w:rPr>
          <w:color w:val="auto"/>
        </w:rPr>
        <w:t xml:space="preserve"> </w:t>
      </w:r>
      <w:r w:rsidRPr="00E37547">
        <w:rPr>
          <w:rStyle w:val="CodeblockChar"/>
          <w:lang w:val="nl-NL"/>
        </w:rPr>
        <w:t>sudo lvextend -L+1G /dev/</w:t>
      </w:r>
      <w:r w:rsidR="000F1403">
        <w:rPr>
          <w:rStyle w:val="CodeblockChar"/>
          <w:lang w:val="nl-NL"/>
        </w:rPr>
        <w:t>vg_raid</w:t>
      </w:r>
      <w:r w:rsidRPr="00E37547">
        <w:rPr>
          <w:rStyle w:val="CodeblockChar"/>
          <w:lang w:val="nl-NL"/>
        </w:rPr>
        <w:t>/lvdatabase</w:t>
      </w:r>
      <w:r>
        <w:rPr>
          <w:color w:val="auto"/>
        </w:rPr>
        <w:t xml:space="preserve"> of iets wat er op lijkt zou je moeten helpen.</w:t>
      </w:r>
    </w:p>
    <w:p w14:paraId="678C0511" w14:textId="1243E24D" w:rsidR="001D31A6" w:rsidRDefault="003B48E7" w:rsidP="003B48E7">
      <w:pPr>
        <w:pStyle w:val="Heading2"/>
      </w:pPr>
      <w:r>
        <w:t>Deelo</w:t>
      </w:r>
      <w:r w:rsidR="001D31A6">
        <w:t>pdracht: Een diskstoring!</w:t>
      </w:r>
    </w:p>
    <w:p w14:paraId="01AB488D" w14:textId="77777777" w:rsidR="001D31A6" w:rsidRPr="00244B90" w:rsidRDefault="001D31A6" w:rsidP="001D31A6">
      <w:r>
        <w:t>In deze opdracht ga je testen wat er gebeurt als er een harde schijf uitvalt.</w:t>
      </w:r>
    </w:p>
    <w:p w14:paraId="230B07DD" w14:textId="77777777" w:rsidR="001D31A6" w:rsidRDefault="001D31A6" w:rsidP="001D31A6">
      <w:pPr>
        <w:pStyle w:val="ListParagraph"/>
        <w:numPr>
          <w:ilvl w:val="0"/>
          <w:numId w:val="117"/>
        </w:numPr>
        <w:spacing w:after="200" w:line="276" w:lineRule="auto"/>
      </w:pPr>
      <w:r>
        <w:t xml:space="preserve">Zet een aparte terminalsessie open waarin je de status van je RAID-array kunt monitoren (bijv. met het commando: </w:t>
      </w:r>
      <w:r w:rsidRPr="00244B90">
        <w:rPr>
          <w:rStyle w:val="CodesnippetChar"/>
        </w:rPr>
        <w:t>watch</w:t>
      </w:r>
      <w:r>
        <w:rPr>
          <w:rStyle w:val="CodesnippetChar"/>
        </w:rPr>
        <w:t xml:space="preserve"> </w:t>
      </w:r>
      <w:r w:rsidRPr="00244B90">
        <w:rPr>
          <w:rStyle w:val="CodesnippetChar"/>
        </w:rPr>
        <w:t>cat /proc/mdstat</w:t>
      </w:r>
      <w:r>
        <w:t>)</w:t>
      </w:r>
    </w:p>
    <w:p w14:paraId="79397D6E" w14:textId="77777777" w:rsidR="001D31A6" w:rsidRDefault="001D31A6" w:rsidP="001D31A6">
      <w:pPr>
        <w:pStyle w:val="ListParagraph"/>
        <w:spacing w:after="200" w:line="276" w:lineRule="auto"/>
        <w:ind w:firstLine="0"/>
      </w:pPr>
      <w:r>
        <w:t xml:space="preserve">Nu ga je simuleren dat een harde schijf uitvalt. Helaas is het niet mogelijk een virtuele harde schijf uit te schakelen of “los te trekken” terwijl de VM draait. </w:t>
      </w:r>
      <w:r w:rsidRPr="00244B90">
        <w:rPr>
          <w:rStyle w:val="CodesnippetChar"/>
        </w:rPr>
        <w:t>mdadm</w:t>
      </w:r>
      <w:r>
        <w:t xml:space="preserve"> heeft echter een optie om zo’n uitval te simuleren. Als je je array een andere naam hebt gegeven, of je harde schijven hebben andere namen, vul die dan in bij bovenstaand commando. Voer het volgende of vergelijkbare commando hiervoor uit: </w:t>
      </w:r>
    </w:p>
    <w:p w14:paraId="2D8DD521" w14:textId="524AC02F" w:rsidR="001D31A6" w:rsidRPr="00FA4451" w:rsidRDefault="001D31A6" w:rsidP="001D31A6">
      <w:pPr>
        <w:pStyle w:val="ListParagraph"/>
        <w:spacing w:after="200" w:line="276" w:lineRule="auto"/>
        <w:ind w:firstLine="0"/>
        <w:rPr>
          <w:rStyle w:val="CodesnippetChar"/>
        </w:rPr>
      </w:pPr>
      <w:r w:rsidRPr="00FA4451">
        <w:rPr>
          <w:rStyle w:val="CodesnippetChar"/>
        </w:rPr>
        <w:t xml:space="preserve">mdadm /dev/md0 -f </w:t>
      </w:r>
      <w:r w:rsidR="000F1403" w:rsidRPr="00FA4451">
        <w:rPr>
          <w:rStyle w:val="CodesnippetChar"/>
        </w:rPr>
        <w:t>/dev/nvme0n3p1</w:t>
      </w:r>
      <w:r w:rsidRPr="00FA4451">
        <w:rPr>
          <w:rStyle w:val="CodesnippetChar"/>
        </w:rPr>
        <w:t xml:space="preserve"> </w:t>
      </w:r>
    </w:p>
    <w:p w14:paraId="353629AE" w14:textId="77777777" w:rsidR="001D31A6" w:rsidRPr="00FA4451" w:rsidRDefault="001D31A6" w:rsidP="001D31A6">
      <w:pPr>
        <w:pStyle w:val="ListParagraph"/>
        <w:spacing w:after="200" w:line="276" w:lineRule="auto"/>
        <w:ind w:firstLine="0"/>
      </w:pPr>
    </w:p>
    <w:p w14:paraId="79E9D81E" w14:textId="77777777" w:rsidR="001D31A6" w:rsidRDefault="001D31A6" w:rsidP="001D31A6">
      <w:pPr>
        <w:pStyle w:val="ListParagraph"/>
        <w:numPr>
          <w:ilvl w:val="0"/>
          <w:numId w:val="117"/>
        </w:numPr>
        <w:spacing w:after="200" w:line="276" w:lineRule="auto"/>
      </w:pPr>
      <w:r>
        <w:t>Kijk naar de terminalsessie waarin je de status van je array monitort. Wat is daar veranderd?</w:t>
      </w:r>
    </w:p>
    <w:p w14:paraId="1B14E3EC" w14:textId="77777777" w:rsidR="001D31A6" w:rsidRDefault="001D31A6" w:rsidP="001D31A6">
      <w:pPr>
        <w:pStyle w:val="ListParagraph"/>
        <w:numPr>
          <w:ilvl w:val="0"/>
          <w:numId w:val="117"/>
        </w:numPr>
        <w:spacing w:after="200" w:line="276" w:lineRule="auto"/>
      </w:pPr>
      <w:r>
        <w:t xml:space="preserve">Kijk ook in </w:t>
      </w:r>
      <w:r w:rsidRPr="00244B90">
        <w:rPr>
          <w:rStyle w:val="CodesnippetChar"/>
        </w:rPr>
        <w:t>/var/log/messages</w:t>
      </w:r>
      <w:r>
        <w:t>. Wat zie je daar?</w:t>
      </w:r>
    </w:p>
    <w:p w14:paraId="0B78934E" w14:textId="5C188744" w:rsidR="001D31A6" w:rsidRDefault="001D31A6" w:rsidP="001D31A6">
      <w:pPr>
        <w:pStyle w:val="ListParagraph"/>
        <w:numPr>
          <w:ilvl w:val="0"/>
          <w:numId w:val="117"/>
        </w:numPr>
        <w:spacing w:after="200" w:line="276" w:lineRule="auto"/>
      </w:pPr>
      <w:r>
        <w:t xml:space="preserve">Maak het bestand </w:t>
      </w:r>
      <w:r w:rsidRPr="00244B90">
        <w:rPr>
          <w:rStyle w:val="CodesnippetChar"/>
        </w:rPr>
        <w:t>/data/db</w:t>
      </w:r>
      <w:r w:rsidR="000F1403">
        <w:rPr>
          <w:rStyle w:val="CodesnippetChar"/>
        </w:rPr>
        <w:t>2</w:t>
      </w:r>
      <w:r w:rsidRPr="00244B90">
        <w:rPr>
          <w:rStyle w:val="CodesnippetChar"/>
        </w:rPr>
        <w:t>/test3.txt</w:t>
      </w:r>
      <w:r>
        <w:t xml:space="preserve"> met daarin wat onzin-tekst aan. Vraag nu de </w:t>
      </w:r>
      <w:r w:rsidR="000F1403">
        <w:t>inhoud</w:t>
      </w:r>
      <w:r>
        <w:t xml:space="preserve"> van de directory </w:t>
      </w:r>
      <w:r w:rsidRPr="00244B90">
        <w:rPr>
          <w:rStyle w:val="CodesnippetChar"/>
        </w:rPr>
        <w:t>/data/db</w:t>
      </w:r>
      <w:r w:rsidR="000F1403">
        <w:rPr>
          <w:rStyle w:val="CodesnippetChar"/>
        </w:rPr>
        <w:t>2</w:t>
      </w:r>
      <w:r>
        <w:t xml:space="preserve"> op. Werkt dit nog? Hoe verklaar je dat?</w:t>
      </w:r>
    </w:p>
    <w:p w14:paraId="2BB7BE26" w14:textId="33ECFABA" w:rsidR="001D31A6" w:rsidRDefault="001D31A6" w:rsidP="001D31A6">
      <w:pPr>
        <w:pStyle w:val="ListParagraph"/>
        <w:spacing w:after="200" w:line="276" w:lineRule="auto"/>
        <w:ind w:firstLine="0"/>
        <w:rPr>
          <w:color w:val="auto"/>
        </w:rPr>
      </w:pPr>
      <w:r>
        <w:lastRenderedPageBreak/>
        <w:t xml:space="preserve">Verwijder nu de “kapotte” harde schijf uit je de configuratie van je RAID-set. Hou intussen de terminalsessie waarin je de status van het array monitort in de gaten en kijk wat je in </w:t>
      </w:r>
      <w:r w:rsidRPr="00244B90">
        <w:rPr>
          <w:rStyle w:val="CodesnippetChar"/>
        </w:rPr>
        <w:t>/var/log/messages</w:t>
      </w:r>
      <w:r>
        <w:t xml:space="preserve"> ziet verschijnen. </w:t>
      </w:r>
      <w:r w:rsidR="00E37547" w:rsidRPr="00E37547">
        <w:rPr>
          <w:rStyle w:val="CodesnippetChar"/>
        </w:rPr>
        <w:t>m</w:t>
      </w:r>
      <w:r w:rsidRPr="00E37547">
        <w:rPr>
          <w:rStyle w:val="CodesnippetChar"/>
        </w:rPr>
        <w:t>dadm</w:t>
      </w:r>
      <w:r w:rsidRPr="0028710E">
        <w:rPr>
          <w:color w:val="auto"/>
        </w:rPr>
        <w:t xml:space="preserve"> kan hiervoor worden gebruikt!</w:t>
      </w:r>
      <w:r>
        <w:rPr>
          <w:color w:val="auto"/>
        </w:rPr>
        <w:t xml:space="preserve"> </w:t>
      </w:r>
    </w:p>
    <w:p w14:paraId="43069517" w14:textId="44522BD9" w:rsidR="001D31A6" w:rsidRPr="008276E8" w:rsidRDefault="001D31A6" w:rsidP="001D31A6">
      <w:pPr>
        <w:pStyle w:val="ListParagraph"/>
        <w:spacing w:after="200" w:line="276" w:lineRule="auto"/>
        <w:ind w:firstLine="0"/>
        <w:rPr>
          <w:color w:val="1F497D" w:themeColor="text2"/>
        </w:rPr>
      </w:pPr>
      <w:r>
        <w:rPr>
          <w:color w:val="auto"/>
        </w:rPr>
        <w:t xml:space="preserve">Een voorbeeld: </w:t>
      </w:r>
      <w:r w:rsidRPr="00E37547">
        <w:rPr>
          <w:rStyle w:val="CodeblockChar"/>
          <w:lang w:val="nl-NL"/>
        </w:rPr>
        <w:t xml:space="preserve">mdadm /dev/md0 -r </w:t>
      </w:r>
      <w:r w:rsidR="008276E8" w:rsidRPr="008276E8">
        <w:rPr>
          <w:rStyle w:val="CodeblockChar"/>
          <w:lang w:val="nl-NL"/>
        </w:rPr>
        <w:t>/dev/nvme0n3p1</w:t>
      </w:r>
    </w:p>
    <w:p w14:paraId="6E9272A9" w14:textId="2508B6FC" w:rsidR="001D31A6" w:rsidRDefault="001D31A6" w:rsidP="00694D34">
      <w:pPr>
        <w:pStyle w:val="ListParagraph"/>
        <w:numPr>
          <w:ilvl w:val="0"/>
          <w:numId w:val="117"/>
        </w:numPr>
        <w:spacing w:line="276" w:lineRule="auto"/>
      </w:pPr>
      <w:r>
        <w:t>Beeld je nu even in dat je de kapotte harde schijf “uit het systeem getrokken hebt” en er een nieuwe, verse harde schijf voor in de plaats gezet hebt. Omdat dit echter maar een simulatie is, kun je de bestaande harde schijf weer gewoon opnemen in de RAID-set.</w:t>
      </w:r>
      <w:r>
        <w:br/>
        <w:t xml:space="preserve">Neem dus </w:t>
      </w:r>
      <w:r w:rsidR="008276E8" w:rsidRPr="0024502A">
        <w:rPr>
          <w:rStyle w:val="CodesnippetChar"/>
        </w:rPr>
        <w:t>/dev/nvme0n3p1</w:t>
      </w:r>
      <w:r>
        <w:t xml:space="preserve"> (de schijf die je uit de raid configuratie hebt gehaald) weer op in de configuratie van de RAID-set. Dat kan met het volgende</w:t>
      </w:r>
      <w:r w:rsidR="00694D34">
        <w:t xml:space="preserve"> commando</w:t>
      </w:r>
      <w:r>
        <w:t>:</w:t>
      </w:r>
    </w:p>
    <w:p w14:paraId="0345BF66" w14:textId="3D6902F9" w:rsidR="001D31A6" w:rsidRPr="0029175A" w:rsidRDefault="001D31A6" w:rsidP="00694D34">
      <w:pPr>
        <w:pStyle w:val="Codeblock"/>
      </w:pPr>
      <w:r>
        <w:t>s</w:t>
      </w:r>
      <w:r w:rsidRPr="0029175A">
        <w:t>udo mdadm /dev/md0 -a</w:t>
      </w:r>
      <w:r>
        <w:t xml:space="preserve"> </w:t>
      </w:r>
      <w:r w:rsidR="008276E8" w:rsidRPr="008276E8">
        <w:t>/dev/nvme0n3p1</w:t>
      </w:r>
    </w:p>
    <w:p w14:paraId="25CC653A" w14:textId="77777777" w:rsidR="001D31A6" w:rsidRDefault="001D31A6" w:rsidP="001D31A6">
      <w:pPr>
        <w:pStyle w:val="ListParagraph"/>
        <w:spacing w:after="200" w:line="276" w:lineRule="auto"/>
        <w:ind w:firstLine="0"/>
      </w:pPr>
      <w:r>
        <w:t xml:space="preserve">Hou intussen weer de terminalsessie met de status van de RAID-set in de gaten en kijk wat je in </w:t>
      </w:r>
      <w:r w:rsidRPr="0070513C">
        <w:rPr>
          <w:rStyle w:val="CodesnippetChar"/>
        </w:rPr>
        <w:t>/var/log/messages</w:t>
      </w:r>
      <w:r>
        <w:t xml:space="preserve"> ziet verschijnen.</w:t>
      </w:r>
    </w:p>
    <w:p w14:paraId="20979404" w14:textId="18D9CCD1" w:rsidR="001D31A6" w:rsidRDefault="001D31A6" w:rsidP="001D31A6">
      <w:pPr>
        <w:pStyle w:val="ListParagraph"/>
        <w:spacing w:after="200" w:line="276" w:lineRule="auto"/>
        <w:ind w:firstLine="0"/>
      </w:pPr>
      <w:r>
        <w:t>Wat zag je gebeuren in de terminalsessie waarin je de status monitort en in de logfiles? Verklaar waarom dat gebeurde.</w:t>
      </w:r>
    </w:p>
    <w:p w14:paraId="476C3561" w14:textId="24A8C67C" w:rsidR="001D31A6" w:rsidRDefault="00E37547" w:rsidP="00E37547">
      <w:pPr>
        <w:pStyle w:val="Heading1"/>
      </w:pPr>
      <w:r>
        <w:lastRenderedPageBreak/>
        <w:t>Criteria voor aftekenen</w:t>
      </w:r>
    </w:p>
    <w:p w14:paraId="03C50894" w14:textId="09111623" w:rsidR="00E37547" w:rsidRDefault="00E37547" w:rsidP="00E37547">
      <w:r w:rsidRPr="00E37547">
        <w:t>Om de opdracht afgetekend te krijgen moet je je docent</w:t>
      </w:r>
      <w:r>
        <w:t xml:space="preserve"> in de VM waar je de opdracht hebt uitgevoerd</w:t>
      </w:r>
      <w:r w:rsidRPr="00E37547">
        <w:t xml:space="preserve"> de volgende zaken kunnen tonen  en toelichting kunnen geven (aan alle onderdelen moet voldaan worden!):</w:t>
      </w:r>
    </w:p>
    <w:p w14:paraId="3446BE1B" w14:textId="2EE84F65" w:rsidR="005D04BD" w:rsidRDefault="005D04BD" w:rsidP="00E37547">
      <w:pPr>
        <w:pStyle w:val="ListParagraph"/>
        <w:numPr>
          <w:ilvl w:val="0"/>
          <w:numId w:val="118"/>
        </w:numPr>
      </w:pPr>
      <w:r>
        <w:t xml:space="preserve">output van </w:t>
      </w:r>
      <w:r w:rsidR="0062137E">
        <w:rPr>
          <w:rStyle w:val="CodeblockChar"/>
          <w:lang w:val="nl-NL"/>
        </w:rPr>
        <w:t>sudo l</w:t>
      </w:r>
      <w:r w:rsidRPr="005D04BD">
        <w:rPr>
          <w:rStyle w:val="CodeblockChar"/>
          <w:lang w:val="nl-NL"/>
        </w:rPr>
        <w:t>sblk -o +FSTYPE</w:t>
      </w:r>
      <w:r>
        <w:t xml:space="preserve"> waarin de aangemaakte (RAID en logical) volumes en filesystems zichtbaar zijn</w:t>
      </w:r>
    </w:p>
    <w:p w14:paraId="38FFAAC4" w14:textId="2E998A02" w:rsidR="00E37547" w:rsidRDefault="00E37547" w:rsidP="00E37547">
      <w:pPr>
        <w:pStyle w:val="ListParagraph"/>
        <w:numPr>
          <w:ilvl w:val="0"/>
          <w:numId w:val="118"/>
        </w:numPr>
      </w:pPr>
      <w:r>
        <w:t xml:space="preserve">output van </w:t>
      </w:r>
      <w:r w:rsidR="0062137E">
        <w:rPr>
          <w:rStyle w:val="CodeblockChar"/>
          <w:lang w:val="nl-NL"/>
        </w:rPr>
        <w:t>sudo m</w:t>
      </w:r>
      <w:r w:rsidRPr="00E37547">
        <w:rPr>
          <w:rStyle w:val="CodeblockChar"/>
          <w:lang w:val="nl-NL"/>
        </w:rPr>
        <w:t>dadm --detail /dev/md</w:t>
      </w:r>
      <w:r w:rsidRPr="00E37547">
        <w:rPr>
          <w:rStyle w:val="CodeblockChar"/>
          <w:i/>
          <w:iCs/>
          <w:lang w:val="nl-NL"/>
        </w:rPr>
        <w:t>x</w:t>
      </w:r>
      <w:r>
        <w:t xml:space="preserve">  (</w:t>
      </w:r>
      <w:r w:rsidRPr="00E37547">
        <w:rPr>
          <w:rStyle w:val="CodesnippetChar"/>
        </w:rPr>
        <w:t>x</w:t>
      </w:r>
      <w:r>
        <w:t xml:space="preserve"> is je eigen 'disk') waaruit blijkt dat dit een RAID </w:t>
      </w:r>
      <w:r>
        <w:rPr>
          <w:i/>
          <w:iCs/>
        </w:rPr>
        <w:t>mirror set</w:t>
      </w:r>
      <w:r>
        <w:t xml:space="preserve"> is. </w:t>
      </w:r>
    </w:p>
    <w:p w14:paraId="1B85E603" w14:textId="3B06B4D2" w:rsidR="0062137E" w:rsidRDefault="0062137E" w:rsidP="00E37547">
      <w:pPr>
        <w:pStyle w:val="ListParagraph"/>
        <w:numPr>
          <w:ilvl w:val="0"/>
          <w:numId w:val="118"/>
        </w:numPr>
      </w:pPr>
      <w:r>
        <w:t xml:space="preserve">output van </w:t>
      </w:r>
      <w:r w:rsidRPr="0062137E">
        <w:rPr>
          <w:rStyle w:val="CodeblockChar"/>
          <w:lang w:val="nl-NL"/>
        </w:rPr>
        <w:t>sudo grep 'md</w:t>
      </w:r>
      <w:r w:rsidR="00AF27F5">
        <w:rPr>
          <w:rStyle w:val="CodeblockChar"/>
          <w:lang w:val="nl-NL"/>
        </w:rPr>
        <w:t>[0-9]</w:t>
      </w:r>
      <w:r w:rsidRPr="0062137E">
        <w:rPr>
          <w:rStyle w:val="CodeblockChar"/>
          <w:lang w:val="nl-NL"/>
        </w:rPr>
        <w:t>' /var/log/messages</w:t>
      </w:r>
      <w:r>
        <w:t xml:space="preserve"> waaruit blijkt dat je een diskstoring hebt gesimuleerd en opgelost.</w:t>
      </w:r>
    </w:p>
    <w:sectPr w:rsidR="0062137E" w:rsidSect="009C4DC9">
      <w:footerReference w:type="default" r:id="rId16"/>
      <w:footnotePr>
        <w:numFmt w:val="chicago"/>
      </w:footnotePr>
      <w:pgSz w:w="11907" w:h="16840" w:code="9"/>
      <w:pgMar w:top="1440" w:right="1275"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B3D4" w14:textId="77777777" w:rsidR="002B13EB" w:rsidRDefault="002B13EB" w:rsidP="009A50F3">
      <w:r>
        <w:separator/>
      </w:r>
    </w:p>
  </w:endnote>
  <w:endnote w:type="continuationSeparator" w:id="0">
    <w:p w14:paraId="107FDB9F" w14:textId="77777777" w:rsidR="002B13EB" w:rsidRDefault="002B13EB" w:rsidP="009A50F3">
      <w:r>
        <w:continuationSeparator/>
      </w:r>
    </w:p>
  </w:endnote>
  <w:endnote w:type="continuationNotice" w:id="1">
    <w:p w14:paraId="231AA0F4" w14:textId="77777777" w:rsidR="002B13EB" w:rsidRDefault="002B13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597"/>
      <w:gridCol w:w="955"/>
    </w:tblGrid>
    <w:tr w:rsidR="00E16DA6" w:rsidRPr="00D274AB" w14:paraId="49B27FD1" w14:textId="77777777" w:rsidTr="008D4D94">
      <w:tc>
        <w:tcPr>
          <w:tcW w:w="4500" w:type="pct"/>
          <w:tcBorders>
            <w:top w:val="single" w:sz="4" w:space="0" w:color="000000"/>
          </w:tcBorders>
        </w:tcPr>
        <w:p w14:paraId="65D71065" w14:textId="1E96DD96" w:rsidR="00E16DA6" w:rsidRPr="001628B5" w:rsidRDefault="00E16DA6" w:rsidP="00936EC8">
          <w:pPr>
            <w:pStyle w:val="Footer"/>
          </w:pPr>
          <w:r w:rsidRPr="00E37547">
            <w:t xml:space="preserve">HU | ICT | </w:t>
          </w:r>
          <w:r>
            <w:fldChar w:fldCharType="begin"/>
          </w:r>
          <w:r w:rsidRPr="00E37547">
            <w:instrText xml:space="preserve"> SUBJECT   \* MERGEFORMAT </w:instrText>
          </w:r>
          <w:r>
            <w:fldChar w:fldCharType="separate"/>
          </w:r>
          <w:r w:rsidR="002B13EB" w:rsidRPr="00E37547">
            <w:t>TICT-CV1SE2-24</w:t>
          </w:r>
          <w:r>
            <w:fldChar w:fldCharType="end"/>
          </w:r>
          <w:r w:rsidRPr="00E37547">
            <w:t xml:space="preserve"> | </w:t>
          </w:r>
          <w:r>
            <w:fldChar w:fldCharType="begin"/>
          </w:r>
          <w:r w:rsidRPr="00E37547">
            <w:instrText xml:space="preserve"> STYLEREF  "Heading </w:instrText>
          </w:r>
          <w:r w:rsidR="004A3B29" w:rsidRPr="00E37547">
            <w:instrText>1</w:instrText>
          </w:r>
          <w:r w:rsidRPr="00E37547">
            <w:instrText xml:space="preserve">"  \* MERGEFORMAT </w:instrText>
          </w:r>
          <w:r>
            <w:fldChar w:fldCharType="separate"/>
          </w:r>
          <w:r w:rsidR="00D270D2">
            <w:rPr>
              <w:noProof/>
            </w:rPr>
            <w:t>Opdracht: enkelvoudige storage hardware toevoegen</w:t>
          </w:r>
          <w:r>
            <w:rPr>
              <w:noProof/>
            </w:rPr>
            <w:fldChar w:fldCharType="end"/>
          </w:r>
        </w:p>
      </w:tc>
      <w:tc>
        <w:tcPr>
          <w:tcW w:w="500" w:type="pct"/>
          <w:tcBorders>
            <w:top w:val="single" w:sz="4" w:space="0" w:color="C0504D"/>
          </w:tcBorders>
          <w:shd w:val="clear" w:color="auto" w:fill="943634"/>
        </w:tcPr>
        <w:p w14:paraId="069CD560" w14:textId="77777777" w:rsidR="00E16DA6" w:rsidRPr="00D274AB" w:rsidRDefault="00E16DA6" w:rsidP="00477067">
          <w:pPr>
            <w:pStyle w:val="Header"/>
            <w:jc w:val="right"/>
            <w:rPr>
              <w:color w:val="FFFFFF"/>
            </w:rPr>
          </w:pPr>
          <w:r w:rsidRPr="00D274AB">
            <w:fldChar w:fldCharType="begin"/>
          </w:r>
          <w:r w:rsidRPr="00D274AB">
            <w:instrText xml:space="preserve"> PAGE   \* MERGEFORMAT </w:instrText>
          </w:r>
          <w:r w:rsidRPr="00D274AB">
            <w:fldChar w:fldCharType="separate"/>
          </w:r>
          <w:r w:rsidRPr="00051AE4">
            <w:rPr>
              <w:noProof/>
              <w:color w:val="FFFFFF"/>
            </w:rPr>
            <w:t>21</w:t>
          </w:r>
          <w:r w:rsidRPr="00D274AB">
            <w:rPr>
              <w:noProof/>
              <w:color w:val="FFFFFF"/>
            </w:rPr>
            <w:fldChar w:fldCharType="end"/>
          </w:r>
        </w:p>
      </w:tc>
    </w:tr>
  </w:tbl>
  <w:p w14:paraId="5FDE5AC0" w14:textId="77777777" w:rsidR="00E16DA6" w:rsidRPr="008D4D94" w:rsidRDefault="00E16DA6" w:rsidP="008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40130" w14:textId="77777777" w:rsidR="002B13EB" w:rsidRDefault="002B13EB" w:rsidP="009A50F3">
      <w:r>
        <w:separator/>
      </w:r>
    </w:p>
  </w:footnote>
  <w:footnote w:type="continuationSeparator" w:id="0">
    <w:p w14:paraId="298FEB9F" w14:textId="77777777" w:rsidR="002B13EB" w:rsidRDefault="002B13EB" w:rsidP="009A50F3">
      <w:r>
        <w:continuationSeparator/>
      </w:r>
    </w:p>
  </w:footnote>
  <w:footnote w:type="continuationNotice" w:id="1">
    <w:p w14:paraId="1BD4F8F9" w14:textId="77777777" w:rsidR="002B13EB" w:rsidRDefault="002B13E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B9"/>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7ACE"/>
    <w:multiLevelType w:val="hybridMultilevel"/>
    <w:tmpl w:val="2B4A2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EC1355"/>
    <w:multiLevelType w:val="hybridMultilevel"/>
    <w:tmpl w:val="AA3EB0B0"/>
    <w:lvl w:ilvl="0" w:tplc="72545ECE">
      <w:numFmt w:val="bullet"/>
      <w:lvlText w:val="•"/>
      <w:lvlJc w:val="left"/>
      <w:pPr>
        <w:ind w:left="1080" w:hanging="720"/>
      </w:pPr>
      <w:rPr>
        <w:rFonts w:ascii="Calibri" w:eastAsia="Calibri" w:hAnsi="Calibri"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BE4754"/>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275AA"/>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33CCF"/>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EC3180"/>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C901B56"/>
    <w:multiLevelType w:val="hybridMultilevel"/>
    <w:tmpl w:val="B0843312"/>
    <w:lvl w:ilvl="0" w:tplc="08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D385CBE"/>
    <w:multiLevelType w:val="hybridMultilevel"/>
    <w:tmpl w:val="5F6ADB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E4A5DA1"/>
    <w:multiLevelType w:val="hybridMultilevel"/>
    <w:tmpl w:val="871CA1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EF4536D"/>
    <w:multiLevelType w:val="hybridMultilevel"/>
    <w:tmpl w:val="9932AFD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F03176E"/>
    <w:multiLevelType w:val="hybridMultilevel"/>
    <w:tmpl w:val="38522962"/>
    <w:lvl w:ilvl="0" w:tplc="08090019">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F305298"/>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1680703"/>
    <w:multiLevelType w:val="hybridMultilevel"/>
    <w:tmpl w:val="35322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3BC3DAB"/>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15" w15:restartNumberingAfterBreak="0">
    <w:nsid w:val="171A04A3"/>
    <w:multiLevelType w:val="hybridMultilevel"/>
    <w:tmpl w:val="0AB6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74E2D83"/>
    <w:multiLevelType w:val="hybridMultilevel"/>
    <w:tmpl w:val="487C2942"/>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AF67B67"/>
    <w:multiLevelType w:val="hybridMultilevel"/>
    <w:tmpl w:val="5E78BB34"/>
    <w:lvl w:ilvl="0" w:tplc="4894D804">
      <w:start w:val="1"/>
      <w:numFmt w:val="bullet"/>
      <w:lvlText w:val=""/>
      <w:lvlJc w:val="left"/>
      <w:pPr>
        <w:ind w:left="720" w:hanging="360"/>
      </w:pPr>
      <w:rPr>
        <w:rFonts w:ascii="Symbol" w:hAnsi="Symbol" w:hint="default"/>
        <w:lang w:val="en-US"/>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B391031"/>
    <w:multiLevelType w:val="hybridMultilevel"/>
    <w:tmpl w:val="B0E4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844226"/>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1FFF3685"/>
    <w:multiLevelType w:val="hybridMultilevel"/>
    <w:tmpl w:val="0CC8CDFE"/>
    <w:lvl w:ilvl="0" w:tplc="04130011">
      <w:start w:val="1"/>
      <w:numFmt w:val="decimal"/>
      <w:lvlText w:val="%1)"/>
      <w:lvlJc w:val="left"/>
      <w:pPr>
        <w:ind w:left="72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2B245EE"/>
    <w:multiLevelType w:val="multilevel"/>
    <w:tmpl w:val="082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F6387"/>
    <w:multiLevelType w:val="hybridMultilevel"/>
    <w:tmpl w:val="0922AC1A"/>
    <w:lvl w:ilvl="0" w:tplc="0C00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8935CDD"/>
    <w:multiLevelType w:val="hybridMultilevel"/>
    <w:tmpl w:val="99C4810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8B276A2"/>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DB0B35"/>
    <w:multiLevelType w:val="hybridMultilevel"/>
    <w:tmpl w:val="BF163B4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A151C4C"/>
    <w:multiLevelType w:val="hybridMultilevel"/>
    <w:tmpl w:val="67DCFA92"/>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2B68702D"/>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B99491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BD306F5"/>
    <w:multiLevelType w:val="hybridMultilevel"/>
    <w:tmpl w:val="78D85E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D16707B"/>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302D6146"/>
    <w:multiLevelType w:val="hybridMultilevel"/>
    <w:tmpl w:val="9EEE930A"/>
    <w:lvl w:ilvl="0" w:tplc="0409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31B061C2"/>
    <w:multiLevelType w:val="hybridMultilevel"/>
    <w:tmpl w:val="4DEA8D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4113DF5"/>
    <w:multiLevelType w:val="hybridMultilevel"/>
    <w:tmpl w:val="3A36BC22"/>
    <w:lvl w:ilvl="0" w:tplc="0409001B">
      <w:start w:val="1"/>
      <w:numFmt w:val="lowerRoman"/>
      <w:lvlText w:val="%1."/>
      <w:lvlJc w:val="right"/>
      <w:pPr>
        <w:ind w:left="1080" w:hanging="360"/>
      </w:pPr>
    </w:lvl>
    <w:lvl w:ilvl="1" w:tplc="D5D8776E">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4" w15:restartNumberingAfterBreak="0">
    <w:nsid w:val="345D039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34BE1D61"/>
    <w:multiLevelType w:val="hybridMultilevel"/>
    <w:tmpl w:val="52D2C45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5023C3A"/>
    <w:multiLevelType w:val="hybridMultilevel"/>
    <w:tmpl w:val="044AED4A"/>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35930511"/>
    <w:multiLevelType w:val="multilevel"/>
    <w:tmpl w:val="FDE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257C0D"/>
    <w:multiLevelType w:val="hybridMultilevel"/>
    <w:tmpl w:val="9B70C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39553A51"/>
    <w:multiLevelType w:val="multilevel"/>
    <w:tmpl w:val="CFFA2066"/>
    <w:styleLink w:val="Opsteken"/>
    <w:lvl w:ilvl="0">
      <w:numFmt w:val="bullet"/>
      <w:lvlText w:val="•"/>
      <w:lvlJc w:val="left"/>
      <w:pPr>
        <w:tabs>
          <w:tab w:val="num" w:pos="180"/>
        </w:tabs>
        <w:ind w:left="1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360"/>
        </w:tabs>
        <w:ind w:left="3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540"/>
        </w:tabs>
        <w:ind w:left="5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720"/>
        </w:tabs>
        <w:ind w:left="7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900"/>
        </w:tabs>
        <w:ind w:left="90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1080"/>
        </w:tabs>
        <w:ind w:left="10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1260"/>
        </w:tabs>
        <w:ind w:left="12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1440"/>
        </w:tabs>
        <w:ind w:left="14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1620"/>
        </w:tabs>
        <w:ind w:left="16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abstractNum>
  <w:abstractNum w:abstractNumId="40" w15:restartNumberingAfterBreak="0">
    <w:nsid w:val="3A481E88"/>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3C8C798A"/>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3F1674D1"/>
    <w:multiLevelType w:val="multilevel"/>
    <w:tmpl w:val="883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12142"/>
    <w:multiLevelType w:val="hybridMultilevel"/>
    <w:tmpl w:val="183AC7E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17F78EB"/>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41983365"/>
    <w:multiLevelType w:val="hybridMultilevel"/>
    <w:tmpl w:val="C5E2EB54"/>
    <w:lvl w:ilvl="0" w:tplc="0413000F">
      <w:start w:val="1"/>
      <w:numFmt w:val="decimal"/>
      <w:lvlText w:val="%1."/>
      <w:lvlJc w:val="left"/>
      <w:pPr>
        <w:ind w:left="1080" w:hanging="72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42881B01"/>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84545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43DF78F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44356A52"/>
    <w:multiLevelType w:val="hybridMultilevel"/>
    <w:tmpl w:val="318C3C26"/>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7B5417"/>
    <w:multiLevelType w:val="hybridMultilevel"/>
    <w:tmpl w:val="8C202A4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45E7669E"/>
    <w:multiLevelType w:val="hybridMultilevel"/>
    <w:tmpl w:val="0644C6E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FC4A04"/>
    <w:multiLevelType w:val="hybridMultilevel"/>
    <w:tmpl w:val="98B6EBC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447E46"/>
    <w:multiLevelType w:val="hybridMultilevel"/>
    <w:tmpl w:val="F1DAE09E"/>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49BF5AB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A4C1729"/>
    <w:multiLevelType w:val="hybridMultilevel"/>
    <w:tmpl w:val="78D85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B751C19"/>
    <w:multiLevelType w:val="hybridMultilevel"/>
    <w:tmpl w:val="34D0A0DA"/>
    <w:lvl w:ilvl="0" w:tplc="04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4D2A159D"/>
    <w:multiLevelType w:val="hybridMultilevel"/>
    <w:tmpl w:val="B2D04FC0"/>
    <w:lvl w:ilvl="0" w:tplc="04130011">
      <w:start w:val="1"/>
      <w:numFmt w:val="decimal"/>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8" w15:restartNumberingAfterBreak="0">
    <w:nsid w:val="4D6E3939"/>
    <w:multiLevelType w:val="hybridMultilevel"/>
    <w:tmpl w:val="7BEEC774"/>
    <w:lvl w:ilvl="0" w:tplc="0409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4DE05644"/>
    <w:multiLevelType w:val="hybridMultilevel"/>
    <w:tmpl w:val="2FB80C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EC19C4"/>
    <w:multiLevelType w:val="hybridMultilevel"/>
    <w:tmpl w:val="8E3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C2314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4FB77152"/>
    <w:multiLevelType w:val="hybridMultilevel"/>
    <w:tmpl w:val="605E77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528F7EB1"/>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54DE7E92"/>
    <w:multiLevelType w:val="multilevel"/>
    <w:tmpl w:val="052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12491F"/>
    <w:multiLevelType w:val="hybridMultilevel"/>
    <w:tmpl w:val="0172BA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551C637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5D76359"/>
    <w:multiLevelType w:val="hybridMultilevel"/>
    <w:tmpl w:val="DB12F3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8" w15:restartNumberingAfterBreak="0">
    <w:nsid w:val="573274A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9" w15:restartNumberingAfterBreak="0">
    <w:nsid w:val="58A902B6"/>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5A9F5F4F"/>
    <w:multiLevelType w:val="hybridMultilevel"/>
    <w:tmpl w:val="34AC2B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1" w15:restartNumberingAfterBreak="0">
    <w:nsid w:val="5B255A02"/>
    <w:multiLevelType w:val="hybridMultilevel"/>
    <w:tmpl w:val="99D4E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5C8B7E3A"/>
    <w:multiLevelType w:val="hybridMultilevel"/>
    <w:tmpl w:val="FE02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F921F66"/>
    <w:multiLevelType w:val="hybridMultilevel"/>
    <w:tmpl w:val="0EC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F27A7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11E7DFA"/>
    <w:multiLevelType w:val="hybridMultilevel"/>
    <w:tmpl w:val="865A9B00"/>
    <w:lvl w:ilvl="0" w:tplc="FA80A0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6" w15:restartNumberingAfterBreak="0">
    <w:nsid w:val="61890FE9"/>
    <w:multiLevelType w:val="multilevel"/>
    <w:tmpl w:val="E9FE5EEA"/>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775"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1E14A2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29A0C6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9" w15:restartNumberingAfterBreak="0">
    <w:nsid w:val="62C147DA"/>
    <w:multiLevelType w:val="hybridMultilevel"/>
    <w:tmpl w:val="85A2165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0" w15:restartNumberingAfterBreak="0">
    <w:nsid w:val="638F2357"/>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1" w15:restartNumberingAfterBreak="0">
    <w:nsid w:val="642945F4"/>
    <w:multiLevelType w:val="hybridMultilevel"/>
    <w:tmpl w:val="5F2A408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961EC3"/>
    <w:multiLevelType w:val="hybridMultilevel"/>
    <w:tmpl w:val="A2A28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655D5C0B"/>
    <w:multiLevelType w:val="hybridMultilevel"/>
    <w:tmpl w:val="CADCC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65900DB7"/>
    <w:multiLevelType w:val="hybridMultilevel"/>
    <w:tmpl w:val="C18E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6744A24"/>
    <w:multiLevelType w:val="hybridMultilevel"/>
    <w:tmpl w:val="17B4C97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7D949C7"/>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87" w15:restartNumberingAfterBreak="0">
    <w:nsid w:val="68194841"/>
    <w:multiLevelType w:val="hybridMultilevel"/>
    <w:tmpl w:val="367A46EA"/>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8" w15:restartNumberingAfterBreak="0">
    <w:nsid w:val="698C0071"/>
    <w:multiLevelType w:val="hybridMultilevel"/>
    <w:tmpl w:val="E3F2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9A94CED"/>
    <w:multiLevelType w:val="hybridMultilevel"/>
    <w:tmpl w:val="1D92DF6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0" w15:restartNumberingAfterBreak="0">
    <w:nsid w:val="69BD3D66"/>
    <w:multiLevelType w:val="hybridMultilevel"/>
    <w:tmpl w:val="5E80B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6ADA05AA"/>
    <w:multiLevelType w:val="hybridMultilevel"/>
    <w:tmpl w:val="52D2C452"/>
    <w:lvl w:ilvl="0" w:tplc="0809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6B39295B"/>
    <w:multiLevelType w:val="hybridMultilevel"/>
    <w:tmpl w:val="9EF6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B40561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6B7668DB"/>
    <w:multiLevelType w:val="multilevel"/>
    <w:tmpl w:val="CBA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B670F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6BB95D80"/>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7" w15:restartNumberingAfterBreak="0">
    <w:nsid w:val="6CFB2BE2"/>
    <w:multiLevelType w:val="hybridMultilevel"/>
    <w:tmpl w:val="7A62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6E4D5370"/>
    <w:multiLevelType w:val="hybridMultilevel"/>
    <w:tmpl w:val="CF4877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6F0A2407"/>
    <w:multiLevelType w:val="hybridMultilevel"/>
    <w:tmpl w:val="9B3CE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708D1A4F"/>
    <w:multiLevelType w:val="hybridMultilevel"/>
    <w:tmpl w:val="E0F2482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2BC779F"/>
    <w:multiLevelType w:val="hybridMultilevel"/>
    <w:tmpl w:val="0D9A21F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2" w15:restartNumberingAfterBreak="0">
    <w:nsid w:val="72FF6EBA"/>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3" w15:restartNumberingAfterBreak="0">
    <w:nsid w:val="732F2464"/>
    <w:multiLevelType w:val="hybridMultilevel"/>
    <w:tmpl w:val="B282AB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4" w15:restartNumberingAfterBreak="0">
    <w:nsid w:val="749D75F7"/>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64578AB"/>
    <w:multiLevelType w:val="hybridMultilevel"/>
    <w:tmpl w:val="0C14CC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78F119FD"/>
    <w:multiLevelType w:val="hybridMultilevel"/>
    <w:tmpl w:val="8B6E6A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7" w15:restartNumberingAfterBreak="0">
    <w:nsid w:val="792C6499"/>
    <w:multiLevelType w:val="hybridMultilevel"/>
    <w:tmpl w:val="AC805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A554F8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7A6A10A5"/>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7B5E2A27"/>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1" w15:restartNumberingAfterBreak="0">
    <w:nsid w:val="7BDA22CA"/>
    <w:multiLevelType w:val="hybridMultilevel"/>
    <w:tmpl w:val="946A3E58"/>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7CB2041E"/>
    <w:multiLevelType w:val="hybridMultilevel"/>
    <w:tmpl w:val="78D85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D1F579E"/>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4" w15:restartNumberingAfterBreak="0">
    <w:nsid w:val="7DE05167"/>
    <w:multiLevelType w:val="hybridMultilevel"/>
    <w:tmpl w:val="5FD275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7E4C0FF2"/>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6" w15:restartNumberingAfterBreak="0">
    <w:nsid w:val="7E4D2965"/>
    <w:multiLevelType w:val="hybridMultilevel"/>
    <w:tmpl w:val="C818BF4E"/>
    <w:lvl w:ilvl="0" w:tplc="8EC49638">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7FDC0263"/>
    <w:multiLevelType w:val="multilevel"/>
    <w:tmpl w:val="61C8CFB8"/>
    <w:styleLink w:val="Streep"/>
    <w:lvl w:ilvl="0">
      <w:numFmt w:val="bullet"/>
      <w:lvlText w:val="-"/>
      <w:lvlJc w:val="left"/>
      <w:pPr>
        <w:tabs>
          <w:tab w:val="num" w:pos="240"/>
        </w:tabs>
        <w:ind w:left="2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1">
      <w:start w:val="1"/>
      <w:numFmt w:val="bullet"/>
      <w:lvlText w:val="-"/>
      <w:lvlJc w:val="left"/>
      <w:pPr>
        <w:tabs>
          <w:tab w:val="num" w:pos="480"/>
        </w:tabs>
        <w:ind w:left="4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2">
      <w:start w:val="1"/>
      <w:numFmt w:val="bullet"/>
      <w:lvlText w:val="-"/>
      <w:lvlJc w:val="left"/>
      <w:pPr>
        <w:tabs>
          <w:tab w:val="num" w:pos="720"/>
        </w:tabs>
        <w:ind w:left="7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3">
      <w:start w:val="1"/>
      <w:numFmt w:val="bullet"/>
      <w:lvlText w:val="-"/>
      <w:lvlJc w:val="left"/>
      <w:pPr>
        <w:tabs>
          <w:tab w:val="num" w:pos="960"/>
        </w:tabs>
        <w:ind w:left="9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4">
      <w:start w:val="1"/>
      <w:numFmt w:val="bullet"/>
      <w:lvlText w:val="-"/>
      <w:lvlJc w:val="left"/>
      <w:pPr>
        <w:tabs>
          <w:tab w:val="num" w:pos="1200"/>
        </w:tabs>
        <w:ind w:left="120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5">
      <w:start w:val="1"/>
      <w:numFmt w:val="bullet"/>
      <w:lvlText w:val="-"/>
      <w:lvlJc w:val="left"/>
      <w:pPr>
        <w:tabs>
          <w:tab w:val="num" w:pos="1440"/>
        </w:tabs>
        <w:ind w:left="14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6">
      <w:start w:val="1"/>
      <w:numFmt w:val="bullet"/>
      <w:lvlText w:val="-"/>
      <w:lvlJc w:val="left"/>
      <w:pPr>
        <w:tabs>
          <w:tab w:val="num" w:pos="1680"/>
        </w:tabs>
        <w:ind w:left="16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7">
      <w:start w:val="1"/>
      <w:numFmt w:val="bullet"/>
      <w:lvlText w:val="-"/>
      <w:lvlJc w:val="left"/>
      <w:pPr>
        <w:tabs>
          <w:tab w:val="num" w:pos="1920"/>
        </w:tabs>
        <w:ind w:left="19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8">
      <w:start w:val="1"/>
      <w:numFmt w:val="bullet"/>
      <w:lvlText w:val="-"/>
      <w:lvlJc w:val="left"/>
      <w:pPr>
        <w:tabs>
          <w:tab w:val="num" w:pos="2160"/>
        </w:tabs>
        <w:ind w:left="21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abstractNum>
  <w:num w:numId="1" w16cid:durableId="228805951">
    <w:abstractNumId w:val="70"/>
  </w:num>
  <w:num w:numId="2" w16cid:durableId="480000838">
    <w:abstractNumId w:val="39"/>
  </w:num>
  <w:num w:numId="3" w16cid:durableId="779300430">
    <w:abstractNumId w:val="117"/>
  </w:num>
  <w:num w:numId="4" w16cid:durableId="1901091273">
    <w:abstractNumId w:val="76"/>
  </w:num>
  <w:num w:numId="5" w16cid:durableId="220797900">
    <w:abstractNumId w:val="101"/>
  </w:num>
  <w:num w:numId="6" w16cid:durableId="1101487880">
    <w:abstractNumId w:val="2"/>
  </w:num>
  <w:num w:numId="7" w16cid:durableId="601187085">
    <w:abstractNumId w:val="116"/>
  </w:num>
  <w:num w:numId="8" w16cid:durableId="1560286804">
    <w:abstractNumId w:val="55"/>
  </w:num>
  <w:num w:numId="9" w16cid:durableId="1467235308">
    <w:abstractNumId w:val="84"/>
  </w:num>
  <w:num w:numId="10" w16cid:durableId="953056157">
    <w:abstractNumId w:val="111"/>
  </w:num>
  <w:num w:numId="11" w16cid:durableId="1350794666">
    <w:abstractNumId w:val="57"/>
  </w:num>
  <w:num w:numId="12" w16cid:durableId="1382821261">
    <w:abstractNumId w:val="106"/>
  </w:num>
  <w:num w:numId="13" w16cid:durableId="1899365698">
    <w:abstractNumId w:val="80"/>
  </w:num>
  <w:num w:numId="14" w16cid:durableId="1342510805">
    <w:abstractNumId w:val="41"/>
  </w:num>
  <w:num w:numId="15" w16cid:durableId="1877110268">
    <w:abstractNumId w:val="68"/>
  </w:num>
  <w:num w:numId="16" w16cid:durableId="273292518">
    <w:abstractNumId w:val="82"/>
  </w:num>
  <w:num w:numId="17" w16cid:durableId="893931993">
    <w:abstractNumId w:val="10"/>
  </w:num>
  <w:num w:numId="18" w16cid:durableId="1314602074">
    <w:abstractNumId w:val="91"/>
  </w:num>
  <w:num w:numId="19" w16cid:durableId="805313222">
    <w:abstractNumId w:val="105"/>
  </w:num>
  <w:num w:numId="20" w16cid:durableId="1841119074">
    <w:abstractNumId w:val="100"/>
  </w:num>
  <w:num w:numId="21" w16cid:durableId="1569460113">
    <w:abstractNumId w:val="51"/>
  </w:num>
  <w:num w:numId="22" w16cid:durableId="750085655">
    <w:abstractNumId w:val="85"/>
  </w:num>
  <w:num w:numId="23" w16cid:durableId="446311715">
    <w:abstractNumId w:val="49"/>
  </w:num>
  <w:num w:numId="24" w16cid:durableId="1522432355">
    <w:abstractNumId w:val="60"/>
  </w:num>
  <w:num w:numId="25" w16cid:durableId="1884907290">
    <w:abstractNumId w:val="92"/>
  </w:num>
  <w:num w:numId="26" w16cid:durableId="1917550012">
    <w:abstractNumId w:val="73"/>
  </w:num>
  <w:num w:numId="27" w16cid:durableId="1275794991">
    <w:abstractNumId w:val="81"/>
  </w:num>
  <w:num w:numId="28" w16cid:durableId="992679011">
    <w:abstractNumId w:val="88"/>
  </w:num>
  <w:num w:numId="29" w16cid:durableId="1295217300">
    <w:abstractNumId w:val="59"/>
  </w:num>
  <w:num w:numId="30" w16cid:durableId="1803495936">
    <w:abstractNumId w:val="25"/>
  </w:num>
  <w:num w:numId="31" w16cid:durableId="609900630">
    <w:abstractNumId w:val="13"/>
  </w:num>
  <w:num w:numId="32" w16cid:durableId="78408175">
    <w:abstractNumId w:val="0"/>
  </w:num>
  <w:num w:numId="33" w16cid:durableId="1997222142">
    <w:abstractNumId w:val="14"/>
  </w:num>
  <w:num w:numId="34" w16cid:durableId="2145077971">
    <w:abstractNumId w:val="53"/>
  </w:num>
  <w:num w:numId="35" w16cid:durableId="864636783">
    <w:abstractNumId w:val="112"/>
  </w:num>
  <w:num w:numId="36" w16cid:durableId="1221019051">
    <w:abstractNumId w:val="71"/>
  </w:num>
  <w:num w:numId="37" w16cid:durableId="265577801">
    <w:abstractNumId w:val="107"/>
  </w:num>
  <w:num w:numId="38" w16cid:durableId="1663269120">
    <w:abstractNumId w:val="4"/>
  </w:num>
  <w:num w:numId="39" w16cid:durableId="235214487">
    <w:abstractNumId w:val="18"/>
  </w:num>
  <w:num w:numId="40" w16cid:durableId="1515605980">
    <w:abstractNumId w:val="45"/>
  </w:num>
  <w:num w:numId="41" w16cid:durableId="1378048304">
    <w:abstractNumId w:val="75"/>
  </w:num>
  <w:num w:numId="42" w16cid:durableId="145753595">
    <w:abstractNumId w:val="11"/>
  </w:num>
  <w:num w:numId="43" w16cid:durableId="1772820248">
    <w:abstractNumId w:val="77"/>
  </w:num>
  <w:num w:numId="44" w16cid:durableId="107625128">
    <w:abstractNumId w:val="52"/>
  </w:num>
  <w:num w:numId="45" w16cid:durableId="266043123">
    <w:abstractNumId w:val="7"/>
  </w:num>
  <w:num w:numId="46" w16cid:durableId="629360504">
    <w:abstractNumId w:val="3"/>
  </w:num>
  <w:num w:numId="47" w16cid:durableId="1893997924">
    <w:abstractNumId w:val="72"/>
  </w:num>
  <w:num w:numId="48" w16cid:durableId="689139596">
    <w:abstractNumId w:val="37"/>
  </w:num>
  <w:num w:numId="49" w16cid:durableId="1060982739">
    <w:abstractNumId w:val="64"/>
  </w:num>
  <w:num w:numId="50" w16cid:durableId="516430052">
    <w:abstractNumId w:val="32"/>
  </w:num>
  <w:num w:numId="51" w16cid:durableId="278608367">
    <w:abstractNumId w:val="42"/>
  </w:num>
  <w:num w:numId="52" w16cid:durableId="1530415155">
    <w:abstractNumId w:val="15"/>
  </w:num>
  <w:num w:numId="53" w16cid:durableId="2029720051">
    <w:abstractNumId w:val="1"/>
  </w:num>
  <w:num w:numId="54" w16cid:durableId="1270090206">
    <w:abstractNumId w:val="114"/>
  </w:num>
  <w:num w:numId="55" w16cid:durableId="2001038350">
    <w:abstractNumId w:val="8"/>
  </w:num>
  <w:num w:numId="56" w16cid:durableId="456795969">
    <w:abstractNumId w:val="98"/>
  </w:num>
  <w:num w:numId="57" w16cid:durableId="1240292356">
    <w:abstractNumId w:val="65"/>
  </w:num>
  <w:num w:numId="58" w16cid:durableId="68045401">
    <w:abstractNumId w:val="35"/>
  </w:num>
  <w:num w:numId="59" w16cid:durableId="1165820143">
    <w:abstractNumId w:val="90"/>
  </w:num>
  <w:num w:numId="60" w16cid:durableId="1861702389">
    <w:abstractNumId w:val="99"/>
  </w:num>
  <w:num w:numId="61" w16cid:durableId="1011181087">
    <w:abstractNumId w:val="38"/>
  </w:num>
  <w:num w:numId="62" w16cid:durableId="1549486085">
    <w:abstractNumId w:val="33"/>
  </w:num>
  <w:num w:numId="63" w16cid:durableId="2110273772">
    <w:abstractNumId w:val="43"/>
  </w:num>
  <w:num w:numId="64" w16cid:durableId="1268075168">
    <w:abstractNumId w:val="16"/>
  </w:num>
  <w:num w:numId="65" w16cid:durableId="1809009297">
    <w:abstractNumId w:val="20"/>
  </w:num>
  <w:num w:numId="66" w16cid:durableId="1061254012">
    <w:abstractNumId w:val="26"/>
  </w:num>
  <w:num w:numId="67" w16cid:durableId="1364398712">
    <w:abstractNumId w:val="89"/>
  </w:num>
  <w:num w:numId="68" w16cid:durableId="1155142094">
    <w:abstractNumId w:val="67"/>
  </w:num>
  <w:num w:numId="69" w16cid:durableId="2093354924">
    <w:abstractNumId w:val="44"/>
  </w:num>
  <w:num w:numId="70" w16cid:durableId="889195299">
    <w:abstractNumId w:val="87"/>
  </w:num>
  <w:num w:numId="71" w16cid:durableId="1361082122">
    <w:abstractNumId w:val="97"/>
  </w:num>
  <w:num w:numId="72" w16cid:durableId="1667005528">
    <w:abstractNumId w:val="83"/>
  </w:num>
  <w:num w:numId="73" w16cid:durableId="1208755681">
    <w:abstractNumId w:val="110"/>
  </w:num>
  <w:num w:numId="74" w16cid:durableId="88281435">
    <w:abstractNumId w:val="23"/>
  </w:num>
  <w:num w:numId="75" w16cid:durableId="526991447">
    <w:abstractNumId w:val="108"/>
  </w:num>
  <w:num w:numId="76" w16cid:durableId="304631261">
    <w:abstractNumId w:val="54"/>
  </w:num>
  <w:num w:numId="77" w16cid:durableId="23291724">
    <w:abstractNumId w:val="24"/>
  </w:num>
  <w:num w:numId="78" w16cid:durableId="1531263969">
    <w:abstractNumId w:val="95"/>
  </w:num>
  <w:num w:numId="79" w16cid:durableId="984818227">
    <w:abstractNumId w:val="28"/>
  </w:num>
  <w:num w:numId="80" w16cid:durableId="2141722387">
    <w:abstractNumId w:val="66"/>
  </w:num>
  <w:num w:numId="81" w16cid:durableId="608120034">
    <w:abstractNumId w:val="104"/>
  </w:num>
  <w:num w:numId="82" w16cid:durableId="2032221622">
    <w:abstractNumId w:val="46"/>
  </w:num>
  <w:num w:numId="83" w16cid:durableId="739981882">
    <w:abstractNumId w:val="86"/>
  </w:num>
  <w:num w:numId="84" w16cid:durableId="232594586">
    <w:abstractNumId w:val="5"/>
  </w:num>
  <w:num w:numId="85" w16cid:durableId="1791704852">
    <w:abstractNumId w:val="113"/>
  </w:num>
  <w:num w:numId="86" w16cid:durableId="802698660">
    <w:abstractNumId w:val="69"/>
  </w:num>
  <w:num w:numId="87" w16cid:durableId="967129713">
    <w:abstractNumId w:val="93"/>
  </w:num>
  <w:num w:numId="88" w16cid:durableId="940913394">
    <w:abstractNumId w:val="61"/>
  </w:num>
  <w:num w:numId="89" w16cid:durableId="1407997321">
    <w:abstractNumId w:val="96"/>
  </w:num>
  <w:num w:numId="90" w16cid:durableId="1955474655">
    <w:abstractNumId w:val="47"/>
  </w:num>
  <w:num w:numId="91" w16cid:durableId="512645368">
    <w:abstractNumId w:val="74"/>
  </w:num>
  <w:num w:numId="92" w16cid:durableId="1423716530">
    <w:abstractNumId w:val="30"/>
  </w:num>
  <w:num w:numId="93" w16cid:durableId="1697924609">
    <w:abstractNumId w:val="36"/>
  </w:num>
  <w:num w:numId="94" w16cid:durableId="787510143">
    <w:abstractNumId w:val="27"/>
  </w:num>
  <w:num w:numId="95" w16cid:durableId="1385834482">
    <w:abstractNumId w:val="6"/>
  </w:num>
  <w:num w:numId="96" w16cid:durableId="554321028">
    <w:abstractNumId w:val="63"/>
  </w:num>
  <w:num w:numId="97" w16cid:durableId="1576668675">
    <w:abstractNumId w:val="48"/>
  </w:num>
  <w:num w:numId="98" w16cid:durableId="1870216242">
    <w:abstractNumId w:val="34"/>
  </w:num>
  <w:num w:numId="99" w16cid:durableId="664822584">
    <w:abstractNumId w:val="109"/>
  </w:num>
  <w:num w:numId="100" w16cid:durableId="892547946">
    <w:abstractNumId w:val="12"/>
  </w:num>
  <w:num w:numId="101" w16cid:durableId="1991253040">
    <w:abstractNumId w:val="102"/>
  </w:num>
  <w:num w:numId="102" w16cid:durableId="672727644">
    <w:abstractNumId w:val="78"/>
  </w:num>
  <w:num w:numId="103" w16cid:durableId="517934850">
    <w:abstractNumId w:val="50"/>
  </w:num>
  <w:num w:numId="104" w16cid:durableId="499350858">
    <w:abstractNumId w:val="62"/>
  </w:num>
  <w:num w:numId="105" w16cid:durableId="855465275">
    <w:abstractNumId w:val="19"/>
  </w:num>
  <w:num w:numId="106" w16cid:durableId="942229141">
    <w:abstractNumId w:val="40"/>
  </w:num>
  <w:num w:numId="107" w16cid:durableId="824931938">
    <w:abstractNumId w:val="115"/>
  </w:num>
  <w:num w:numId="108" w16cid:durableId="1542397494">
    <w:abstractNumId w:val="94"/>
  </w:num>
  <w:num w:numId="109" w16cid:durableId="930578023">
    <w:abstractNumId w:val="21"/>
  </w:num>
  <w:num w:numId="110" w16cid:durableId="224727608">
    <w:abstractNumId w:val="22"/>
  </w:num>
  <w:num w:numId="111" w16cid:durableId="865873152">
    <w:abstractNumId w:val="103"/>
  </w:num>
  <w:num w:numId="112" w16cid:durableId="125397575">
    <w:abstractNumId w:val="29"/>
  </w:num>
  <w:num w:numId="113" w16cid:durableId="906264394">
    <w:abstractNumId w:val="17"/>
  </w:num>
  <w:num w:numId="114" w16cid:durableId="1935551245">
    <w:abstractNumId w:val="79"/>
  </w:num>
  <w:num w:numId="115" w16cid:durableId="354692081">
    <w:abstractNumId w:val="56"/>
  </w:num>
  <w:num w:numId="116" w16cid:durableId="796410496">
    <w:abstractNumId w:val="58"/>
  </w:num>
  <w:num w:numId="117" w16cid:durableId="1011449021">
    <w:abstractNumId w:val="31"/>
  </w:num>
  <w:num w:numId="118" w16cid:durableId="1354113723">
    <w:abstractNumId w:val="9"/>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activeWritingStyle w:appName="MSWord" w:lang="nl-NL" w:vendorID="1" w:dllVersion="512" w:checkStyle="1"/>
  <w:attachedTemplate r:id="rId1"/>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1MjQ0MTYxNjQ0szBU0lEKTi0uzszPAykwqQUAvAGTECwAAAA="/>
    <w:docVar w:name="dgnword-docGUID" w:val="{D6D0F8EC-5C1E-4AA6-9024-81DCBBEF7F5A}"/>
    <w:docVar w:name="dgnword-eventsink" w:val="332037528"/>
  </w:docVars>
  <w:rsids>
    <w:rsidRoot w:val="002B13EB"/>
    <w:rsid w:val="0000049C"/>
    <w:rsid w:val="00000C82"/>
    <w:rsid w:val="00000C97"/>
    <w:rsid w:val="00003ADA"/>
    <w:rsid w:val="00004B19"/>
    <w:rsid w:val="00004C87"/>
    <w:rsid w:val="00004DE3"/>
    <w:rsid w:val="0000506E"/>
    <w:rsid w:val="00006893"/>
    <w:rsid w:val="00007BB6"/>
    <w:rsid w:val="000121CA"/>
    <w:rsid w:val="00013AEB"/>
    <w:rsid w:val="000147B0"/>
    <w:rsid w:val="00016460"/>
    <w:rsid w:val="00016798"/>
    <w:rsid w:val="000206CD"/>
    <w:rsid w:val="0002095A"/>
    <w:rsid w:val="00022BAD"/>
    <w:rsid w:val="0002305F"/>
    <w:rsid w:val="00025B9F"/>
    <w:rsid w:val="00025EBA"/>
    <w:rsid w:val="00032413"/>
    <w:rsid w:val="00034D1A"/>
    <w:rsid w:val="00036150"/>
    <w:rsid w:val="00037880"/>
    <w:rsid w:val="000436A1"/>
    <w:rsid w:val="00044882"/>
    <w:rsid w:val="00044AD2"/>
    <w:rsid w:val="00045008"/>
    <w:rsid w:val="00045F9C"/>
    <w:rsid w:val="00046072"/>
    <w:rsid w:val="0004649F"/>
    <w:rsid w:val="000501D8"/>
    <w:rsid w:val="00051AE4"/>
    <w:rsid w:val="00051B37"/>
    <w:rsid w:val="00052896"/>
    <w:rsid w:val="000556E5"/>
    <w:rsid w:val="00055CFD"/>
    <w:rsid w:val="00056606"/>
    <w:rsid w:val="00057162"/>
    <w:rsid w:val="00057894"/>
    <w:rsid w:val="00060DBB"/>
    <w:rsid w:val="00061ED2"/>
    <w:rsid w:val="000627A8"/>
    <w:rsid w:val="00062A76"/>
    <w:rsid w:val="0006427E"/>
    <w:rsid w:val="00066317"/>
    <w:rsid w:val="000679FF"/>
    <w:rsid w:val="00070193"/>
    <w:rsid w:val="0007050D"/>
    <w:rsid w:val="0007053E"/>
    <w:rsid w:val="0007086C"/>
    <w:rsid w:val="000712F5"/>
    <w:rsid w:val="00071667"/>
    <w:rsid w:val="0007266B"/>
    <w:rsid w:val="00072C8F"/>
    <w:rsid w:val="00073470"/>
    <w:rsid w:val="00074FBA"/>
    <w:rsid w:val="00081891"/>
    <w:rsid w:val="000829BC"/>
    <w:rsid w:val="0008345F"/>
    <w:rsid w:val="00084401"/>
    <w:rsid w:val="00084C10"/>
    <w:rsid w:val="00085A33"/>
    <w:rsid w:val="000862D3"/>
    <w:rsid w:val="00086489"/>
    <w:rsid w:val="00087936"/>
    <w:rsid w:val="00090105"/>
    <w:rsid w:val="000922C1"/>
    <w:rsid w:val="00096676"/>
    <w:rsid w:val="000974E9"/>
    <w:rsid w:val="00097905"/>
    <w:rsid w:val="000A14AA"/>
    <w:rsid w:val="000A21E0"/>
    <w:rsid w:val="000A2442"/>
    <w:rsid w:val="000A2C82"/>
    <w:rsid w:val="000A5E55"/>
    <w:rsid w:val="000A76C1"/>
    <w:rsid w:val="000B0A88"/>
    <w:rsid w:val="000B4212"/>
    <w:rsid w:val="000B6BC4"/>
    <w:rsid w:val="000B7B6E"/>
    <w:rsid w:val="000C14D0"/>
    <w:rsid w:val="000C2FF8"/>
    <w:rsid w:val="000C3557"/>
    <w:rsid w:val="000C4220"/>
    <w:rsid w:val="000C5112"/>
    <w:rsid w:val="000C5491"/>
    <w:rsid w:val="000C5C0E"/>
    <w:rsid w:val="000C5C20"/>
    <w:rsid w:val="000D0536"/>
    <w:rsid w:val="000D0E29"/>
    <w:rsid w:val="000D1174"/>
    <w:rsid w:val="000D1273"/>
    <w:rsid w:val="000D1333"/>
    <w:rsid w:val="000D2964"/>
    <w:rsid w:val="000D2BFA"/>
    <w:rsid w:val="000D3EAF"/>
    <w:rsid w:val="000D431E"/>
    <w:rsid w:val="000D72C8"/>
    <w:rsid w:val="000E119E"/>
    <w:rsid w:val="000E1919"/>
    <w:rsid w:val="000E1AC3"/>
    <w:rsid w:val="000E378E"/>
    <w:rsid w:val="000E4799"/>
    <w:rsid w:val="000E68A4"/>
    <w:rsid w:val="000F021C"/>
    <w:rsid w:val="000F1403"/>
    <w:rsid w:val="000F1B17"/>
    <w:rsid w:val="000F24CD"/>
    <w:rsid w:val="000F4B6E"/>
    <w:rsid w:val="000F7364"/>
    <w:rsid w:val="00100650"/>
    <w:rsid w:val="0010433D"/>
    <w:rsid w:val="001056AF"/>
    <w:rsid w:val="00106240"/>
    <w:rsid w:val="0010628A"/>
    <w:rsid w:val="001069BB"/>
    <w:rsid w:val="0011040F"/>
    <w:rsid w:val="0011087F"/>
    <w:rsid w:val="00111143"/>
    <w:rsid w:val="00111DA5"/>
    <w:rsid w:val="001120E3"/>
    <w:rsid w:val="00112D70"/>
    <w:rsid w:val="001131A8"/>
    <w:rsid w:val="0011411A"/>
    <w:rsid w:val="0011421D"/>
    <w:rsid w:val="001146EB"/>
    <w:rsid w:val="001164E8"/>
    <w:rsid w:val="00117AFE"/>
    <w:rsid w:val="00117F0A"/>
    <w:rsid w:val="001204A2"/>
    <w:rsid w:val="00121B2D"/>
    <w:rsid w:val="001224E3"/>
    <w:rsid w:val="0012315B"/>
    <w:rsid w:val="00124723"/>
    <w:rsid w:val="001253B5"/>
    <w:rsid w:val="0012710A"/>
    <w:rsid w:val="001275FD"/>
    <w:rsid w:val="00130008"/>
    <w:rsid w:val="0013038B"/>
    <w:rsid w:val="00131963"/>
    <w:rsid w:val="00132FFA"/>
    <w:rsid w:val="00134439"/>
    <w:rsid w:val="001346A6"/>
    <w:rsid w:val="00136BD5"/>
    <w:rsid w:val="0013742F"/>
    <w:rsid w:val="001376C6"/>
    <w:rsid w:val="00140888"/>
    <w:rsid w:val="00142ECD"/>
    <w:rsid w:val="00144E70"/>
    <w:rsid w:val="00145F9B"/>
    <w:rsid w:val="001464E6"/>
    <w:rsid w:val="00147AB8"/>
    <w:rsid w:val="00150561"/>
    <w:rsid w:val="00152863"/>
    <w:rsid w:val="00152ED2"/>
    <w:rsid w:val="001538D1"/>
    <w:rsid w:val="0015481D"/>
    <w:rsid w:val="00155399"/>
    <w:rsid w:val="001578E7"/>
    <w:rsid w:val="0016156E"/>
    <w:rsid w:val="001616D5"/>
    <w:rsid w:val="001628B5"/>
    <w:rsid w:val="00164F01"/>
    <w:rsid w:val="00164FD1"/>
    <w:rsid w:val="001653EF"/>
    <w:rsid w:val="00167062"/>
    <w:rsid w:val="0016722C"/>
    <w:rsid w:val="001678B9"/>
    <w:rsid w:val="00170217"/>
    <w:rsid w:val="001706DD"/>
    <w:rsid w:val="00174CDA"/>
    <w:rsid w:val="001757EA"/>
    <w:rsid w:val="00175D6C"/>
    <w:rsid w:val="00177927"/>
    <w:rsid w:val="00177C7D"/>
    <w:rsid w:val="00180DB1"/>
    <w:rsid w:val="00182C54"/>
    <w:rsid w:val="00183808"/>
    <w:rsid w:val="0018478A"/>
    <w:rsid w:val="00184DF0"/>
    <w:rsid w:val="00185741"/>
    <w:rsid w:val="00185B6C"/>
    <w:rsid w:val="00186505"/>
    <w:rsid w:val="001867CB"/>
    <w:rsid w:val="00186FC6"/>
    <w:rsid w:val="001873BA"/>
    <w:rsid w:val="0019089D"/>
    <w:rsid w:val="00191DD6"/>
    <w:rsid w:val="00192972"/>
    <w:rsid w:val="00192C14"/>
    <w:rsid w:val="001932DA"/>
    <w:rsid w:val="001942C6"/>
    <w:rsid w:val="001968ED"/>
    <w:rsid w:val="001A16C8"/>
    <w:rsid w:val="001A2FA0"/>
    <w:rsid w:val="001B0990"/>
    <w:rsid w:val="001B1201"/>
    <w:rsid w:val="001B1892"/>
    <w:rsid w:val="001B2BD8"/>
    <w:rsid w:val="001B4773"/>
    <w:rsid w:val="001B578C"/>
    <w:rsid w:val="001B692D"/>
    <w:rsid w:val="001B6BBD"/>
    <w:rsid w:val="001B79D1"/>
    <w:rsid w:val="001C08E0"/>
    <w:rsid w:val="001C1849"/>
    <w:rsid w:val="001C2D19"/>
    <w:rsid w:val="001C4EA2"/>
    <w:rsid w:val="001C6B0F"/>
    <w:rsid w:val="001C6D06"/>
    <w:rsid w:val="001C6D25"/>
    <w:rsid w:val="001C70FA"/>
    <w:rsid w:val="001C717B"/>
    <w:rsid w:val="001C7F8E"/>
    <w:rsid w:val="001D0495"/>
    <w:rsid w:val="001D31A6"/>
    <w:rsid w:val="001D5E62"/>
    <w:rsid w:val="001D6735"/>
    <w:rsid w:val="001D7472"/>
    <w:rsid w:val="001E06E4"/>
    <w:rsid w:val="001E0A14"/>
    <w:rsid w:val="001E0FFD"/>
    <w:rsid w:val="001E281D"/>
    <w:rsid w:val="001E2E08"/>
    <w:rsid w:val="001E581D"/>
    <w:rsid w:val="001E665B"/>
    <w:rsid w:val="001E7E42"/>
    <w:rsid w:val="001F0EE4"/>
    <w:rsid w:val="001F3759"/>
    <w:rsid w:val="001F4367"/>
    <w:rsid w:val="001F4A8F"/>
    <w:rsid w:val="001F6957"/>
    <w:rsid w:val="001F7EBA"/>
    <w:rsid w:val="00206566"/>
    <w:rsid w:val="002066EB"/>
    <w:rsid w:val="002074E8"/>
    <w:rsid w:val="00210659"/>
    <w:rsid w:val="002111B1"/>
    <w:rsid w:val="0021170C"/>
    <w:rsid w:val="002124B0"/>
    <w:rsid w:val="00213BF5"/>
    <w:rsid w:val="002141E3"/>
    <w:rsid w:val="00214C75"/>
    <w:rsid w:val="00215052"/>
    <w:rsid w:val="002173AD"/>
    <w:rsid w:val="002175A4"/>
    <w:rsid w:val="00217B1E"/>
    <w:rsid w:val="00223971"/>
    <w:rsid w:val="00225EE5"/>
    <w:rsid w:val="00226054"/>
    <w:rsid w:val="00230AC2"/>
    <w:rsid w:val="00231736"/>
    <w:rsid w:val="00233272"/>
    <w:rsid w:val="00233658"/>
    <w:rsid w:val="00234DCB"/>
    <w:rsid w:val="0023724C"/>
    <w:rsid w:val="002374E4"/>
    <w:rsid w:val="0024105A"/>
    <w:rsid w:val="002440DA"/>
    <w:rsid w:val="00244E65"/>
    <w:rsid w:val="0024502A"/>
    <w:rsid w:val="00245518"/>
    <w:rsid w:val="00246308"/>
    <w:rsid w:val="00247366"/>
    <w:rsid w:val="002508AA"/>
    <w:rsid w:val="002526E6"/>
    <w:rsid w:val="00257423"/>
    <w:rsid w:val="00260185"/>
    <w:rsid w:val="00263E31"/>
    <w:rsid w:val="002645B7"/>
    <w:rsid w:val="00264807"/>
    <w:rsid w:val="0026688F"/>
    <w:rsid w:val="00267425"/>
    <w:rsid w:val="00267B74"/>
    <w:rsid w:val="002712A5"/>
    <w:rsid w:val="00271843"/>
    <w:rsid w:val="002723B7"/>
    <w:rsid w:val="00273199"/>
    <w:rsid w:val="0027469E"/>
    <w:rsid w:val="00275F82"/>
    <w:rsid w:val="002779B5"/>
    <w:rsid w:val="00282683"/>
    <w:rsid w:val="0028467A"/>
    <w:rsid w:val="002848BB"/>
    <w:rsid w:val="00285672"/>
    <w:rsid w:val="00286FF7"/>
    <w:rsid w:val="00287B12"/>
    <w:rsid w:val="00287C1D"/>
    <w:rsid w:val="00292369"/>
    <w:rsid w:val="00292F8D"/>
    <w:rsid w:val="002931F0"/>
    <w:rsid w:val="002936FE"/>
    <w:rsid w:val="00297BF2"/>
    <w:rsid w:val="002A107D"/>
    <w:rsid w:val="002A2E82"/>
    <w:rsid w:val="002A494C"/>
    <w:rsid w:val="002A6BE8"/>
    <w:rsid w:val="002B0437"/>
    <w:rsid w:val="002B13EB"/>
    <w:rsid w:val="002B2754"/>
    <w:rsid w:val="002B5890"/>
    <w:rsid w:val="002B5C76"/>
    <w:rsid w:val="002B6E6D"/>
    <w:rsid w:val="002C0B82"/>
    <w:rsid w:val="002C2CAA"/>
    <w:rsid w:val="002C2EC5"/>
    <w:rsid w:val="002C52FA"/>
    <w:rsid w:val="002C5BED"/>
    <w:rsid w:val="002C5E4A"/>
    <w:rsid w:val="002C6023"/>
    <w:rsid w:val="002C76BA"/>
    <w:rsid w:val="002D07E4"/>
    <w:rsid w:val="002D1821"/>
    <w:rsid w:val="002D221C"/>
    <w:rsid w:val="002D29E6"/>
    <w:rsid w:val="002D3C18"/>
    <w:rsid w:val="002D5A22"/>
    <w:rsid w:val="002D758A"/>
    <w:rsid w:val="002E0AC2"/>
    <w:rsid w:val="002E1CF5"/>
    <w:rsid w:val="002E35ED"/>
    <w:rsid w:val="002E3862"/>
    <w:rsid w:val="002E56C2"/>
    <w:rsid w:val="002E5F7C"/>
    <w:rsid w:val="002E6482"/>
    <w:rsid w:val="002E6659"/>
    <w:rsid w:val="002E6C37"/>
    <w:rsid w:val="002E7043"/>
    <w:rsid w:val="002F04F3"/>
    <w:rsid w:val="002F11BD"/>
    <w:rsid w:val="002F194C"/>
    <w:rsid w:val="002F314F"/>
    <w:rsid w:val="002F3B89"/>
    <w:rsid w:val="002F4732"/>
    <w:rsid w:val="002F764C"/>
    <w:rsid w:val="00301115"/>
    <w:rsid w:val="0030280B"/>
    <w:rsid w:val="003038DB"/>
    <w:rsid w:val="00304908"/>
    <w:rsid w:val="00304DD5"/>
    <w:rsid w:val="003061F2"/>
    <w:rsid w:val="003078AF"/>
    <w:rsid w:val="00307ECF"/>
    <w:rsid w:val="003129CA"/>
    <w:rsid w:val="003132BA"/>
    <w:rsid w:val="003136AA"/>
    <w:rsid w:val="00313E30"/>
    <w:rsid w:val="00314652"/>
    <w:rsid w:val="0032052E"/>
    <w:rsid w:val="00320ED0"/>
    <w:rsid w:val="003211EC"/>
    <w:rsid w:val="00322624"/>
    <w:rsid w:val="0032268F"/>
    <w:rsid w:val="00322B33"/>
    <w:rsid w:val="00322D32"/>
    <w:rsid w:val="003240A5"/>
    <w:rsid w:val="00325348"/>
    <w:rsid w:val="00325E5C"/>
    <w:rsid w:val="00327708"/>
    <w:rsid w:val="0033159C"/>
    <w:rsid w:val="003315A6"/>
    <w:rsid w:val="00331622"/>
    <w:rsid w:val="00332125"/>
    <w:rsid w:val="003335E3"/>
    <w:rsid w:val="00335198"/>
    <w:rsid w:val="00335595"/>
    <w:rsid w:val="00335F70"/>
    <w:rsid w:val="00336061"/>
    <w:rsid w:val="003369AF"/>
    <w:rsid w:val="0034567C"/>
    <w:rsid w:val="00345F1F"/>
    <w:rsid w:val="00350BCD"/>
    <w:rsid w:val="0035166E"/>
    <w:rsid w:val="003548EF"/>
    <w:rsid w:val="00354F25"/>
    <w:rsid w:val="0036088F"/>
    <w:rsid w:val="00361A15"/>
    <w:rsid w:val="00361B7E"/>
    <w:rsid w:val="0036253E"/>
    <w:rsid w:val="003627F3"/>
    <w:rsid w:val="00363050"/>
    <w:rsid w:val="00363949"/>
    <w:rsid w:val="00364BDB"/>
    <w:rsid w:val="003661A1"/>
    <w:rsid w:val="00367293"/>
    <w:rsid w:val="00371AB3"/>
    <w:rsid w:val="00371EAC"/>
    <w:rsid w:val="00373F2E"/>
    <w:rsid w:val="003748E6"/>
    <w:rsid w:val="00376432"/>
    <w:rsid w:val="0037669F"/>
    <w:rsid w:val="00376B45"/>
    <w:rsid w:val="00376E09"/>
    <w:rsid w:val="00381128"/>
    <w:rsid w:val="003813A3"/>
    <w:rsid w:val="003817FA"/>
    <w:rsid w:val="00387D96"/>
    <w:rsid w:val="00391737"/>
    <w:rsid w:val="00391C5B"/>
    <w:rsid w:val="00392C4B"/>
    <w:rsid w:val="00392D6C"/>
    <w:rsid w:val="00393F90"/>
    <w:rsid w:val="00395710"/>
    <w:rsid w:val="00395BC0"/>
    <w:rsid w:val="003962C8"/>
    <w:rsid w:val="00396DF3"/>
    <w:rsid w:val="00397A4F"/>
    <w:rsid w:val="00397B2F"/>
    <w:rsid w:val="00397BEC"/>
    <w:rsid w:val="003A0C19"/>
    <w:rsid w:val="003A180E"/>
    <w:rsid w:val="003A2223"/>
    <w:rsid w:val="003A295D"/>
    <w:rsid w:val="003A430B"/>
    <w:rsid w:val="003B48E7"/>
    <w:rsid w:val="003B4F6B"/>
    <w:rsid w:val="003B61B7"/>
    <w:rsid w:val="003B6316"/>
    <w:rsid w:val="003B6505"/>
    <w:rsid w:val="003B671B"/>
    <w:rsid w:val="003B774B"/>
    <w:rsid w:val="003C06F1"/>
    <w:rsid w:val="003C0BE0"/>
    <w:rsid w:val="003C16C8"/>
    <w:rsid w:val="003C20B3"/>
    <w:rsid w:val="003C3510"/>
    <w:rsid w:val="003C473E"/>
    <w:rsid w:val="003C6A2B"/>
    <w:rsid w:val="003D2C29"/>
    <w:rsid w:val="003D3386"/>
    <w:rsid w:val="003D42C2"/>
    <w:rsid w:val="003D5EA0"/>
    <w:rsid w:val="003E086B"/>
    <w:rsid w:val="003E11E3"/>
    <w:rsid w:val="003E1500"/>
    <w:rsid w:val="003E4D79"/>
    <w:rsid w:val="003E4DED"/>
    <w:rsid w:val="003E6782"/>
    <w:rsid w:val="003E68DB"/>
    <w:rsid w:val="003E6949"/>
    <w:rsid w:val="003E7C46"/>
    <w:rsid w:val="003F237B"/>
    <w:rsid w:val="003F2C7C"/>
    <w:rsid w:val="003F3C72"/>
    <w:rsid w:val="003F565F"/>
    <w:rsid w:val="003F57D4"/>
    <w:rsid w:val="003F6507"/>
    <w:rsid w:val="003F780F"/>
    <w:rsid w:val="004001B3"/>
    <w:rsid w:val="0040147E"/>
    <w:rsid w:val="004020E1"/>
    <w:rsid w:val="00402836"/>
    <w:rsid w:val="004041A3"/>
    <w:rsid w:val="004043E7"/>
    <w:rsid w:val="0040511B"/>
    <w:rsid w:val="00405504"/>
    <w:rsid w:val="00405D2D"/>
    <w:rsid w:val="004063BD"/>
    <w:rsid w:val="00406F63"/>
    <w:rsid w:val="00410092"/>
    <w:rsid w:val="004109C4"/>
    <w:rsid w:val="00413C25"/>
    <w:rsid w:val="004160DA"/>
    <w:rsid w:val="0041624D"/>
    <w:rsid w:val="00416479"/>
    <w:rsid w:val="00417941"/>
    <w:rsid w:val="00417A71"/>
    <w:rsid w:val="0042128D"/>
    <w:rsid w:val="00422DC3"/>
    <w:rsid w:val="00422F19"/>
    <w:rsid w:val="00423368"/>
    <w:rsid w:val="00424394"/>
    <w:rsid w:val="0042442E"/>
    <w:rsid w:val="0042561C"/>
    <w:rsid w:val="00425AC1"/>
    <w:rsid w:val="00425BC6"/>
    <w:rsid w:val="0042622E"/>
    <w:rsid w:val="00426596"/>
    <w:rsid w:val="004278E9"/>
    <w:rsid w:val="00430B1A"/>
    <w:rsid w:val="004317B1"/>
    <w:rsid w:val="004321FB"/>
    <w:rsid w:val="004324DF"/>
    <w:rsid w:val="004336D2"/>
    <w:rsid w:val="0043537F"/>
    <w:rsid w:val="004359FA"/>
    <w:rsid w:val="004362A5"/>
    <w:rsid w:val="00437AD2"/>
    <w:rsid w:val="004438E5"/>
    <w:rsid w:val="00444B95"/>
    <w:rsid w:val="0044542D"/>
    <w:rsid w:val="0044593A"/>
    <w:rsid w:val="00451760"/>
    <w:rsid w:val="004519D5"/>
    <w:rsid w:val="0045210B"/>
    <w:rsid w:val="004526AC"/>
    <w:rsid w:val="00453FF3"/>
    <w:rsid w:val="0045596D"/>
    <w:rsid w:val="004573AD"/>
    <w:rsid w:val="004575FB"/>
    <w:rsid w:val="00457B54"/>
    <w:rsid w:val="0046095E"/>
    <w:rsid w:val="00462B6A"/>
    <w:rsid w:val="004633BD"/>
    <w:rsid w:val="00466178"/>
    <w:rsid w:val="004667C9"/>
    <w:rsid w:val="004674A3"/>
    <w:rsid w:val="004715AE"/>
    <w:rsid w:val="004746EF"/>
    <w:rsid w:val="00477067"/>
    <w:rsid w:val="00481BB8"/>
    <w:rsid w:val="00481EA6"/>
    <w:rsid w:val="00483501"/>
    <w:rsid w:val="00483E4C"/>
    <w:rsid w:val="00484A29"/>
    <w:rsid w:val="00486199"/>
    <w:rsid w:val="0048642B"/>
    <w:rsid w:val="00487339"/>
    <w:rsid w:val="00490250"/>
    <w:rsid w:val="004911B3"/>
    <w:rsid w:val="0049136C"/>
    <w:rsid w:val="004914FE"/>
    <w:rsid w:val="004917C8"/>
    <w:rsid w:val="004921B0"/>
    <w:rsid w:val="00492F09"/>
    <w:rsid w:val="0049334C"/>
    <w:rsid w:val="004938DE"/>
    <w:rsid w:val="00493B8A"/>
    <w:rsid w:val="00494579"/>
    <w:rsid w:val="00496DE1"/>
    <w:rsid w:val="00496FA0"/>
    <w:rsid w:val="0049781E"/>
    <w:rsid w:val="004978A2"/>
    <w:rsid w:val="00497F06"/>
    <w:rsid w:val="004A0871"/>
    <w:rsid w:val="004A1C8D"/>
    <w:rsid w:val="004A2962"/>
    <w:rsid w:val="004A2AD3"/>
    <w:rsid w:val="004A2C63"/>
    <w:rsid w:val="004A2D32"/>
    <w:rsid w:val="004A3B29"/>
    <w:rsid w:val="004A4243"/>
    <w:rsid w:val="004A46A3"/>
    <w:rsid w:val="004A704E"/>
    <w:rsid w:val="004B0460"/>
    <w:rsid w:val="004B367B"/>
    <w:rsid w:val="004B39B7"/>
    <w:rsid w:val="004B49E9"/>
    <w:rsid w:val="004B5FA8"/>
    <w:rsid w:val="004B63ED"/>
    <w:rsid w:val="004B7036"/>
    <w:rsid w:val="004C21D4"/>
    <w:rsid w:val="004C4F25"/>
    <w:rsid w:val="004C594F"/>
    <w:rsid w:val="004D071D"/>
    <w:rsid w:val="004D7958"/>
    <w:rsid w:val="004E121F"/>
    <w:rsid w:val="004E1721"/>
    <w:rsid w:val="004E20BE"/>
    <w:rsid w:val="004E2D9C"/>
    <w:rsid w:val="004E50A7"/>
    <w:rsid w:val="004E5BB3"/>
    <w:rsid w:val="004E604B"/>
    <w:rsid w:val="004E6480"/>
    <w:rsid w:val="004E6AC2"/>
    <w:rsid w:val="004E7E97"/>
    <w:rsid w:val="004F08BD"/>
    <w:rsid w:val="004F08E2"/>
    <w:rsid w:val="004F09BF"/>
    <w:rsid w:val="004F1459"/>
    <w:rsid w:val="004F6E92"/>
    <w:rsid w:val="00504007"/>
    <w:rsid w:val="00504493"/>
    <w:rsid w:val="0050454C"/>
    <w:rsid w:val="00507AFC"/>
    <w:rsid w:val="00507C69"/>
    <w:rsid w:val="00510367"/>
    <w:rsid w:val="0051070F"/>
    <w:rsid w:val="00512093"/>
    <w:rsid w:val="00512342"/>
    <w:rsid w:val="00513878"/>
    <w:rsid w:val="00516C27"/>
    <w:rsid w:val="00517144"/>
    <w:rsid w:val="0052067C"/>
    <w:rsid w:val="00521FAA"/>
    <w:rsid w:val="00523366"/>
    <w:rsid w:val="00523594"/>
    <w:rsid w:val="00524C3B"/>
    <w:rsid w:val="00526DDF"/>
    <w:rsid w:val="005271B4"/>
    <w:rsid w:val="00531666"/>
    <w:rsid w:val="00533A3E"/>
    <w:rsid w:val="00535CE9"/>
    <w:rsid w:val="005371AF"/>
    <w:rsid w:val="00541F86"/>
    <w:rsid w:val="0054265F"/>
    <w:rsid w:val="005427F2"/>
    <w:rsid w:val="00542B3F"/>
    <w:rsid w:val="0054427D"/>
    <w:rsid w:val="005449E8"/>
    <w:rsid w:val="00544DDE"/>
    <w:rsid w:val="00546195"/>
    <w:rsid w:val="005463A4"/>
    <w:rsid w:val="00550418"/>
    <w:rsid w:val="00552C54"/>
    <w:rsid w:val="005535A0"/>
    <w:rsid w:val="0055417B"/>
    <w:rsid w:val="00554D4C"/>
    <w:rsid w:val="00555740"/>
    <w:rsid w:val="00555A82"/>
    <w:rsid w:val="005560C3"/>
    <w:rsid w:val="0055626F"/>
    <w:rsid w:val="00556FB9"/>
    <w:rsid w:val="00557590"/>
    <w:rsid w:val="005575BC"/>
    <w:rsid w:val="00557F26"/>
    <w:rsid w:val="005610AC"/>
    <w:rsid w:val="0056123B"/>
    <w:rsid w:val="00561510"/>
    <w:rsid w:val="00562AEB"/>
    <w:rsid w:val="00564AFD"/>
    <w:rsid w:val="00564BA2"/>
    <w:rsid w:val="00571D5D"/>
    <w:rsid w:val="00572D29"/>
    <w:rsid w:val="005740EE"/>
    <w:rsid w:val="00574F01"/>
    <w:rsid w:val="005757C2"/>
    <w:rsid w:val="00577354"/>
    <w:rsid w:val="005777C2"/>
    <w:rsid w:val="005777F1"/>
    <w:rsid w:val="00577E6D"/>
    <w:rsid w:val="00580011"/>
    <w:rsid w:val="00581155"/>
    <w:rsid w:val="005824BB"/>
    <w:rsid w:val="00582EC7"/>
    <w:rsid w:val="0058351E"/>
    <w:rsid w:val="0058546B"/>
    <w:rsid w:val="0059021B"/>
    <w:rsid w:val="00591291"/>
    <w:rsid w:val="005929E6"/>
    <w:rsid w:val="005935BA"/>
    <w:rsid w:val="00595AEA"/>
    <w:rsid w:val="00595D36"/>
    <w:rsid w:val="00595D39"/>
    <w:rsid w:val="00596A2F"/>
    <w:rsid w:val="005A00DC"/>
    <w:rsid w:val="005A4AC6"/>
    <w:rsid w:val="005A4B62"/>
    <w:rsid w:val="005B0765"/>
    <w:rsid w:val="005B1A48"/>
    <w:rsid w:val="005B382F"/>
    <w:rsid w:val="005B4025"/>
    <w:rsid w:val="005B4E56"/>
    <w:rsid w:val="005B53D3"/>
    <w:rsid w:val="005B5EA0"/>
    <w:rsid w:val="005B64AA"/>
    <w:rsid w:val="005B67C0"/>
    <w:rsid w:val="005B75B9"/>
    <w:rsid w:val="005C0F14"/>
    <w:rsid w:val="005C16FA"/>
    <w:rsid w:val="005C41CB"/>
    <w:rsid w:val="005C4CF7"/>
    <w:rsid w:val="005C4EA7"/>
    <w:rsid w:val="005C6A65"/>
    <w:rsid w:val="005D04BD"/>
    <w:rsid w:val="005D087A"/>
    <w:rsid w:val="005D4861"/>
    <w:rsid w:val="005D4FD0"/>
    <w:rsid w:val="005D513D"/>
    <w:rsid w:val="005D5585"/>
    <w:rsid w:val="005E121F"/>
    <w:rsid w:val="005E45D4"/>
    <w:rsid w:val="005E61B6"/>
    <w:rsid w:val="005E6C72"/>
    <w:rsid w:val="005F2AE1"/>
    <w:rsid w:val="005F2ECD"/>
    <w:rsid w:val="005F407D"/>
    <w:rsid w:val="005F5F03"/>
    <w:rsid w:val="005F6507"/>
    <w:rsid w:val="005F7F95"/>
    <w:rsid w:val="006009EA"/>
    <w:rsid w:val="00600ACD"/>
    <w:rsid w:val="00601213"/>
    <w:rsid w:val="00601D74"/>
    <w:rsid w:val="0060255C"/>
    <w:rsid w:val="00603DB9"/>
    <w:rsid w:val="0060521E"/>
    <w:rsid w:val="00605614"/>
    <w:rsid w:val="00607C7A"/>
    <w:rsid w:val="00611A7A"/>
    <w:rsid w:val="00611C8E"/>
    <w:rsid w:val="00612850"/>
    <w:rsid w:val="006154E0"/>
    <w:rsid w:val="00615BCB"/>
    <w:rsid w:val="006166EF"/>
    <w:rsid w:val="00620BBF"/>
    <w:rsid w:val="00621062"/>
    <w:rsid w:val="0062137E"/>
    <w:rsid w:val="00623560"/>
    <w:rsid w:val="00625994"/>
    <w:rsid w:val="006261F9"/>
    <w:rsid w:val="006316C2"/>
    <w:rsid w:val="00632C65"/>
    <w:rsid w:val="00633E12"/>
    <w:rsid w:val="00636F15"/>
    <w:rsid w:val="00641D55"/>
    <w:rsid w:val="006426D5"/>
    <w:rsid w:val="006430B7"/>
    <w:rsid w:val="006430E1"/>
    <w:rsid w:val="0064322A"/>
    <w:rsid w:val="00644210"/>
    <w:rsid w:val="00644EF9"/>
    <w:rsid w:val="00647D52"/>
    <w:rsid w:val="00647F3E"/>
    <w:rsid w:val="0065011F"/>
    <w:rsid w:val="00651153"/>
    <w:rsid w:val="006522DD"/>
    <w:rsid w:val="00653828"/>
    <w:rsid w:val="006558DA"/>
    <w:rsid w:val="006576F3"/>
    <w:rsid w:val="00660BF8"/>
    <w:rsid w:val="006639EA"/>
    <w:rsid w:val="00664686"/>
    <w:rsid w:val="00665BD3"/>
    <w:rsid w:val="0067213C"/>
    <w:rsid w:val="00672550"/>
    <w:rsid w:val="00674A48"/>
    <w:rsid w:val="00681723"/>
    <w:rsid w:val="0068371D"/>
    <w:rsid w:val="00685E03"/>
    <w:rsid w:val="00685F29"/>
    <w:rsid w:val="00687138"/>
    <w:rsid w:val="006874BE"/>
    <w:rsid w:val="006917E1"/>
    <w:rsid w:val="0069216E"/>
    <w:rsid w:val="00694D34"/>
    <w:rsid w:val="006955E8"/>
    <w:rsid w:val="00696E7C"/>
    <w:rsid w:val="00696F06"/>
    <w:rsid w:val="006A0210"/>
    <w:rsid w:val="006A022A"/>
    <w:rsid w:val="006A03C2"/>
    <w:rsid w:val="006A140D"/>
    <w:rsid w:val="006A2C25"/>
    <w:rsid w:val="006A3BD6"/>
    <w:rsid w:val="006A46D2"/>
    <w:rsid w:val="006A55E1"/>
    <w:rsid w:val="006A5FDE"/>
    <w:rsid w:val="006A7C5B"/>
    <w:rsid w:val="006A7D66"/>
    <w:rsid w:val="006A7EB6"/>
    <w:rsid w:val="006B0AF9"/>
    <w:rsid w:val="006B46A4"/>
    <w:rsid w:val="006B71EB"/>
    <w:rsid w:val="006B79DF"/>
    <w:rsid w:val="006C6539"/>
    <w:rsid w:val="006C65E9"/>
    <w:rsid w:val="006C7202"/>
    <w:rsid w:val="006C7A55"/>
    <w:rsid w:val="006D159A"/>
    <w:rsid w:val="006D4D6B"/>
    <w:rsid w:val="006E03BC"/>
    <w:rsid w:val="006E07DA"/>
    <w:rsid w:val="006E110D"/>
    <w:rsid w:val="006E1313"/>
    <w:rsid w:val="006E1649"/>
    <w:rsid w:val="006E1664"/>
    <w:rsid w:val="006E1754"/>
    <w:rsid w:val="006E1B2D"/>
    <w:rsid w:val="006E2431"/>
    <w:rsid w:val="006E2B6B"/>
    <w:rsid w:val="006E3B92"/>
    <w:rsid w:val="006E52C8"/>
    <w:rsid w:val="006F068A"/>
    <w:rsid w:val="006F0925"/>
    <w:rsid w:val="006F19C2"/>
    <w:rsid w:val="006F231B"/>
    <w:rsid w:val="006F3DBC"/>
    <w:rsid w:val="006F6AEE"/>
    <w:rsid w:val="006F7F46"/>
    <w:rsid w:val="007005BE"/>
    <w:rsid w:val="00700A31"/>
    <w:rsid w:val="00701C13"/>
    <w:rsid w:val="00702D0E"/>
    <w:rsid w:val="00702ED3"/>
    <w:rsid w:val="0070334B"/>
    <w:rsid w:val="007037C3"/>
    <w:rsid w:val="00703D0E"/>
    <w:rsid w:val="00711417"/>
    <w:rsid w:val="00712CF4"/>
    <w:rsid w:val="007131C6"/>
    <w:rsid w:val="0071710E"/>
    <w:rsid w:val="00720799"/>
    <w:rsid w:val="00724EC7"/>
    <w:rsid w:val="0072523E"/>
    <w:rsid w:val="007274CC"/>
    <w:rsid w:val="00732E0C"/>
    <w:rsid w:val="00732E7B"/>
    <w:rsid w:val="00733B79"/>
    <w:rsid w:val="0073573A"/>
    <w:rsid w:val="0073622C"/>
    <w:rsid w:val="007365F8"/>
    <w:rsid w:val="007368C1"/>
    <w:rsid w:val="007371BA"/>
    <w:rsid w:val="007379CC"/>
    <w:rsid w:val="00741EF9"/>
    <w:rsid w:val="007421B1"/>
    <w:rsid w:val="0074380B"/>
    <w:rsid w:val="007448C5"/>
    <w:rsid w:val="00745696"/>
    <w:rsid w:val="007478AD"/>
    <w:rsid w:val="00751525"/>
    <w:rsid w:val="007530FA"/>
    <w:rsid w:val="0075374B"/>
    <w:rsid w:val="00754FE5"/>
    <w:rsid w:val="0076135A"/>
    <w:rsid w:val="00766014"/>
    <w:rsid w:val="00766158"/>
    <w:rsid w:val="007672D8"/>
    <w:rsid w:val="00767C8B"/>
    <w:rsid w:val="007700F0"/>
    <w:rsid w:val="00770469"/>
    <w:rsid w:val="007704DE"/>
    <w:rsid w:val="007727ED"/>
    <w:rsid w:val="00773AC6"/>
    <w:rsid w:val="00774E9E"/>
    <w:rsid w:val="00774EFC"/>
    <w:rsid w:val="00777F60"/>
    <w:rsid w:val="00780138"/>
    <w:rsid w:val="007823BB"/>
    <w:rsid w:val="00784340"/>
    <w:rsid w:val="00784467"/>
    <w:rsid w:val="00784ABC"/>
    <w:rsid w:val="007902D9"/>
    <w:rsid w:val="00790603"/>
    <w:rsid w:val="0079069C"/>
    <w:rsid w:val="007912D1"/>
    <w:rsid w:val="007923D6"/>
    <w:rsid w:val="007940FB"/>
    <w:rsid w:val="007A011F"/>
    <w:rsid w:val="007A07FC"/>
    <w:rsid w:val="007A1364"/>
    <w:rsid w:val="007A2548"/>
    <w:rsid w:val="007A26D9"/>
    <w:rsid w:val="007A3045"/>
    <w:rsid w:val="007A38BF"/>
    <w:rsid w:val="007A3D31"/>
    <w:rsid w:val="007A4506"/>
    <w:rsid w:val="007A4FA6"/>
    <w:rsid w:val="007A783F"/>
    <w:rsid w:val="007B19F7"/>
    <w:rsid w:val="007B2BFF"/>
    <w:rsid w:val="007B3116"/>
    <w:rsid w:val="007B5D29"/>
    <w:rsid w:val="007B700A"/>
    <w:rsid w:val="007C0EDE"/>
    <w:rsid w:val="007C1FE0"/>
    <w:rsid w:val="007C43B1"/>
    <w:rsid w:val="007C5E63"/>
    <w:rsid w:val="007C79E7"/>
    <w:rsid w:val="007D1436"/>
    <w:rsid w:val="007D1D55"/>
    <w:rsid w:val="007D1FBE"/>
    <w:rsid w:val="007D3096"/>
    <w:rsid w:val="007D4320"/>
    <w:rsid w:val="007D5177"/>
    <w:rsid w:val="007D51EB"/>
    <w:rsid w:val="007D64C4"/>
    <w:rsid w:val="007D6A27"/>
    <w:rsid w:val="007E1273"/>
    <w:rsid w:val="007E361C"/>
    <w:rsid w:val="007E3C0E"/>
    <w:rsid w:val="007E4C84"/>
    <w:rsid w:val="007E590D"/>
    <w:rsid w:val="007E70D8"/>
    <w:rsid w:val="007E77AB"/>
    <w:rsid w:val="007F1148"/>
    <w:rsid w:val="007F24EC"/>
    <w:rsid w:val="007F2FB6"/>
    <w:rsid w:val="007F4B2A"/>
    <w:rsid w:val="007F4F57"/>
    <w:rsid w:val="007F5CF4"/>
    <w:rsid w:val="00802561"/>
    <w:rsid w:val="00802C75"/>
    <w:rsid w:val="00804C00"/>
    <w:rsid w:val="00804C67"/>
    <w:rsid w:val="00805869"/>
    <w:rsid w:val="00811653"/>
    <w:rsid w:val="008136C3"/>
    <w:rsid w:val="00815E1B"/>
    <w:rsid w:val="00816607"/>
    <w:rsid w:val="00816765"/>
    <w:rsid w:val="00817BEF"/>
    <w:rsid w:val="00817F8B"/>
    <w:rsid w:val="00820600"/>
    <w:rsid w:val="00820931"/>
    <w:rsid w:val="0082099F"/>
    <w:rsid w:val="00821D48"/>
    <w:rsid w:val="008221C3"/>
    <w:rsid w:val="00825518"/>
    <w:rsid w:val="00825848"/>
    <w:rsid w:val="008276E8"/>
    <w:rsid w:val="00830B32"/>
    <w:rsid w:val="00831185"/>
    <w:rsid w:val="008312E7"/>
    <w:rsid w:val="00833C2A"/>
    <w:rsid w:val="0083480D"/>
    <w:rsid w:val="008361BE"/>
    <w:rsid w:val="00836504"/>
    <w:rsid w:val="00836711"/>
    <w:rsid w:val="008403F6"/>
    <w:rsid w:val="00840C75"/>
    <w:rsid w:val="00851A26"/>
    <w:rsid w:val="00852941"/>
    <w:rsid w:val="0085582B"/>
    <w:rsid w:val="00860D9F"/>
    <w:rsid w:val="00863CB3"/>
    <w:rsid w:val="00864956"/>
    <w:rsid w:val="00865910"/>
    <w:rsid w:val="008666AC"/>
    <w:rsid w:val="00870685"/>
    <w:rsid w:val="0087509F"/>
    <w:rsid w:val="00875F89"/>
    <w:rsid w:val="00876240"/>
    <w:rsid w:val="00880536"/>
    <w:rsid w:val="008830CC"/>
    <w:rsid w:val="00884D76"/>
    <w:rsid w:val="00885EE2"/>
    <w:rsid w:val="008861B2"/>
    <w:rsid w:val="00887EA7"/>
    <w:rsid w:val="008902B5"/>
    <w:rsid w:val="008925F0"/>
    <w:rsid w:val="00893578"/>
    <w:rsid w:val="00895258"/>
    <w:rsid w:val="008953EA"/>
    <w:rsid w:val="008957B9"/>
    <w:rsid w:val="008966F3"/>
    <w:rsid w:val="00897F8A"/>
    <w:rsid w:val="008A0C7A"/>
    <w:rsid w:val="008A113E"/>
    <w:rsid w:val="008A276E"/>
    <w:rsid w:val="008A3D3E"/>
    <w:rsid w:val="008A3E0F"/>
    <w:rsid w:val="008A49B0"/>
    <w:rsid w:val="008A4DC6"/>
    <w:rsid w:val="008A5AF7"/>
    <w:rsid w:val="008B33FE"/>
    <w:rsid w:val="008B38DB"/>
    <w:rsid w:val="008B4BF8"/>
    <w:rsid w:val="008C03B7"/>
    <w:rsid w:val="008C1889"/>
    <w:rsid w:val="008C1A86"/>
    <w:rsid w:val="008C225E"/>
    <w:rsid w:val="008C2538"/>
    <w:rsid w:val="008C5CE7"/>
    <w:rsid w:val="008C6E72"/>
    <w:rsid w:val="008D31E9"/>
    <w:rsid w:val="008D3564"/>
    <w:rsid w:val="008D356E"/>
    <w:rsid w:val="008D36C5"/>
    <w:rsid w:val="008D3ADD"/>
    <w:rsid w:val="008D4869"/>
    <w:rsid w:val="008D4D94"/>
    <w:rsid w:val="008D5CB3"/>
    <w:rsid w:val="008D5E90"/>
    <w:rsid w:val="008E0E00"/>
    <w:rsid w:val="008E170B"/>
    <w:rsid w:val="008E2D7F"/>
    <w:rsid w:val="008E4E1B"/>
    <w:rsid w:val="008E5B90"/>
    <w:rsid w:val="008F1324"/>
    <w:rsid w:val="008F1716"/>
    <w:rsid w:val="008F1A2A"/>
    <w:rsid w:val="008F6EF0"/>
    <w:rsid w:val="00900787"/>
    <w:rsid w:val="00901898"/>
    <w:rsid w:val="009024B9"/>
    <w:rsid w:val="009026AF"/>
    <w:rsid w:val="00902E5C"/>
    <w:rsid w:val="00903593"/>
    <w:rsid w:val="0090593C"/>
    <w:rsid w:val="00906406"/>
    <w:rsid w:val="009106DE"/>
    <w:rsid w:val="0091142F"/>
    <w:rsid w:val="00911FB9"/>
    <w:rsid w:val="0091267B"/>
    <w:rsid w:val="009129E5"/>
    <w:rsid w:val="00916C79"/>
    <w:rsid w:val="00916CC0"/>
    <w:rsid w:val="0092016B"/>
    <w:rsid w:val="00922E63"/>
    <w:rsid w:val="00923060"/>
    <w:rsid w:val="00924616"/>
    <w:rsid w:val="00924B6C"/>
    <w:rsid w:val="00927DE1"/>
    <w:rsid w:val="00935358"/>
    <w:rsid w:val="00935B39"/>
    <w:rsid w:val="00935D8B"/>
    <w:rsid w:val="00935DCC"/>
    <w:rsid w:val="00935E6C"/>
    <w:rsid w:val="00936500"/>
    <w:rsid w:val="00936EC8"/>
    <w:rsid w:val="00943F42"/>
    <w:rsid w:val="00945B84"/>
    <w:rsid w:val="00946B17"/>
    <w:rsid w:val="00950E89"/>
    <w:rsid w:val="00953696"/>
    <w:rsid w:val="00956A8B"/>
    <w:rsid w:val="00961EF3"/>
    <w:rsid w:val="00962134"/>
    <w:rsid w:val="00964222"/>
    <w:rsid w:val="009667B8"/>
    <w:rsid w:val="00967FD1"/>
    <w:rsid w:val="0097142C"/>
    <w:rsid w:val="00971865"/>
    <w:rsid w:val="00972780"/>
    <w:rsid w:val="00973AD6"/>
    <w:rsid w:val="00973E78"/>
    <w:rsid w:val="00974947"/>
    <w:rsid w:val="00974EF2"/>
    <w:rsid w:val="00975DFD"/>
    <w:rsid w:val="00975F96"/>
    <w:rsid w:val="0097680C"/>
    <w:rsid w:val="00976A88"/>
    <w:rsid w:val="00977210"/>
    <w:rsid w:val="00977A3D"/>
    <w:rsid w:val="009814CB"/>
    <w:rsid w:val="00981C94"/>
    <w:rsid w:val="00982B3A"/>
    <w:rsid w:val="009838AF"/>
    <w:rsid w:val="00985C0D"/>
    <w:rsid w:val="00991021"/>
    <w:rsid w:val="00991F99"/>
    <w:rsid w:val="00992898"/>
    <w:rsid w:val="009928CA"/>
    <w:rsid w:val="00992F73"/>
    <w:rsid w:val="00992FAD"/>
    <w:rsid w:val="00993EC4"/>
    <w:rsid w:val="009950AA"/>
    <w:rsid w:val="00995408"/>
    <w:rsid w:val="00996312"/>
    <w:rsid w:val="00997300"/>
    <w:rsid w:val="00997EB7"/>
    <w:rsid w:val="00997F78"/>
    <w:rsid w:val="009A0E0B"/>
    <w:rsid w:val="009A1CCE"/>
    <w:rsid w:val="009A324E"/>
    <w:rsid w:val="009A3986"/>
    <w:rsid w:val="009A3EFA"/>
    <w:rsid w:val="009A50F3"/>
    <w:rsid w:val="009A5950"/>
    <w:rsid w:val="009B017C"/>
    <w:rsid w:val="009B1579"/>
    <w:rsid w:val="009B1B28"/>
    <w:rsid w:val="009B2E61"/>
    <w:rsid w:val="009B5240"/>
    <w:rsid w:val="009B62CA"/>
    <w:rsid w:val="009B734D"/>
    <w:rsid w:val="009C0020"/>
    <w:rsid w:val="009C03BB"/>
    <w:rsid w:val="009C13AA"/>
    <w:rsid w:val="009C4DC9"/>
    <w:rsid w:val="009C5BE4"/>
    <w:rsid w:val="009C6550"/>
    <w:rsid w:val="009C7066"/>
    <w:rsid w:val="009C7436"/>
    <w:rsid w:val="009C7E2B"/>
    <w:rsid w:val="009D1E0A"/>
    <w:rsid w:val="009D67B9"/>
    <w:rsid w:val="009E0916"/>
    <w:rsid w:val="009E236F"/>
    <w:rsid w:val="009E267B"/>
    <w:rsid w:val="009E2B84"/>
    <w:rsid w:val="009E2C14"/>
    <w:rsid w:val="009E3F3F"/>
    <w:rsid w:val="009E4727"/>
    <w:rsid w:val="009E6429"/>
    <w:rsid w:val="009F1ECF"/>
    <w:rsid w:val="009F250E"/>
    <w:rsid w:val="009F5464"/>
    <w:rsid w:val="00A018C8"/>
    <w:rsid w:val="00A01E90"/>
    <w:rsid w:val="00A01FBB"/>
    <w:rsid w:val="00A02B0F"/>
    <w:rsid w:val="00A03F74"/>
    <w:rsid w:val="00A10A5F"/>
    <w:rsid w:val="00A11A3C"/>
    <w:rsid w:val="00A12741"/>
    <w:rsid w:val="00A148DA"/>
    <w:rsid w:val="00A155D7"/>
    <w:rsid w:val="00A1590D"/>
    <w:rsid w:val="00A16164"/>
    <w:rsid w:val="00A17227"/>
    <w:rsid w:val="00A23B17"/>
    <w:rsid w:val="00A24FA3"/>
    <w:rsid w:val="00A24FFA"/>
    <w:rsid w:val="00A2626C"/>
    <w:rsid w:val="00A264F9"/>
    <w:rsid w:val="00A2697D"/>
    <w:rsid w:val="00A26D9C"/>
    <w:rsid w:val="00A26F02"/>
    <w:rsid w:val="00A3185C"/>
    <w:rsid w:val="00A320CD"/>
    <w:rsid w:val="00A32486"/>
    <w:rsid w:val="00A32559"/>
    <w:rsid w:val="00A3347D"/>
    <w:rsid w:val="00A35AA4"/>
    <w:rsid w:val="00A35D63"/>
    <w:rsid w:val="00A369F8"/>
    <w:rsid w:val="00A41424"/>
    <w:rsid w:val="00A42828"/>
    <w:rsid w:val="00A43418"/>
    <w:rsid w:val="00A51CB4"/>
    <w:rsid w:val="00A520E1"/>
    <w:rsid w:val="00A52A6A"/>
    <w:rsid w:val="00A52D1D"/>
    <w:rsid w:val="00A5358B"/>
    <w:rsid w:val="00A53BF5"/>
    <w:rsid w:val="00A553BC"/>
    <w:rsid w:val="00A555D9"/>
    <w:rsid w:val="00A556BF"/>
    <w:rsid w:val="00A556F3"/>
    <w:rsid w:val="00A55A5F"/>
    <w:rsid w:val="00A574AA"/>
    <w:rsid w:val="00A57D03"/>
    <w:rsid w:val="00A57FA7"/>
    <w:rsid w:val="00A61EE6"/>
    <w:rsid w:val="00A64D9D"/>
    <w:rsid w:val="00A6514D"/>
    <w:rsid w:val="00A65B1C"/>
    <w:rsid w:val="00A7017A"/>
    <w:rsid w:val="00A701E0"/>
    <w:rsid w:val="00A70265"/>
    <w:rsid w:val="00A70D46"/>
    <w:rsid w:val="00A7128A"/>
    <w:rsid w:val="00A73CC6"/>
    <w:rsid w:val="00A748F4"/>
    <w:rsid w:val="00A74D4D"/>
    <w:rsid w:val="00A7722E"/>
    <w:rsid w:val="00A817B1"/>
    <w:rsid w:val="00A8183F"/>
    <w:rsid w:val="00A841CC"/>
    <w:rsid w:val="00A84807"/>
    <w:rsid w:val="00A84FEF"/>
    <w:rsid w:val="00A85D88"/>
    <w:rsid w:val="00A87570"/>
    <w:rsid w:val="00A90B90"/>
    <w:rsid w:val="00A90D0A"/>
    <w:rsid w:val="00A91034"/>
    <w:rsid w:val="00A91FE6"/>
    <w:rsid w:val="00A93D58"/>
    <w:rsid w:val="00A97912"/>
    <w:rsid w:val="00AA1733"/>
    <w:rsid w:val="00AA247D"/>
    <w:rsid w:val="00AA2C5C"/>
    <w:rsid w:val="00AA375B"/>
    <w:rsid w:val="00AA4515"/>
    <w:rsid w:val="00AA774C"/>
    <w:rsid w:val="00AB086F"/>
    <w:rsid w:val="00AB44C5"/>
    <w:rsid w:val="00AB4A29"/>
    <w:rsid w:val="00AB502D"/>
    <w:rsid w:val="00AB5090"/>
    <w:rsid w:val="00AB55C9"/>
    <w:rsid w:val="00AB6998"/>
    <w:rsid w:val="00AB6D77"/>
    <w:rsid w:val="00AC1637"/>
    <w:rsid w:val="00AC3A8C"/>
    <w:rsid w:val="00AC5E0F"/>
    <w:rsid w:val="00AD05F4"/>
    <w:rsid w:val="00AD3157"/>
    <w:rsid w:val="00AD4704"/>
    <w:rsid w:val="00AD5C04"/>
    <w:rsid w:val="00AD74C6"/>
    <w:rsid w:val="00AE0F42"/>
    <w:rsid w:val="00AE1300"/>
    <w:rsid w:val="00AE1358"/>
    <w:rsid w:val="00AE229D"/>
    <w:rsid w:val="00AE2572"/>
    <w:rsid w:val="00AE6527"/>
    <w:rsid w:val="00AE6DC2"/>
    <w:rsid w:val="00AF13B8"/>
    <w:rsid w:val="00AF27F5"/>
    <w:rsid w:val="00AF29EF"/>
    <w:rsid w:val="00AF3BA6"/>
    <w:rsid w:val="00AF7A1C"/>
    <w:rsid w:val="00B002E0"/>
    <w:rsid w:val="00B0136B"/>
    <w:rsid w:val="00B01A12"/>
    <w:rsid w:val="00B0510D"/>
    <w:rsid w:val="00B05B16"/>
    <w:rsid w:val="00B070F2"/>
    <w:rsid w:val="00B10189"/>
    <w:rsid w:val="00B13050"/>
    <w:rsid w:val="00B14726"/>
    <w:rsid w:val="00B148A3"/>
    <w:rsid w:val="00B15F2D"/>
    <w:rsid w:val="00B20058"/>
    <w:rsid w:val="00B234F3"/>
    <w:rsid w:val="00B240D3"/>
    <w:rsid w:val="00B26104"/>
    <w:rsid w:val="00B263B3"/>
    <w:rsid w:val="00B303B9"/>
    <w:rsid w:val="00B30574"/>
    <w:rsid w:val="00B309CD"/>
    <w:rsid w:val="00B30ACD"/>
    <w:rsid w:val="00B31E54"/>
    <w:rsid w:val="00B328CA"/>
    <w:rsid w:val="00B34EA3"/>
    <w:rsid w:val="00B360C1"/>
    <w:rsid w:val="00B37F47"/>
    <w:rsid w:val="00B4193C"/>
    <w:rsid w:val="00B41C1A"/>
    <w:rsid w:val="00B42BBD"/>
    <w:rsid w:val="00B43E0C"/>
    <w:rsid w:val="00B44229"/>
    <w:rsid w:val="00B45B84"/>
    <w:rsid w:val="00B45D28"/>
    <w:rsid w:val="00B46884"/>
    <w:rsid w:val="00B47818"/>
    <w:rsid w:val="00B47BDA"/>
    <w:rsid w:val="00B47F1A"/>
    <w:rsid w:val="00B47F87"/>
    <w:rsid w:val="00B5024D"/>
    <w:rsid w:val="00B51463"/>
    <w:rsid w:val="00B516AB"/>
    <w:rsid w:val="00B52641"/>
    <w:rsid w:val="00B54804"/>
    <w:rsid w:val="00B55933"/>
    <w:rsid w:val="00B56B6C"/>
    <w:rsid w:val="00B573E1"/>
    <w:rsid w:val="00B5765F"/>
    <w:rsid w:val="00B57971"/>
    <w:rsid w:val="00B607D0"/>
    <w:rsid w:val="00B61A6A"/>
    <w:rsid w:val="00B61B5D"/>
    <w:rsid w:val="00B62282"/>
    <w:rsid w:val="00B63F1D"/>
    <w:rsid w:val="00B66940"/>
    <w:rsid w:val="00B71F25"/>
    <w:rsid w:val="00B73DCF"/>
    <w:rsid w:val="00B747A6"/>
    <w:rsid w:val="00B750F7"/>
    <w:rsid w:val="00B7567D"/>
    <w:rsid w:val="00B75A6B"/>
    <w:rsid w:val="00B7766C"/>
    <w:rsid w:val="00B82840"/>
    <w:rsid w:val="00B82C94"/>
    <w:rsid w:val="00B83CA7"/>
    <w:rsid w:val="00B91742"/>
    <w:rsid w:val="00B91D30"/>
    <w:rsid w:val="00B95CC8"/>
    <w:rsid w:val="00B969E1"/>
    <w:rsid w:val="00B97353"/>
    <w:rsid w:val="00B97961"/>
    <w:rsid w:val="00BA155D"/>
    <w:rsid w:val="00BA17C5"/>
    <w:rsid w:val="00BA6830"/>
    <w:rsid w:val="00BA7ECB"/>
    <w:rsid w:val="00BB0318"/>
    <w:rsid w:val="00BB1849"/>
    <w:rsid w:val="00BB5468"/>
    <w:rsid w:val="00BB5BED"/>
    <w:rsid w:val="00BB661B"/>
    <w:rsid w:val="00BC053A"/>
    <w:rsid w:val="00BC5A7F"/>
    <w:rsid w:val="00BD12B8"/>
    <w:rsid w:val="00BD15F7"/>
    <w:rsid w:val="00BD18A5"/>
    <w:rsid w:val="00BD18E6"/>
    <w:rsid w:val="00BD29D8"/>
    <w:rsid w:val="00BD71A3"/>
    <w:rsid w:val="00BE182D"/>
    <w:rsid w:val="00BE1F03"/>
    <w:rsid w:val="00BE26C8"/>
    <w:rsid w:val="00BE41A1"/>
    <w:rsid w:val="00BE490F"/>
    <w:rsid w:val="00BE5523"/>
    <w:rsid w:val="00BE5B8F"/>
    <w:rsid w:val="00BE6F9E"/>
    <w:rsid w:val="00BF1696"/>
    <w:rsid w:val="00BF1E02"/>
    <w:rsid w:val="00BF3461"/>
    <w:rsid w:val="00BF395F"/>
    <w:rsid w:val="00BF6F85"/>
    <w:rsid w:val="00C0189D"/>
    <w:rsid w:val="00C01EDC"/>
    <w:rsid w:val="00C03601"/>
    <w:rsid w:val="00C0459C"/>
    <w:rsid w:val="00C053BC"/>
    <w:rsid w:val="00C06FC0"/>
    <w:rsid w:val="00C1027B"/>
    <w:rsid w:val="00C11A00"/>
    <w:rsid w:val="00C2249E"/>
    <w:rsid w:val="00C22887"/>
    <w:rsid w:val="00C252AB"/>
    <w:rsid w:val="00C2683D"/>
    <w:rsid w:val="00C318BE"/>
    <w:rsid w:val="00C31D75"/>
    <w:rsid w:val="00C33AF0"/>
    <w:rsid w:val="00C34022"/>
    <w:rsid w:val="00C3469F"/>
    <w:rsid w:val="00C36682"/>
    <w:rsid w:val="00C370BF"/>
    <w:rsid w:val="00C37297"/>
    <w:rsid w:val="00C400CA"/>
    <w:rsid w:val="00C42D91"/>
    <w:rsid w:val="00C45C07"/>
    <w:rsid w:val="00C50445"/>
    <w:rsid w:val="00C51135"/>
    <w:rsid w:val="00C52B17"/>
    <w:rsid w:val="00C552E8"/>
    <w:rsid w:val="00C55709"/>
    <w:rsid w:val="00C60392"/>
    <w:rsid w:val="00C60745"/>
    <w:rsid w:val="00C61D73"/>
    <w:rsid w:val="00C61DAB"/>
    <w:rsid w:val="00C62316"/>
    <w:rsid w:val="00C627A3"/>
    <w:rsid w:val="00C6308F"/>
    <w:rsid w:val="00C63E5D"/>
    <w:rsid w:val="00C67D57"/>
    <w:rsid w:val="00C72565"/>
    <w:rsid w:val="00C7322D"/>
    <w:rsid w:val="00C74322"/>
    <w:rsid w:val="00C7527C"/>
    <w:rsid w:val="00C75970"/>
    <w:rsid w:val="00C76C56"/>
    <w:rsid w:val="00C7759E"/>
    <w:rsid w:val="00C80A5A"/>
    <w:rsid w:val="00C80B42"/>
    <w:rsid w:val="00C81D6A"/>
    <w:rsid w:val="00C843E1"/>
    <w:rsid w:val="00C8494F"/>
    <w:rsid w:val="00C8563E"/>
    <w:rsid w:val="00C87FC3"/>
    <w:rsid w:val="00C912D8"/>
    <w:rsid w:val="00C9132D"/>
    <w:rsid w:val="00C944E0"/>
    <w:rsid w:val="00C9492B"/>
    <w:rsid w:val="00C95368"/>
    <w:rsid w:val="00C954EC"/>
    <w:rsid w:val="00C95748"/>
    <w:rsid w:val="00C9737A"/>
    <w:rsid w:val="00CA1354"/>
    <w:rsid w:val="00CA1566"/>
    <w:rsid w:val="00CA1888"/>
    <w:rsid w:val="00CA18B5"/>
    <w:rsid w:val="00CA18DE"/>
    <w:rsid w:val="00CA2DA8"/>
    <w:rsid w:val="00CA527E"/>
    <w:rsid w:val="00CB08FC"/>
    <w:rsid w:val="00CB1257"/>
    <w:rsid w:val="00CB1586"/>
    <w:rsid w:val="00CB366A"/>
    <w:rsid w:val="00CB41E6"/>
    <w:rsid w:val="00CB4623"/>
    <w:rsid w:val="00CB675E"/>
    <w:rsid w:val="00CB7031"/>
    <w:rsid w:val="00CC092F"/>
    <w:rsid w:val="00CC0B8E"/>
    <w:rsid w:val="00CC0E6C"/>
    <w:rsid w:val="00CC2DBE"/>
    <w:rsid w:val="00CC37FD"/>
    <w:rsid w:val="00CC40B1"/>
    <w:rsid w:val="00CC560D"/>
    <w:rsid w:val="00CC622A"/>
    <w:rsid w:val="00CC690A"/>
    <w:rsid w:val="00CC7603"/>
    <w:rsid w:val="00CC7974"/>
    <w:rsid w:val="00CD1B39"/>
    <w:rsid w:val="00CD1C22"/>
    <w:rsid w:val="00CD23A7"/>
    <w:rsid w:val="00CD2620"/>
    <w:rsid w:val="00CD2CE5"/>
    <w:rsid w:val="00CD3837"/>
    <w:rsid w:val="00CD64BB"/>
    <w:rsid w:val="00CD6F82"/>
    <w:rsid w:val="00CD744B"/>
    <w:rsid w:val="00CD7CD2"/>
    <w:rsid w:val="00CE3050"/>
    <w:rsid w:val="00CE34D7"/>
    <w:rsid w:val="00CE4537"/>
    <w:rsid w:val="00CE66E7"/>
    <w:rsid w:val="00CF1158"/>
    <w:rsid w:val="00CF1E73"/>
    <w:rsid w:val="00CF2C08"/>
    <w:rsid w:val="00CF34EA"/>
    <w:rsid w:val="00CF3659"/>
    <w:rsid w:val="00CF45CC"/>
    <w:rsid w:val="00CF472C"/>
    <w:rsid w:val="00CF7983"/>
    <w:rsid w:val="00CF7A40"/>
    <w:rsid w:val="00CF7B11"/>
    <w:rsid w:val="00D00713"/>
    <w:rsid w:val="00D01E89"/>
    <w:rsid w:val="00D0299E"/>
    <w:rsid w:val="00D03DFC"/>
    <w:rsid w:val="00D04379"/>
    <w:rsid w:val="00D04816"/>
    <w:rsid w:val="00D11A00"/>
    <w:rsid w:val="00D1412F"/>
    <w:rsid w:val="00D1521C"/>
    <w:rsid w:val="00D15B87"/>
    <w:rsid w:val="00D15FF4"/>
    <w:rsid w:val="00D21C0A"/>
    <w:rsid w:val="00D228CB"/>
    <w:rsid w:val="00D22920"/>
    <w:rsid w:val="00D235F4"/>
    <w:rsid w:val="00D26177"/>
    <w:rsid w:val="00D26E3D"/>
    <w:rsid w:val="00D270D2"/>
    <w:rsid w:val="00D274AB"/>
    <w:rsid w:val="00D31FF3"/>
    <w:rsid w:val="00D322FC"/>
    <w:rsid w:val="00D32B68"/>
    <w:rsid w:val="00D32BC3"/>
    <w:rsid w:val="00D33302"/>
    <w:rsid w:val="00D33BAE"/>
    <w:rsid w:val="00D35CC6"/>
    <w:rsid w:val="00D36F23"/>
    <w:rsid w:val="00D41423"/>
    <w:rsid w:val="00D41C71"/>
    <w:rsid w:val="00D4220C"/>
    <w:rsid w:val="00D42E98"/>
    <w:rsid w:val="00D43459"/>
    <w:rsid w:val="00D43A2B"/>
    <w:rsid w:val="00D44716"/>
    <w:rsid w:val="00D46C7D"/>
    <w:rsid w:val="00D470BF"/>
    <w:rsid w:val="00D47164"/>
    <w:rsid w:val="00D4741E"/>
    <w:rsid w:val="00D51434"/>
    <w:rsid w:val="00D51587"/>
    <w:rsid w:val="00D53A10"/>
    <w:rsid w:val="00D54335"/>
    <w:rsid w:val="00D54F0A"/>
    <w:rsid w:val="00D55F51"/>
    <w:rsid w:val="00D57017"/>
    <w:rsid w:val="00D5745A"/>
    <w:rsid w:val="00D60B00"/>
    <w:rsid w:val="00D620D7"/>
    <w:rsid w:val="00D629A3"/>
    <w:rsid w:val="00D62DBA"/>
    <w:rsid w:val="00D64E03"/>
    <w:rsid w:val="00D6527C"/>
    <w:rsid w:val="00D66BBB"/>
    <w:rsid w:val="00D7045E"/>
    <w:rsid w:val="00D71C6D"/>
    <w:rsid w:val="00D724AF"/>
    <w:rsid w:val="00D72A33"/>
    <w:rsid w:val="00D72C2C"/>
    <w:rsid w:val="00D74A56"/>
    <w:rsid w:val="00D75E9F"/>
    <w:rsid w:val="00D76213"/>
    <w:rsid w:val="00D77C3B"/>
    <w:rsid w:val="00D81FAB"/>
    <w:rsid w:val="00D83B88"/>
    <w:rsid w:val="00D858C8"/>
    <w:rsid w:val="00D879F0"/>
    <w:rsid w:val="00D907BA"/>
    <w:rsid w:val="00D92C46"/>
    <w:rsid w:val="00D9346C"/>
    <w:rsid w:val="00D94809"/>
    <w:rsid w:val="00D96F95"/>
    <w:rsid w:val="00DA22F2"/>
    <w:rsid w:val="00DA38D4"/>
    <w:rsid w:val="00DA4AEB"/>
    <w:rsid w:val="00DA73A0"/>
    <w:rsid w:val="00DB2A67"/>
    <w:rsid w:val="00DB2B4D"/>
    <w:rsid w:val="00DB5023"/>
    <w:rsid w:val="00DB6CA8"/>
    <w:rsid w:val="00DC1131"/>
    <w:rsid w:val="00DC3F80"/>
    <w:rsid w:val="00DC4BC4"/>
    <w:rsid w:val="00DC4DE2"/>
    <w:rsid w:val="00DC697C"/>
    <w:rsid w:val="00DD0CDA"/>
    <w:rsid w:val="00DD5608"/>
    <w:rsid w:val="00DD5812"/>
    <w:rsid w:val="00DD7A61"/>
    <w:rsid w:val="00DE067C"/>
    <w:rsid w:val="00DE0DF6"/>
    <w:rsid w:val="00DE26C2"/>
    <w:rsid w:val="00DE27F3"/>
    <w:rsid w:val="00DE2D89"/>
    <w:rsid w:val="00DE4878"/>
    <w:rsid w:val="00DE689A"/>
    <w:rsid w:val="00DE6C2A"/>
    <w:rsid w:val="00DE7FE4"/>
    <w:rsid w:val="00DF1AEC"/>
    <w:rsid w:val="00DF372B"/>
    <w:rsid w:val="00DF49DD"/>
    <w:rsid w:val="00DF71CB"/>
    <w:rsid w:val="00DF72A8"/>
    <w:rsid w:val="00E0082E"/>
    <w:rsid w:val="00E00D61"/>
    <w:rsid w:val="00E01A3C"/>
    <w:rsid w:val="00E1054A"/>
    <w:rsid w:val="00E1335C"/>
    <w:rsid w:val="00E134B7"/>
    <w:rsid w:val="00E141B2"/>
    <w:rsid w:val="00E1441A"/>
    <w:rsid w:val="00E144A8"/>
    <w:rsid w:val="00E14635"/>
    <w:rsid w:val="00E157CA"/>
    <w:rsid w:val="00E167F3"/>
    <w:rsid w:val="00E16996"/>
    <w:rsid w:val="00E16DA6"/>
    <w:rsid w:val="00E20CE2"/>
    <w:rsid w:val="00E240E6"/>
    <w:rsid w:val="00E25E53"/>
    <w:rsid w:val="00E2648F"/>
    <w:rsid w:val="00E27F44"/>
    <w:rsid w:val="00E304BF"/>
    <w:rsid w:val="00E32322"/>
    <w:rsid w:val="00E34DCA"/>
    <w:rsid w:val="00E34EA2"/>
    <w:rsid w:val="00E35213"/>
    <w:rsid w:val="00E37547"/>
    <w:rsid w:val="00E403D9"/>
    <w:rsid w:val="00E41B6C"/>
    <w:rsid w:val="00E42F3F"/>
    <w:rsid w:val="00E43C09"/>
    <w:rsid w:val="00E43D77"/>
    <w:rsid w:val="00E45BDB"/>
    <w:rsid w:val="00E4639D"/>
    <w:rsid w:val="00E478A9"/>
    <w:rsid w:val="00E500E8"/>
    <w:rsid w:val="00E507DC"/>
    <w:rsid w:val="00E50C8C"/>
    <w:rsid w:val="00E522A8"/>
    <w:rsid w:val="00E523EB"/>
    <w:rsid w:val="00E531AC"/>
    <w:rsid w:val="00E537C3"/>
    <w:rsid w:val="00E53B0A"/>
    <w:rsid w:val="00E54331"/>
    <w:rsid w:val="00E557DA"/>
    <w:rsid w:val="00E56D76"/>
    <w:rsid w:val="00E57DF5"/>
    <w:rsid w:val="00E60829"/>
    <w:rsid w:val="00E678F2"/>
    <w:rsid w:val="00E721A6"/>
    <w:rsid w:val="00E727BC"/>
    <w:rsid w:val="00E750F8"/>
    <w:rsid w:val="00E76B3F"/>
    <w:rsid w:val="00E770D9"/>
    <w:rsid w:val="00E8161D"/>
    <w:rsid w:val="00E818B8"/>
    <w:rsid w:val="00E81F71"/>
    <w:rsid w:val="00E84FC0"/>
    <w:rsid w:val="00E87B84"/>
    <w:rsid w:val="00E91080"/>
    <w:rsid w:val="00E91835"/>
    <w:rsid w:val="00E91DF5"/>
    <w:rsid w:val="00E94325"/>
    <w:rsid w:val="00E96D5F"/>
    <w:rsid w:val="00E9730D"/>
    <w:rsid w:val="00E97C76"/>
    <w:rsid w:val="00EA235A"/>
    <w:rsid w:val="00EA476A"/>
    <w:rsid w:val="00EA516C"/>
    <w:rsid w:val="00EA6D82"/>
    <w:rsid w:val="00EA70F4"/>
    <w:rsid w:val="00EB003B"/>
    <w:rsid w:val="00EB25D1"/>
    <w:rsid w:val="00EB3CD8"/>
    <w:rsid w:val="00EB45CA"/>
    <w:rsid w:val="00EB480F"/>
    <w:rsid w:val="00EB5AA3"/>
    <w:rsid w:val="00EB5DF0"/>
    <w:rsid w:val="00EB5EEC"/>
    <w:rsid w:val="00EC106B"/>
    <w:rsid w:val="00EC470D"/>
    <w:rsid w:val="00EC4B56"/>
    <w:rsid w:val="00EC638B"/>
    <w:rsid w:val="00ED1AAE"/>
    <w:rsid w:val="00ED1EDD"/>
    <w:rsid w:val="00ED2179"/>
    <w:rsid w:val="00ED3054"/>
    <w:rsid w:val="00ED5EE6"/>
    <w:rsid w:val="00ED618E"/>
    <w:rsid w:val="00EE026F"/>
    <w:rsid w:val="00EE141D"/>
    <w:rsid w:val="00EE365D"/>
    <w:rsid w:val="00EE3BD4"/>
    <w:rsid w:val="00EE616A"/>
    <w:rsid w:val="00EF1ACC"/>
    <w:rsid w:val="00EF2205"/>
    <w:rsid w:val="00EF2D56"/>
    <w:rsid w:val="00EF380C"/>
    <w:rsid w:val="00EF44EA"/>
    <w:rsid w:val="00EF44ED"/>
    <w:rsid w:val="00EF478F"/>
    <w:rsid w:val="00EF5527"/>
    <w:rsid w:val="00EF636A"/>
    <w:rsid w:val="00EF6655"/>
    <w:rsid w:val="00F04060"/>
    <w:rsid w:val="00F05157"/>
    <w:rsid w:val="00F064B2"/>
    <w:rsid w:val="00F06590"/>
    <w:rsid w:val="00F06D47"/>
    <w:rsid w:val="00F1007C"/>
    <w:rsid w:val="00F106EE"/>
    <w:rsid w:val="00F11088"/>
    <w:rsid w:val="00F11AA2"/>
    <w:rsid w:val="00F1506F"/>
    <w:rsid w:val="00F15339"/>
    <w:rsid w:val="00F20476"/>
    <w:rsid w:val="00F2438D"/>
    <w:rsid w:val="00F24443"/>
    <w:rsid w:val="00F24472"/>
    <w:rsid w:val="00F25422"/>
    <w:rsid w:val="00F278C5"/>
    <w:rsid w:val="00F27E06"/>
    <w:rsid w:val="00F30BA2"/>
    <w:rsid w:val="00F3104B"/>
    <w:rsid w:val="00F31A1F"/>
    <w:rsid w:val="00F348BF"/>
    <w:rsid w:val="00F36BD8"/>
    <w:rsid w:val="00F3701F"/>
    <w:rsid w:val="00F4061D"/>
    <w:rsid w:val="00F40682"/>
    <w:rsid w:val="00F4180B"/>
    <w:rsid w:val="00F418EF"/>
    <w:rsid w:val="00F421F3"/>
    <w:rsid w:val="00F4315A"/>
    <w:rsid w:val="00F43AD0"/>
    <w:rsid w:val="00F44018"/>
    <w:rsid w:val="00F4647D"/>
    <w:rsid w:val="00F47819"/>
    <w:rsid w:val="00F50A4D"/>
    <w:rsid w:val="00F51133"/>
    <w:rsid w:val="00F51159"/>
    <w:rsid w:val="00F51CBC"/>
    <w:rsid w:val="00F529CE"/>
    <w:rsid w:val="00F55B82"/>
    <w:rsid w:val="00F56B9A"/>
    <w:rsid w:val="00F56C96"/>
    <w:rsid w:val="00F57C16"/>
    <w:rsid w:val="00F6184F"/>
    <w:rsid w:val="00F638FE"/>
    <w:rsid w:val="00F64541"/>
    <w:rsid w:val="00F6587A"/>
    <w:rsid w:val="00F70AF5"/>
    <w:rsid w:val="00F70C60"/>
    <w:rsid w:val="00F723C9"/>
    <w:rsid w:val="00F73FD1"/>
    <w:rsid w:val="00F740C8"/>
    <w:rsid w:val="00F750C3"/>
    <w:rsid w:val="00F83AED"/>
    <w:rsid w:val="00F83CFE"/>
    <w:rsid w:val="00F854A6"/>
    <w:rsid w:val="00F86F70"/>
    <w:rsid w:val="00F91C4C"/>
    <w:rsid w:val="00F94B32"/>
    <w:rsid w:val="00F94DD4"/>
    <w:rsid w:val="00F95E89"/>
    <w:rsid w:val="00F96722"/>
    <w:rsid w:val="00F97427"/>
    <w:rsid w:val="00FA1065"/>
    <w:rsid w:val="00FA12A6"/>
    <w:rsid w:val="00FA195C"/>
    <w:rsid w:val="00FA199C"/>
    <w:rsid w:val="00FA2770"/>
    <w:rsid w:val="00FA42B9"/>
    <w:rsid w:val="00FA4451"/>
    <w:rsid w:val="00FA6506"/>
    <w:rsid w:val="00FA7CFD"/>
    <w:rsid w:val="00FB0732"/>
    <w:rsid w:val="00FB07C4"/>
    <w:rsid w:val="00FB13EB"/>
    <w:rsid w:val="00FB17EC"/>
    <w:rsid w:val="00FB1E46"/>
    <w:rsid w:val="00FB24CB"/>
    <w:rsid w:val="00FB3B81"/>
    <w:rsid w:val="00FC0BC4"/>
    <w:rsid w:val="00FC1078"/>
    <w:rsid w:val="00FC2DFC"/>
    <w:rsid w:val="00FC4967"/>
    <w:rsid w:val="00FC4B25"/>
    <w:rsid w:val="00FC5417"/>
    <w:rsid w:val="00FC56A9"/>
    <w:rsid w:val="00FC635F"/>
    <w:rsid w:val="00FD05AD"/>
    <w:rsid w:val="00FD17F0"/>
    <w:rsid w:val="00FD5A90"/>
    <w:rsid w:val="00FD5ABF"/>
    <w:rsid w:val="00FD5C8A"/>
    <w:rsid w:val="00FE153D"/>
    <w:rsid w:val="00FE344A"/>
    <w:rsid w:val="00FE3EA0"/>
    <w:rsid w:val="00FE4DEF"/>
    <w:rsid w:val="00FE526D"/>
    <w:rsid w:val="00FE5FFF"/>
    <w:rsid w:val="00FE6749"/>
    <w:rsid w:val="00FF184A"/>
    <w:rsid w:val="00FF470F"/>
    <w:rsid w:val="00FF6A83"/>
    <w:rsid w:val="00FF73EF"/>
    <w:rsid w:val="1120E086"/>
    <w:rsid w:val="6A44B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6B0B61"/>
  <w15:docId w15:val="{1CBFB9C1-31FB-42B7-BF87-2464577C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88"/>
    <w:pPr>
      <w:spacing w:line="274" w:lineRule="auto"/>
    </w:pPr>
    <w:rPr>
      <w:sz w:val="21"/>
      <w:szCs w:val="22"/>
    </w:rPr>
  </w:style>
  <w:style w:type="paragraph" w:styleId="Heading1">
    <w:name w:val="heading 1"/>
    <w:basedOn w:val="Normal"/>
    <w:next w:val="Normal"/>
    <w:link w:val="Heading1Char"/>
    <w:uiPriority w:val="9"/>
    <w:qFormat/>
    <w:rsid w:val="00EC470D"/>
    <w:pPr>
      <w:keepNext/>
      <w:keepLines/>
      <w:pageBreakBefore/>
      <w:spacing w:before="480" w:line="240" w:lineRule="auto"/>
      <w:outlineLvl w:val="0"/>
    </w:pPr>
    <w:rPr>
      <w:rFonts w:ascii="Impact" w:eastAsia="Times New Roman" w:hAnsi="Impact"/>
      <w:bCs/>
      <w:color w:val="AD0101"/>
      <w:spacing w:val="20"/>
      <w:sz w:val="48"/>
      <w:szCs w:val="28"/>
    </w:rPr>
  </w:style>
  <w:style w:type="paragraph" w:styleId="Heading2">
    <w:name w:val="heading 2"/>
    <w:basedOn w:val="Normal"/>
    <w:next w:val="Normal"/>
    <w:link w:val="Heading2Char"/>
    <w:autoRedefine/>
    <w:uiPriority w:val="9"/>
    <w:unhideWhenUsed/>
    <w:qFormat/>
    <w:rsid w:val="00EC470D"/>
    <w:pPr>
      <w:keepNext/>
      <w:keepLines/>
      <w:spacing w:before="360" w:line="240" w:lineRule="auto"/>
      <w:outlineLvl w:val="1"/>
    </w:pPr>
    <w:rPr>
      <w:rFonts w:ascii="Impact" w:eastAsia="Times New Roman" w:hAnsi="Impact"/>
      <w:bCs/>
      <w:color w:val="AD0101"/>
      <w:sz w:val="36"/>
      <w:szCs w:val="26"/>
    </w:rPr>
  </w:style>
  <w:style w:type="paragraph" w:styleId="Heading3">
    <w:name w:val="heading 3"/>
    <w:basedOn w:val="Normal"/>
    <w:next w:val="Normal"/>
    <w:link w:val="Heading3Char"/>
    <w:uiPriority w:val="9"/>
    <w:unhideWhenUsed/>
    <w:qFormat/>
    <w:rsid w:val="00EC470D"/>
    <w:pPr>
      <w:keepNext/>
      <w:keepLines/>
      <w:spacing w:before="240" w:after="120" w:line="240" w:lineRule="auto"/>
      <w:outlineLvl w:val="2"/>
    </w:pPr>
    <w:rPr>
      <w:rFonts w:ascii="Impact" w:eastAsia="Times New Roman" w:hAnsi="Impact"/>
      <w:iCs/>
      <w:color w:val="C00000"/>
      <w:sz w:val="24"/>
    </w:rPr>
  </w:style>
  <w:style w:type="paragraph" w:styleId="Heading4">
    <w:name w:val="heading 4"/>
    <w:basedOn w:val="Normal"/>
    <w:next w:val="Normal"/>
    <w:link w:val="Heading4Char"/>
    <w:autoRedefine/>
    <w:uiPriority w:val="9"/>
    <w:unhideWhenUsed/>
    <w:qFormat/>
    <w:rsid w:val="00EC470D"/>
    <w:pPr>
      <w:keepNext/>
      <w:keepLines/>
      <w:spacing w:before="200"/>
      <w:outlineLvl w:val="3"/>
    </w:pPr>
    <w:rPr>
      <w:rFonts w:ascii="Impact" w:eastAsia="Times New Roman" w:hAnsi="Impact"/>
      <w:bCs/>
      <w:iCs/>
      <w:color w:val="C00000"/>
      <w:sz w:val="20"/>
    </w:rPr>
  </w:style>
  <w:style w:type="paragraph" w:styleId="Heading5">
    <w:name w:val="heading 5"/>
    <w:basedOn w:val="Normal"/>
    <w:next w:val="Normal"/>
    <w:link w:val="Heading5Char"/>
    <w:uiPriority w:val="9"/>
    <w:unhideWhenUsed/>
    <w:qFormat/>
    <w:rsid w:val="00EC470D"/>
    <w:pPr>
      <w:keepNext/>
      <w:keepLines/>
      <w:spacing w:before="200"/>
      <w:outlineLvl w:val="4"/>
    </w:pPr>
    <w:rPr>
      <w:rFonts w:ascii="Impact" w:eastAsia="Times New Roman" w:hAnsi="Impact"/>
      <w:color w:val="000000"/>
      <w:sz w:val="20"/>
    </w:rPr>
  </w:style>
  <w:style w:type="paragraph" w:styleId="Heading6">
    <w:name w:val="heading 6"/>
    <w:basedOn w:val="Normal"/>
    <w:next w:val="Normal"/>
    <w:link w:val="Heading6Char"/>
    <w:uiPriority w:val="9"/>
    <w:semiHidden/>
    <w:unhideWhenUsed/>
    <w:qFormat/>
    <w:rsid w:val="0040147E"/>
    <w:pPr>
      <w:keepNext/>
      <w:keepLines/>
      <w:spacing w:before="200"/>
      <w:outlineLvl w:val="5"/>
    </w:pPr>
    <w:rPr>
      <w:rFonts w:ascii="Impact" w:eastAsia="Times New Roman" w:hAnsi="Impact"/>
      <w:iCs/>
      <w:color w:val="AD0101"/>
      <w:sz w:val="22"/>
    </w:rPr>
  </w:style>
  <w:style w:type="paragraph" w:styleId="Heading7">
    <w:name w:val="heading 7"/>
    <w:basedOn w:val="Normal"/>
    <w:next w:val="Normal"/>
    <w:link w:val="Heading7Char"/>
    <w:uiPriority w:val="9"/>
    <w:semiHidden/>
    <w:unhideWhenUsed/>
    <w:qFormat/>
    <w:rsid w:val="0040147E"/>
    <w:pPr>
      <w:keepNext/>
      <w:keepLines/>
      <w:spacing w:before="200"/>
      <w:outlineLvl w:val="6"/>
    </w:pPr>
    <w:rPr>
      <w:rFonts w:ascii="Impact" w:eastAsia="Times New Roman" w:hAnsi="Impact"/>
      <w:i/>
      <w:iCs/>
      <w:color w:val="000000"/>
      <w:sz w:val="22"/>
    </w:rPr>
  </w:style>
  <w:style w:type="paragraph" w:styleId="Heading8">
    <w:name w:val="heading 8"/>
    <w:basedOn w:val="Normal"/>
    <w:next w:val="Normal"/>
    <w:link w:val="Heading8Char"/>
    <w:uiPriority w:val="9"/>
    <w:semiHidden/>
    <w:unhideWhenUsed/>
    <w:qFormat/>
    <w:rsid w:val="0040147E"/>
    <w:pPr>
      <w:keepNext/>
      <w:keepLines/>
      <w:spacing w:before="200"/>
      <w:outlineLvl w:val="7"/>
    </w:pPr>
    <w:rPr>
      <w:rFonts w:ascii="Impact" w:eastAsia="Times New Roman" w:hAnsi="Impact"/>
      <w:color w:val="000000"/>
      <w:sz w:val="20"/>
      <w:szCs w:val="20"/>
    </w:rPr>
  </w:style>
  <w:style w:type="paragraph" w:styleId="Heading9">
    <w:name w:val="heading 9"/>
    <w:basedOn w:val="Normal"/>
    <w:next w:val="Normal"/>
    <w:link w:val="Heading9Char"/>
    <w:uiPriority w:val="9"/>
    <w:semiHidden/>
    <w:unhideWhenUsed/>
    <w:qFormat/>
    <w:rsid w:val="0040147E"/>
    <w:pPr>
      <w:keepNext/>
      <w:keepLines/>
      <w:spacing w:before="200"/>
      <w:outlineLvl w:val="8"/>
    </w:pPr>
    <w:rPr>
      <w:rFonts w:ascii="Impact" w:eastAsia="Times New Roman" w:hAnsi="Impact"/>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0F3"/>
    <w:pPr>
      <w:tabs>
        <w:tab w:val="center" w:pos="4680"/>
        <w:tab w:val="right" w:pos="9360"/>
      </w:tabs>
    </w:pPr>
  </w:style>
  <w:style w:type="character" w:customStyle="1" w:styleId="HeaderChar">
    <w:name w:val="Header Char"/>
    <w:basedOn w:val="DefaultParagraphFont"/>
    <w:link w:val="Header"/>
    <w:uiPriority w:val="99"/>
    <w:rsid w:val="009A50F3"/>
  </w:style>
  <w:style w:type="paragraph" w:styleId="Footer">
    <w:name w:val="footer"/>
    <w:basedOn w:val="Normal"/>
    <w:link w:val="FooterChar"/>
    <w:uiPriority w:val="99"/>
    <w:unhideWhenUsed/>
    <w:rsid w:val="009A50F3"/>
    <w:pPr>
      <w:tabs>
        <w:tab w:val="center" w:pos="4680"/>
        <w:tab w:val="right" w:pos="9360"/>
      </w:tabs>
    </w:pPr>
  </w:style>
  <w:style w:type="character" w:customStyle="1" w:styleId="FooterChar">
    <w:name w:val="Footer Char"/>
    <w:basedOn w:val="DefaultParagraphFont"/>
    <w:link w:val="Footer"/>
    <w:uiPriority w:val="99"/>
    <w:rsid w:val="009A50F3"/>
  </w:style>
  <w:style w:type="character" w:customStyle="1" w:styleId="Heading1Char">
    <w:name w:val="Heading 1 Char"/>
    <w:link w:val="Heading1"/>
    <w:uiPriority w:val="9"/>
    <w:rsid w:val="00EC470D"/>
    <w:rPr>
      <w:rFonts w:ascii="Impact" w:eastAsia="Times New Roman" w:hAnsi="Impact"/>
      <w:bCs/>
      <w:color w:val="AD0101"/>
      <w:spacing w:val="20"/>
      <w:sz w:val="48"/>
      <w:szCs w:val="28"/>
    </w:rPr>
  </w:style>
  <w:style w:type="character" w:customStyle="1" w:styleId="Heading2Char">
    <w:name w:val="Heading 2 Char"/>
    <w:link w:val="Heading2"/>
    <w:uiPriority w:val="9"/>
    <w:rsid w:val="00EC470D"/>
    <w:rPr>
      <w:rFonts w:ascii="Impact" w:eastAsia="Times New Roman" w:hAnsi="Impact"/>
      <w:bCs/>
      <w:color w:val="AD0101"/>
      <w:sz w:val="36"/>
      <w:szCs w:val="26"/>
    </w:rPr>
  </w:style>
  <w:style w:type="paragraph" w:customStyle="1" w:styleId="ListParagraph1">
    <w:name w:val="List Paragraph1"/>
    <w:basedOn w:val="Normal"/>
    <w:uiPriority w:val="34"/>
    <w:rsid w:val="003F780F"/>
    <w:pPr>
      <w:ind w:left="720"/>
      <w:contextualSpacing/>
    </w:pPr>
  </w:style>
  <w:style w:type="paragraph" w:styleId="BalloonText">
    <w:name w:val="Balloon Text"/>
    <w:aliases w:val=" Char"/>
    <w:basedOn w:val="Normal"/>
    <w:link w:val="BalloonTextChar"/>
    <w:uiPriority w:val="99"/>
    <w:semiHidden/>
    <w:unhideWhenUsed/>
    <w:rsid w:val="0042622E"/>
    <w:rPr>
      <w:rFonts w:ascii="Tahoma" w:hAnsi="Tahoma" w:cs="Tahoma"/>
      <w:sz w:val="16"/>
      <w:szCs w:val="16"/>
    </w:rPr>
  </w:style>
  <w:style w:type="character" w:customStyle="1" w:styleId="BalloonTextChar">
    <w:name w:val="Balloon Text Char"/>
    <w:aliases w:val=" Char Char"/>
    <w:link w:val="BalloonText"/>
    <w:uiPriority w:val="99"/>
    <w:semiHidden/>
    <w:rsid w:val="0042622E"/>
    <w:rPr>
      <w:rFonts w:ascii="Tahoma" w:eastAsia="Times New Roman" w:hAnsi="Tahoma" w:cs="Tahoma"/>
      <w:sz w:val="16"/>
      <w:szCs w:val="16"/>
    </w:rPr>
  </w:style>
  <w:style w:type="paragraph" w:styleId="FootnoteText">
    <w:name w:val="footnote text"/>
    <w:basedOn w:val="Normal"/>
    <w:link w:val="FootnoteTextChar"/>
    <w:semiHidden/>
    <w:rsid w:val="0069216E"/>
    <w:rPr>
      <w:sz w:val="20"/>
      <w:szCs w:val="20"/>
    </w:rPr>
  </w:style>
  <w:style w:type="character" w:styleId="FootnoteReference">
    <w:name w:val="footnote reference"/>
    <w:semiHidden/>
    <w:rsid w:val="0069216E"/>
    <w:rPr>
      <w:vertAlign w:val="superscript"/>
    </w:rPr>
  </w:style>
  <w:style w:type="table" w:styleId="TableGrid">
    <w:name w:val="Table Grid"/>
    <w:basedOn w:val="TableNormal"/>
    <w:rsid w:val="00DF1A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6E92"/>
    <w:rPr>
      <w:color w:val="0000FF"/>
      <w:u w:val="single"/>
    </w:rPr>
  </w:style>
  <w:style w:type="character" w:styleId="FollowedHyperlink">
    <w:name w:val="FollowedHyperlink"/>
    <w:uiPriority w:val="99"/>
    <w:semiHidden/>
    <w:unhideWhenUsed/>
    <w:rsid w:val="00BB1849"/>
    <w:rPr>
      <w:color w:val="800080"/>
      <w:u w:val="single"/>
    </w:rPr>
  </w:style>
  <w:style w:type="paragraph" w:styleId="NoSpacing">
    <w:name w:val="No Spacing"/>
    <w:link w:val="NoSpacingChar"/>
    <w:uiPriority w:val="1"/>
    <w:qFormat/>
    <w:rsid w:val="0040147E"/>
    <w:pPr>
      <w:spacing w:line="274" w:lineRule="auto"/>
    </w:pPr>
    <w:rPr>
      <w:sz w:val="22"/>
      <w:szCs w:val="22"/>
    </w:rPr>
  </w:style>
  <w:style w:type="paragraph" w:styleId="TOCHeading">
    <w:name w:val="TOC Heading"/>
    <w:basedOn w:val="Heading1"/>
    <w:next w:val="Normal"/>
    <w:uiPriority w:val="39"/>
    <w:unhideWhenUsed/>
    <w:qFormat/>
    <w:rsid w:val="0040147E"/>
    <w:pPr>
      <w:spacing w:line="264" w:lineRule="auto"/>
      <w:outlineLvl w:val="9"/>
    </w:pPr>
    <w:rPr>
      <w:b/>
    </w:rPr>
  </w:style>
  <w:style w:type="paragraph" w:styleId="TOC2">
    <w:name w:val="toc 2"/>
    <w:basedOn w:val="Normal"/>
    <w:next w:val="Normal"/>
    <w:autoRedefine/>
    <w:uiPriority w:val="39"/>
    <w:unhideWhenUsed/>
    <w:rsid w:val="00233658"/>
    <w:pPr>
      <w:spacing w:after="100" w:line="259" w:lineRule="auto"/>
      <w:ind w:left="220"/>
    </w:pPr>
  </w:style>
  <w:style w:type="paragraph" w:styleId="TOC1">
    <w:name w:val="toc 1"/>
    <w:basedOn w:val="Normal"/>
    <w:next w:val="Normal"/>
    <w:autoRedefine/>
    <w:uiPriority w:val="39"/>
    <w:unhideWhenUsed/>
    <w:rsid w:val="00233658"/>
    <w:pPr>
      <w:spacing w:after="100" w:line="259" w:lineRule="auto"/>
    </w:pPr>
  </w:style>
  <w:style w:type="paragraph" w:styleId="TOC3">
    <w:name w:val="toc 3"/>
    <w:basedOn w:val="Normal"/>
    <w:next w:val="Normal"/>
    <w:autoRedefine/>
    <w:uiPriority w:val="39"/>
    <w:unhideWhenUsed/>
    <w:rsid w:val="00233658"/>
    <w:pPr>
      <w:spacing w:after="100" w:line="259" w:lineRule="auto"/>
      <w:ind w:left="440"/>
    </w:pPr>
  </w:style>
  <w:style w:type="character" w:customStyle="1" w:styleId="Heading3Char">
    <w:name w:val="Heading 3 Char"/>
    <w:link w:val="Heading3"/>
    <w:uiPriority w:val="9"/>
    <w:rsid w:val="00EC470D"/>
    <w:rPr>
      <w:rFonts w:ascii="Impact" w:eastAsia="Times New Roman" w:hAnsi="Impact"/>
      <w:iCs/>
      <w:color w:val="C00000"/>
      <w:sz w:val="24"/>
      <w:szCs w:val="22"/>
    </w:rPr>
  </w:style>
  <w:style w:type="paragraph" w:styleId="Subtitle">
    <w:name w:val="Subtitle"/>
    <w:basedOn w:val="Normal"/>
    <w:next w:val="Normal"/>
    <w:link w:val="SubtitleChar"/>
    <w:uiPriority w:val="11"/>
    <w:qFormat/>
    <w:rsid w:val="0040147E"/>
    <w:pPr>
      <w:numPr>
        <w:ilvl w:val="1"/>
      </w:numPr>
    </w:pPr>
    <w:rPr>
      <w:rFonts w:eastAsia="Times New Roman"/>
      <w:iCs/>
      <w:color w:val="303030"/>
      <w:sz w:val="40"/>
      <w:szCs w:val="24"/>
      <w:lang w:bidi="hi-IN"/>
    </w:rPr>
  </w:style>
  <w:style w:type="character" w:customStyle="1" w:styleId="SubtitleChar">
    <w:name w:val="Subtitle Char"/>
    <w:link w:val="Subtitle"/>
    <w:uiPriority w:val="11"/>
    <w:rsid w:val="0040147E"/>
    <w:rPr>
      <w:rFonts w:eastAsia="Times New Roman" w:cs="Times New Roman"/>
      <w:iCs/>
      <w:color w:val="303030"/>
      <w:sz w:val="40"/>
      <w:szCs w:val="24"/>
      <w:lang w:bidi="hi-IN"/>
    </w:rPr>
  </w:style>
  <w:style w:type="paragraph" w:styleId="Title">
    <w:name w:val="Title"/>
    <w:basedOn w:val="Normal"/>
    <w:next w:val="Normal"/>
    <w:link w:val="TitleChar"/>
    <w:uiPriority w:val="10"/>
    <w:qFormat/>
    <w:rsid w:val="0040147E"/>
    <w:pPr>
      <w:spacing w:after="120" w:line="240" w:lineRule="auto"/>
      <w:contextualSpacing/>
    </w:pPr>
    <w:rPr>
      <w:rFonts w:ascii="Impact" w:eastAsia="Times New Roman" w:hAnsi="Impact"/>
      <w:color w:val="303030"/>
      <w:spacing w:val="30"/>
      <w:kern w:val="28"/>
      <w:sz w:val="96"/>
      <w:szCs w:val="52"/>
    </w:rPr>
  </w:style>
  <w:style w:type="character" w:customStyle="1" w:styleId="TitleChar">
    <w:name w:val="Title Char"/>
    <w:link w:val="Title"/>
    <w:uiPriority w:val="10"/>
    <w:rsid w:val="0040147E"/>
    <w:rPr>
      <w:rFonts w:ascii="Impact" w:eastAsia="Times New Roman" w:hAnsi="Impact" w:cs="Times New Roman"/>
      <w:color w:val="303030"/>
      <w:spacing w:val="30"/>
      <w:kern w:val="28"/>
      <w:sz w:val="96"/>
      <w:szCs w:val="52"/>
    </w:rPr>
  </w:style>
  <w:style w:type="character" w:styleId="CommentReference">
    <w:name w:val="annotation reference"/>
    <w:uiPriority w:val="99"/>
    <w:semiHidden/>
    <w:unhideWhenUsed/>
    <w:rsid w:val="00595D39"/>
    <w:rPr>
      <w:sz w:val="16"/>
      <w:szCs w:val="16"/>
    </w:rPr>
  </w:style>
  <w:style w:type="paragraph" w:styleId="CommentText">
    <w:name w:val="annotation text"/>
    <w:basedOn w:val="Normal"/>
    <w:link w:val="CommentTextChar"/>
    <w:uiPriority w:val="99"/>
    <w:unhideWhenUsed/>
    <w:rsid w:val="00595D39"/>
    <w:rPr>
      <w:sz w:val="20"/>
      <w:szCs w:val="20"/>
    </w:rPr>
  </w:style>
  <w:style w:type="character" w:customStyle="1" w:styleId="CommentTextChar">
    <w:name w:val="Comment Text Char"/>
    <w:link w:val="CommentText"/>
    <w:uiPriority w:val="99"/>
    <w:rsid w:val="00595D3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95D39"/>
    <w:rPr>
      <w:b/>
      <w:bCs/>
    </w:rPr>
  </w:style>
  <w:style w:type="character" w:customStyle="1" w:styleId="CommentSubjectChar">
    <w:name w:val="Comment Subject Char"/>
    <w:link w:val="CommentSubject"/>
    <w:uiPriority w:val="99"/>
    <w:semiHidden/>
    <w:rsid w:val="00595D39"/>
    <w:rPr>
      <w:rFonts w:ascii="Times New Roman" w:eastAsia="Times New Roman" w:hAnsi="Times New Roman"/>
      <w:b/>
      <w:bCs/>
      <w:lang w:val="en-US" w:eastAsia="en-US"/>
    </w:rPr>
  </w:style>
  <w:style w:type="paragraph" w:styleId="Revision">
    <w:name w:val="Revision"/>
    <w:hidden/>
    <w:uiPriority w:val="71"/>
    <w:rsid w:val="002D1821"/>
    <w:pPr>
      <w:spacing w:after="200" w:line="276" w:lineRule="auto"/>
    </w:pPr>
    <w:rPr>
      <w:rFonts w:ascii="Times New Roman" w:eastAsia="Times New Roman" w:hAnsi="Times New Roman"/>
      <w:sz w:val="24"/>
      <w:szCs w:val="24"/>
      <w:lang w:val="en-US" w:eastAsia="en-US"/>
    </w:rPr>
  </w:style>
  <w:style w:type="table" w:styleId="MediumGrid3-Accent1">
    <w:name w:val="Medium Grid 3 Accent 1"/>
    <w:basedOn w:val="TableNormal"/>
    <w:uiPriority w:val="64"/>
    <w:rsid w:val="000A21E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List-Accent4">
    <w:name w:val="Colorful List Accent 4"/>
    <w:basedOn w:val="TableNormal"/>
    <w:uiPriority w:val="63"/>
    <w:rsid w:val="00B2610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styleId="ListParagraph">
    <w:name w:val="List Paragraph"/>
    <w:basedOn w:val="Normal"/>
    <w:uiPriority w:val="1"/>
    <w:qFormat/>
    <w:rsid w:val="00E403D9"/>
    <w:pPr>
      <w:spacing w:line="240" w:lineRule="auto"/>
      <w:ind w:left="720" w:hanging="288"/>
      <w:contextualSpacing/>
    </w:pPr>
    <w:rPr>
      <w:color w:val="303030"/>
    </w:rPr>
  </w:style>
  <w:style w:type="character" w:customStyle="1" w:styleId="Heading4Char">
    <w:name w:val="Heading 4 Char"/>
    <w:link w:val="Heading4"/>
    <w:uiPriority w:val="9"/>
    <w:rsid w:val="00EC470D"/>
    <w:rPr>
      <w:rFonts w:ascii="Impact" w:eastAsia="Times New Roman" w:hAnsi="Impact"/>
      <w:bCs/>
      <w:iCs/>
      <w:color w:val="C00000"/>
      <w:szCs w:val="22"/>
    </w:rPr>
  </w:style>
  <w:style w:type="character" w:customStyle="1" w:styleId="Heading5Char">
    <w:name w:val="Heading 5 Char"/>
    <w:link w:val="Heading5"/>
    <w:uiPriority w:val="9"/>
    <w:rsid w:val="00EC470D"/>
    <w:rPr>
      <w:rFonts w:ascii="Impact" w:eastAsia="Times New Roman" w:hAnsi="Impact"/>
      <w:color w:val="000000"/>
      <w:szCs w:val="22"/>
    </w:rPr>
  </w:style>
  <w:style w:type="character" w:customStyle="1" w:styleId="Heading6Char">
    <w:name w:val="Heading 6 Char"/>
    <w:link w:val="Heading6"/>
    <w:uiPriority w:val="9"/>
    <w:semiHidden/>
    <w:rsid w:val="0040147E"/>
    <w:rPr>
      <w:rFonts w:ascii="Impact" w:eastAsia="Times New Roman" w:hAnsi="Impact" w:cs="Times New Roman"/>
      <w:iCs/>
      <w:color w:val="AD0101"/>
    </w:rPr>
  </w:style>
  <w:style w:type="character" w:customStyle="1" w:styleId="Heading7Char">
    <w:name w:val="Heading 7 Char"/>
    <w:link w:val="Heading7"/>
    <w:uiPriority w:val="9"/>
    <w:semiHidden/>
    <w:rsid w:val="0040147E"/>
    <w:rPr>
      <w:rFonts w:ascii="Impact" w:eastAsia="Times New Roman" w:hAnsi="Impact" w:cs="Times New Roman"/>
      <w:i/>
      <w:iCs/>
      <w:color w:val="000000"/>
    </w:rPr>
  </w:style>
  <w:style w:type="character" w:customStyle="1" w:styleId="Heading8Char">
    <w:name w:val="Heading 8 Char"/>
    <w:link w:val="Heading8"/>
    <w:uiPriority w:val="9"/>
    <w:semiHidden/>
    <w:rsid w:val="0040147E"/>
    <w:rPr>
      <w:rFonts w:ascii="Impact" w:eastAsia="Times New Roman" w:hAnsi="Impact" w:cs="Times New Roman"/>
      <w:color w:val="000000"/>
      <w:sz w:val="20"/>
      <w:szCs w:val="20"/>
    </w:rPr>
  </w:style>
  <w:style w:type="character" w:customStyle="1" w:styleId="Heading9Char">
    <w:name w:val="Heading 9 Char"/>
    <w:link w:val="Heading9"/>
    <w:uiPriority w:val="9"/>
    <w:semiHidden/>
    <w:rsid w:val="0040147E"/>
    <w:rPr>
      <w:rFonts w:ascii="Impact" w:eastAsia="Times New Roman" w:hAnsi="Impact" w:cs="Times New Roman"/>
      <w:i/>
      <w:iCs/>
      <w:color w:val="000000"/>
      <w:sz w:val="20"/>
      <w:szCs w:val="20"/>
    </w:rPr>
  </w:style>
  <w:style w:type="paragraph" w:styleId="Caption">
    <w:name w:val="caption"/>
    <w:basedOn w:val="Normal"/>
    <w:next w:val="Normal"/>
    <w:uiPriority w:val="35"/>
    <w:unhideWhenUsed/>
    <w:qFormat/>
    <w:rsid w:val="00392D6C"/>
    <w:pPr>
      <w:spacing w:line="240" w:lineRule="auto"/>
    </w:pPr>
    <w:rPr>
      <w:rFonts w:eastAsia="Times New Roman"/>
      <w:bCs/>
      <w:smallCaps/>
      <w:color w:val="303030"/>
      <w:spacing w:val="6"/>
      <w:sz w:val="20"/>
      <w:szCs w:val="18"/>
      <w:lang w:bidi="hi-IN"/>
    </w:rPr>
  </w:style>
  <w:style w:type="character" w:styleId="Strong">
    <w:name w:val="Strong"/>
    <w:uiPriority w:val="22"/>
    <w:qFormat/>
    <w:rsid w:val="0040147E"/>
    <w:rPr>
      <w:b w:val="0"/>
      <w:bCs/>
      <w:i/>
      <w:color w:val="303030"/>
    </w:rPr>
  </w:style>
  <w:style w:type="character" w:styleId="Emphasis">
    <w:name w:val="Emphasis"/>
    <w:uiPriority w:val="20"/>
    <w:qFormat/>
    <w:rsid w:val="0040147E"/>
    <w:rPr>
      <w:b/>
      <w:i/>
      <w:iCs/>
    </w:rPr>
  </w:style>
  <w:style w:type="character" w:customStyle="1" w:styleId="NoSpacingChar">
    <w:name w:val="No Spacing Char"/>
    <w:link w:val="NoSpacing"/>
    <w:uiPriority w:val="1"/>
    <w:rsid w:val="0040147E"/>
  </w:style>
  <w:style w:type="paragraph" w:styleId="Quote">
    <w:name w:val="Quote"/>
    <w:basedOn w:val="Normal"/>
    <w:next w:val="Normal"/>
    <w:link w:val="QuoteChar"/>
    <w:uiPriority w:val="29"/>
    <w:qFormat/>
    <w:rsid w:val="0040147E"/>
    <w:pPr>
      <w:spacing w:line="360" w:lineRule="auto"/>
      <w:jc w:val="center"/>
    </w:pPr>
    <w:rPr>
      <w:rFonts w:eastAsia="Times New Roman"/>
      <w:b/>
      <w:i/>
      <w:iCs/>
      <w:color w:val="AD0101"/>
      <w:sz w:val="26"/>
      <w:lang w:bidi="hi-IN"/>
    </w:rPr>
  </w:style>
  <w:style w:type="character" w:customStyle="1" w:styleId="QuoteChar">
    <w:name w:val="Quote Char"/>
    <w:link w:val="Quote"/>
    <w:uiPriority w:val="29"/>
    <w:rsid w:val="0040147E"/>
    <w:rPr>
      <w:rFonts w:eastAsia="Times New Roman"/>
      <w:b/>
      <w:i/>
      <w:iCs/>
      <w:color w:val="AD0101"/>
      <w:sz w:val="26"/>
      <w:lang w:bidi="hi-IN"/>
    </w:rPr>
  </w:style>
  <w:style w:type="paragraph" w:styleId="IntenseQuote">
    <w:name w:val="Intense Quote"/>
    <w:basedOn w:val="Normal"/>
    <w:next w:val="Normal"/>
    <w:link w:val="IntenseQuoteChar"/>
    <w:uiPriority w:val="30"/>
    <w:qFormat/>
    <w:rsid w:val="0040147E"/>
    <w:pPr>
      <w:pBdr>
        <w:top w:val="single" w:sz="36" w:space="8" w:color="AD0101"/>
        <w:left w:val="single" w:sz="36" w:space="8" w:color="AD0101"/>
        <w:bottom w:val="single" w:sz="36" w:space="8" w:color="AD0101"/>
        <w:right w:val="single" w:sz="36" w:space="8" w:color="AD0101"/>
      </w:pBdr>
      <w:shd w:val="clear" w:color="auto" w:fill="AD0101"/>
      <w:spacing w:before="200" w:after="200" w:line="360" w:lineRule="auto"/>
      <w:ind w:left="259" w:right="259"/>
      <w:jc w:val="center"/>
    </w:pPr>
    <w:rPr>
      <w:rFonts w:ascii="Impact" w:eastAsia="Times New Roman" w:hAnsi="Impact"/>
      <w:bCs/>
      <w:iCs/>
      <w:color w:val="FFFFFF"/>
      <w:sz w:val="28"/>
      <w:lang w:bidi="hi-IN"/>
    </w:rPr>
  </w:style>
  <w:style w:type="character" w:customStyle="1" w:styleId="IntenseQuoteChar">
    <w:name w:val="Intense Quote Char"/>
    <w:link w:val="IntenseQuote"/>
    <w:uiPriority w:val="30"/>
    <w:rsid w:val="0040147E"/>
    <w:rPr>
      <w:rFonts w:ascii="Impact" w:eastAsia="Times New Roman" w:hAnsi="Impact"/>
      <w:bCs/>
      <w:iCs/>
      <w:color w:val="FFFFFF"/>
      <w:sz w:val="28"/>
      <w:shd w:val="clear" w:color="auto" w:fill="AD0101"/>
      <w:lang w:bidi="hi-IN"/>
    </w:rPr>
  </w:style>
  <w:style w:type="character" w:styleId="SubtleEmphasis">
    <w:name w:val="Subtle Emphasis"/>
    <w:uiPriority w:val="19"/>
    <w:qFormat/>
    <w:rsid w:val="0040147E"/>
    <w:rPr>
      <w:i/>
      <w:iCs/>
      <w:color w:val="000000"/>
    </w:rPr>
  </w:style>
  <w:style w:type="character" w:styleId="IntenseEmphasis">
    <w:name w:val="Intense Emphasis"/>
    <w:uiPriority w:val="21"/>
    <w:qFormat/>
    <w:rsid w:val="00AB4A29"/>
    <w:rPr>
      <w:b/>
      <w:bCs/>
      <w:iCs/>
      <w:color w:val="AD0101"/>
    </w:rPr>
  </w:style>
  <w:style w:type="character" w:styleId="SubtleReference">
    <w:name w:val="Subtle Reference"/>
    <w:uiPriority w:val="31"/>
    <w:qFormat/>
    <w:rsid w:val="0040147E"/>
    <w:rPr>
      <w:smallCaps/>
      <w:color w:val="000000"/>
      <w:u w:val="single"/>
    </w:rPr>
  </w:style>
  <w:style w:type="character" w:styleId="IntenseReference">
    <w:name w:val="Intense Reference"/>
    <w:uiPriority w:val="32"/>
    <w:qFormat/>
    <w:rsid w:val="0040147E"/>
    <w:rPr>
      <w:b w:val="0"/>
      <w:bCs/>
      <w:smallCaps/>
      <w:color w:val="AD0101"/>
      <w:spacing w:val="5"/>
      <w:u w:val="single"/>
    </w:rPr>
  </w:style>
  <w:style w:type="character" w:styleId="BookTitle">
    <w:name w:val="Book Title"/>
    <w:uiPriority w:val="33"/>
    <w:qFormat/>
    <w:rsid w:val="0040147E"/>
    <w:rPr>
      <w:b/>
      <w:bCs/>
      <w:caps/>
      <w:smallCaps w:val="0"/>
      <w:color w:val="303030"/>
      <w:spacing w:val="10"/>
    </w:rPr>
  </w:style>
  <w:style w:type="paragraph" w:customStyle="1" w:styleId="Hoofdtekst">
    <w:name w:val="Hoofdtekst"/>
    <w:rsid w:val="00AB4A29"/>
    <w:pPr>
      <w:pBdr>
        <w:top w:val="nil"/>
        <w:left w:val="nil"/>
        <w:bottom w:val="nil"/>
        <w:right w:val="nil"/>
        <w:between w:val="nil"/>
        <w:bar w:val="nil"/>
      </w:pBdr>
      <w:spacing w:line="274" w:lineRule="auto"/>
    </w:pPr>
    <w:rPr>
      <w:rFonts w:ascii="Helvetica" w:eastAsia="Arial Unicode MS" w:hAnsi="Arial Unicode MS" w:cs="Arial Unicode MS"/>
      <w:color w:val="000000"/>
      <w:sz w:val="22"/>
      <w:szCs w:val="22"/>
      <w:bdr w:val="nil"/>
      <w:lang w:val="en-US"/>
    </w:rPr>
  </w:style>
  <w:style w:type="numbering" w:customStyle="1" w:styleId="Opsteken">
    <w:name w:val="Ops.teken"/>
    <w:rsid w:val="00AB4A29"/>
    <w:pPr>
      <w:numPr>
        <w:numId w:val="2"/>
      </w:numPr>
    </w:pPr>
  </w:style>
  <w:style w:type="numbering" w:customStyle="1" w:styleId="Streep">
    <w:name w:val="Streep"/>
    <w:rsid w:val="00AB4A29"/>
    <w:pPr>
      <w:numPr>
        <w:numId w:val="3"/>
      </w:numPr>
    </w:pPr>
  </w:style>
  <w:style w:type="character" w:customStyle="1" w:styleId="Hyperlink0">
    <w:name w:val="Hyperlink.0"/>
    <w:rsid w:val="00AB4A29"/>
  </w:style>
  <w:style w:type="paragraph" w:customStyle="1" w:styleId="Koptekst">
    <w:name w:val="Koptekst"/>
    <w:next w:val="Hoofdtekst"/>
    <w:rsid w:val="000206CD"/>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Standard">
    <w:name w:val="Standard"/>
    <w:rsid w:val="00F854A6"/>
    <w:pPr>
      <w:suppressAutoHyphens/>
      <w:autoSpaceDN w:val="0"/>
      <w:textAlignment w:val="baseline"/>
    </w:pPr>
    <w:rPr>
      <w:rFonts w:ascii="Times New Roman" w:eastAsia="Times New Roman" w:hAnsi="Times New Roman"/>
      <w:kern w:val="3"/>
      <w:sz w:val="24"/>
      <w:szCs w:val="24"/>
    </w:rPr>
  </w:style>
  <w:style w:type="paragraph" w:styleId="HTMLPreformatted">
    <w:name w:val="HTML Preformatted"/>
    <w:basedOn w:val="Normal"/>
    <w:link w:val="HTMLPreformattedChar"/>
    <w:uiPriority w:val="99"/>
    <w:semiHidden/>
    <w:unhideWhenUsed/>
    <w:rsid w:val="00AA7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A774C"/>
    <w:rPr>
      <w:rFonts w:ascii="Courier New" w:eastAsia="Times New Roman" w:hAnsi="Courier New" w:cs="Courier New"/>
    </w:rPr>
  </w:style>
  <w:style w:type="paragraph" w:customStyle="1" w:styleId="Titel">
    <w:name w:val="Titel"/>
    <w:next w:val="Hoofdtekst"/>
    <w:rsid w:val="005B75B9"/>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customStyle="1" w:styleId="Koptekst2">
    <w:name w:val="Koptekst 2"/>
    <w:next w:val="Hoofdtekst"/>
    <w:rsid w:val="005B75B9"/>
    <w:pPr>
      <w:keepNext/>
      <w:pBdr>
        <w:top w:val="nil"/>
        <w:left w:val="nil"/>
        <w:bottom w:val="nil"/>
        <w:right w:val="nil"/>
        <w:between w:val="nil"/>
        <w:bar w:val="nil"/>
      </w:pBdr>
      <w:outlineLvl w:val="1"/>
    </w:pPr>
    <w:rPr>
      <w:rFonts w:ascii="Helvetica" w:eastAsia="Arial Unicode MS" w:hAnsi="Arial Unicode MS" w:cs="Arial Unicode MS"/>
      <w:b/>
      <w:bCs/>
      <w:color w:val="000000"/>
      <w:sz w:val="32"/>
      <w:szCs w:val="32"/>
      <w:bdr w:val="nil"/>
      <w:lang w:val="en-US"/>
    </w:rPr>
  </w:style>
  <w:style w:type="paragraph" w:styleId="NormalWeb">
    <w:name w:val="Normal (Web)"/>
    <w:basedOn w:val="Normal"/>
    <w:uiPriority w:val="99"/>
    <w:unhideWhenUsed/>
    <w:rsid w:val="001B79D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E91DF5"/>
    <w:pPr>
      <w:autoSpaceDE w:val="0"/>
      <w:autoSpaceDN w:val="0"/>
      <w:adjustRightInd w:val="0"/>
    </w:pPr>
    <w:rPr>
      <w:rFonts w:ascii="Times New Roman" w:eastAsia="Times New Roman" w:hAnsi="Times New Roman"/>
      <w:color w:val="000000"/>
      <w:sz w:val="24"/>
      <w:szCs w:val="24"/>
    </w:rPr>
  </w:style>
  <w:style w:type="paragraph" w:styleId="TOC4">
    <w:name w:val="toc 4"/>
    <w:basedOn w:val="Normal"/>
    <w:next w:val="Normal"/>
    <w:autoRedefine/>
    <w:uiPriority w:val="39"/>
    <w:unhideWhenUsed/>
    <w:rsid w:val="00B95CC8"/>
    <w:pPr>
      <w:spacing w:after="100" w:line="276" w:lineRule="auto"/>
      <w:ind w:left="660"/>
    </w:pPr>
    <w:rPr>
      <w:rFonts w:eastAsia="Times New Roman"/>
      <w:sz w:val="22"/>
    </w:rPr>
  </w:style>
  <w:style w:type="paragraph" w:styleId="TOC5">
    <w:name w:val="toc 5"/>
    <w:basedOn w:val="Normal"/>
    <w:next w:val="Normal"/>
    <w:autoRedefine/>
    <w:uiPriority w:val="39"/>
    <w:unhideWhenUsed/>
    <w:rsid w:val="00B95CC8"/>
    <w:pPr>
      <w:spacing w:after="100" w:line="276" w:lineRule="auto"/>
      <w:ind w:left="880"/>
    </w:pPr>
    <w:rPr>
      <w:rFonts w:eastAsia="Times New Roman"/>
      <w:sz w:val="22"/>
    </w:rPr>
  </w:style>
  <w:style w:type="paragraph" w:styleId="TOC6">
    <w:name w:val="toc 6"/>
    <w:basedOn w:val="Normal"/>
    <w:next w:val="Normal"/>
    <w:autoRedefine/>
    <w:uiPriority w:val="39"/>
    <w:unhideWhenUsed/>
    <w:rsid w:val="00B95CC8"/>
    <w:pPr>
      <w:spacing w:after="100" w:line="276" w:lineRule="auto"/>
      <w:ind w:left="1100"/>
    </w:pPr>
    <w:rPr>
      <w:rFonts w:eastAsia="Times New Roman"/>
      <w:sz w:val="22"/>
    </w:rPr>
  </w:style>
  <w:style w:type="paragraph" w:styleId="TOC7">
    <w:name w:val="toc 7"/>
    <w:basedOn w:val="Normal"/>
    <w:next w:val="Normal"/>
    <w:autoRedefine/>
    <w:uiPriority w:val="39"/>
    <w:unhideWhenUsed/>
    <w:rsid w:val="00B95CC8"/>
    <w:pPr>
      <w:spacing w:after="100" w:line="276" w:lineRule="auto"/>
      <w:ind w:left="1320"/>
    </w:pPr>
    <w:rPr>
      <w:rFonts w:eastAsia="Times New Roman"/>
      <w:sz w:val="22"/>
    </w:rPr>
  </w:style>
  <w:style w:type="paragraph" w:styleId="TOC8">
    <w:name w:val="toc 8"/>
    <w:basedOn w:val="Normal"/>
    <w:next w:val="Normal"/>
    <w:autoRedefine/>
    <w:uiPriority w:val="39"/>
    <w:unhideWhenUsed/>
    <w:rsid w:val="00B95CC8"/>
    <w:pPr>
      <w:spacing w:after="100" w:line="276" w:lineRule="auto"/>
      <w:ind w:left="1540"/>
    </w:pPr>
    <w:rPr>
      <w:rFonts w:eastAsia="Times New Roman"/>
      <w:sz w:val="22"/>
    </w:rPr>
  </w:style>
  <w:style w:type="paragraph" w:styleId="TOC9">
    <w:name w:val="toc 9"/>
    <w:basedOn w:val="Normal"/>
    <w:next w:val="Normal"/>
    <w:autoRedefine/>
    <w:uiPriority w:val="39"/>
    <w:unhideWhenUsed/>
    <w:rsid w:val="00B95CC8"/>
    <w:pPr>
      <w:spacing w:after="100" w:line="276" w:lineRule="auto"/>
      <w:ind w:left="1760"/>
    </w:pPr>
    <w:rPr>
      <w:rFonts w:eastAsia="Times New Roman"/>
      <w:sz w:val="22"/>
    </w:rPr>
  </w:style>
  <w:style w:type="paragraph" w:customStyle="1" w:styleId="TOCText">
    <w:name w:val="TOC Text"/>
    <w:rsid w:val="001D5E62"/>
    <w:pPr>
      <w:tabs>
        <w:tab w:val="left" w:pos="360"/>
      </w:tabs>
      <w:spacing w:after="120"/>
      <w:ind w:left="360" w:hanging="360"/>
    </w:pPr>
    <w:rPr>
      <w:rFonts w:ascii="Arial" w:eastAsia="Times New Roman" w:hAnsi="Arial"/>
      <w:sz w:val="18"/>
      <w:lang w:val="en-US" w:eastAsia="en-US"/>
    </w:rPr>
  </w:style>
  <w:style w:type="table" w:styleId="ColorfulGrid-Accent1">
    <w:name w:val="Colorful Grid Accent 1"/>
    <w:basedOn w:val="TableNormal"/>
    <w:uiPriority w:val="29"/>
    <w:qFormat/>
    <w:rsid w:val="00A701E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chtearcering1">
    <w:name w:val="Lichte arcering1"/>
    <w:basedOn w:val="TableNormal"/>
    <w:uiPriority w:val="60"/>
    <w:rsid w:val="00322B3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A2697D"/>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block">
    <w:name w:val="Code block"/>
    <w:basedOn w:val="ListParagraph"/>
    <w:link w:val="CodeblockChar"/>
    <w:qFormat/>
    <w:rsid w:val="00EE141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276" w:lineRule="auto"/>
      <w:ind w:left="708" w:firstLine="0"/>
    </w:pPr>
    <w:rPr>
      <w:rFonts w:ascii="Consolas" w:eastAsiaTheme="minorHAnsi" w:hAnsi="Consolas" w:cs="Consolas"/>
      <w:color w:val="auto"/>
      <w:sz w:val="18"/>
      <w:szCs w:val="16"/>
      <w:lang w:val="en-US" w:eastAsia="en-US"/>
    </w:rPr>
  </w:style>
  <w:style w:type="character" w:customStyle="1" w:styleId="CodeblockChar">
    <w:name w:val="Code block Char"/>
    <w:basedOn w:val="DefaultParagraphFont"/>
    <w:link w:val="Codeblock"/>
    <w:rsid w:val="00EE141D"/>
    <w:rPr>
      <w:rFonts w:ascii="Consolas" w:eastAsiaTheme="minorHAnsi" w:hAnsi="Consolas" w:cs="Consolas"/>
      <w:sz w:val="18"/>
      <w:szCs w:val="16"/>
      <w:shd w:val="clear" w:color="auto" w:fill="D9D9D9" w:themeFill="background1" w:themeFillShade="D9"/>
      <w:lang w:val="en-US" w:eastAsia="en-US"/>
    </w:rPr>
  </w:style>
  <w:style w:type="paragraph" w:customStyle="1" w:styleId="Codesnippet">
    <w:name w:val="Code snippet"/>
    <w:basedOn w:val="Normal"/>
    <w:next w:val="Normal"/>
    <w:link w:val="CodesnippetChar"/>
    <w:qFormat/>
    <w:rsid w:val="00AA1733"/>
    <w:rPr>
      <w:rFonts w:ascii="Consolas" w:hAnsi="Consolas" w:cs="Consolas"/>
      <w:sz w:val="18"/>
    </w:rPr>
  </w:style>
  <w:style w:type="character" w:customStyle="1" w:styleId="CodesnippetChar">
    <w:name w:val="Code snippet Char"/>
    <w:basedOn w:val="DefaultParagraphFont"/>
    <w:link w:val="Codesnippet"/>
    <w:rsid w:val="00AA1733"/>
    <w:rPr>
      <w:rFonts w:ascii="Consolas" w:hAnsi="Consolas" w:cs="Consolas"/>
      <w:sz w:val="18"/>
      <w:szCs w:val="22"/>
    </w:rPr>
  </w:style>
  <w:style w:type="table" w:styleId="PlainTable1">
    <w:name w:val="Plain Table 1"/>
    <w:basedOn w:val="TableNormal"/>
    <w:uiPriority w:val="41"/>
    <w:rsid w:val="003F2C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483501"/>
    <w:rPr>
      <w:rFonts w:ascii="Courier New" w:eastAsia="Times New Roman" w:hAnsi="Courier New" w:cs="Courier New"/>
      <w:sz w:val="20"/>
      <w:szCs w:val="20"/>
    </w:rPr>
  </w:style>
  <w:style w:type="character" w:customStyle="1" w:styleId="highlight">
    <w:name w:val="highlight"/>
    <w:basedOn w:val="DefaultParagraphFont"/>
    <w:rsid w:val="00483501"/>
  </w:style>
  <w:style w:type="character" w:customStyle="1" w:styleId="UnresolvedMention1">
    <w:name w:val="Unresolved Mention1"/>
    <w:basedOn w:val="DefaultParagraphFont"/>
    <w:uiPriority w:val="99"/>
    <w:semiHidden/>
    <w:unhideWhenUsed/>
    <w:rsid w:val="004526AC"/>
    <w:rPr>
      <w:color w:val="808080"/>
      <w:shd w:val="clear" w:color="auto" w:fill="E6E6E6"/>
    </w:rPr>
  </w:style>
  <w:style w:type="character" w:customStyle="1" w:styleId="screenreader-only">
    <w:name w:val="screenreader-only"/>
    <w:basedOn w:val="DefaultParagraphFont"/>
    <w:rsid w:val="00F83AED"/>
  </w:style>
  <w:style w:type="paragraph" w:styleId="BodyText">
    <w:name w:val="Body Text"/>
    <w:basedOn w:val="Normal"/>
    <w:link w:val="BodyTextChar"/>
    <w:uiPriority w:val="1"/>
    <w:qFormat/>
    <w:rsid w:val="00766158"/>
    <w:pPr>
      <w:autoSpaceDE w:val="0"/>
      <w:autoSpaceDN w:val="0"/>
      <w:adjustRightInd w:val="0"/>
      <w:spacing w:line="220" w:lineRule="exact"/>
      <w:ind w:left="39"/>
    </w:pPr>
    <w:rPr>
      <w:rFonts w:ascii="Times New Roman" w:hAnsi="Times New Roman"/>
      <w:sz w:val="20"/>
      <w:szCs w:val="20"/>
    </w:rPr>
  </w:style>
  <w:style w:type="character" w:customStyle="1" w:styleId="BodyTextChar">
    <w:name w:val="Body Text Char"/>
    <w:basedOn w:val="DefaultParagraphFont"/>
    <w:link w:val="BodyText"/>
    <w:uiPriority w:val="1"/>
    <w:rsid w:val="00766158"/>
    <w:rPr>
      <w:rFonts w:ascii="Times New Roman" w:hAnsi="Times New Roman"/>
    </w:rPr>
  </w:style>
  <w:style w:type="paragraph" w:customStyle="1" w:styleId="Koptekst1">
    <w:name w:val="Koptekst1"/>
    <w:next w:val="Hoofdtekst"/>
    <w:rsid w:val="00836504"/>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Titel1">
    <w:name w:val="Titel1"/>
    <w:next w:val="Hoofdtekst"/>
    <w:rsid w:val="00836504"/>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styleId="EndnoteText">
    <w:name w:val="endnote text"/>
    <w:basedOn w:val="Normal"/>
    <w:link w:val="EndnoteTextChar"/>
    <w:uiPriority w:val="99"/>
    <w:semiHidden/>
    <w:unhideWhenUsed/>
    <w:rsid w:val="009129E5"/>
    <w:pPr>
      <w:spacing w:line="240" w:lineRule="auto"/>
    </w:pPr>
    <w:rPr>
      <w:sz w:val="20"/>
      <w:szCs w:val="20"/>
    </w:rPr>
  </w:style>
  <w:style w:type="character" w:customStyle="1" w:styleId="EndnoteTextChar">
    <w:name w:val="Endnote Text Char"/>
    <w:basedOn w:val="DefaultParagraphFont"/>
    <w:link w:val="EndnoteText"/>
    <w:uiPriority w:val="99"/>
    <w:semiHidden/>
    <w:rsid w:val="009129E5"/>
  </w:style>
  <w:style w:type="character" w:styleId="EndnoteReference">
    <w:name w:val="endnote reference"/>
    <w:basedOn w:val="DefaultParagraphFont"/>
    <w:uiPriority w:val="99"/>
    <w:semiHidden/>
    <w:unhideWhenUsed/>
    <w:rsid w:val="009129E5"/>
    <w:rPr>
      <w:vertAlign w:val="superscript"/>
    </w:rPr>
  </w:style>
  <w:style w:type="character" w:customStyle="1" w:styleId="psbtekst">
    <w:name w:val="psbtekst"/>
    <w:basedOn w:val="DefaultParagraphFont"/>
    <w:rsid w:val="00696E7C"/>
  </w:style>
  <w:style w:type="character" w:customStyle="1" w:styleId="f0i">
    <w:name w:val="f0i"/>
    <w:basedOn w:val="DefaultParagraphFont"/>
    <w:rsid w:val="003B671B"/>
  </w:style>
  <w:style w:type="character" w:customStyle="1" w:styleId="ff">
    <w:name w:val="ff"/>
    <w:basedOn w:val="DefaultParagraphFont"/>
    <w:rsid w:val="003B671B"/>
  </w:style>
  <w:style w:type="character" w:customStyle="1" w:styleId="fr">
    <w:name w:val="fr"/>
    <w:basedOn w:val="DefaultParagraphFont"/>
    <w:rsid w:val="003B671B"/>
  </w:style>
  <w:style w:type="character" w:customStyle="1" w:styleId="f4">
    <w:name w:val="f4"/>
    <w:basedOn w:val="DefaultParagraphFont"/>
    <w:rsid w:val="003B671B"/>
  </w:style>
  <w:style w:type="character" w:styleId="UnresolvedMention">
    <w:name w:val="Unresolved Mention"/>
    <w:basedOn w:val="DefaultParagraphFont"/>
    <w:uiPriority w:val="99"/>
    <w:semiHidden/>
    <w:unhideWhenUsed/>
    <w:rsid w:val="00A61EE6"/>
    <w:rPr>
      <w:color w:val="605E5C"/>
      <w:shd w:val="clear" w:color="auto" w:fill="E1DFDD"/>
    </w:rPr>
  </w:style>
  <w:style w:type="character" w:customStyle="1" w:styleId="FootnoteTextChar">
    <w:name w:val="Footnote Text Char"/>
    <w:basedOn w:val="DefaultParagraphFont"/>
    <w:link w:val="FootnoteText"/>
    <w:semiHidden/>
    <w:rsid w:val="0063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131">
      <w:bodyDiv w:val="1"/>
      <w:marLeft w:val="0"/>
      <w:marRight w:val="0"/>
      <w:marTop w:val="0"/>
      <w:marBottom w:val="0"/>
      <w:divBdr>
        <w:top w:val="none" w:sz="0" w:space="0" w:color="auto"/>
        <w:left w:val="none" w:sz="0" w:space="0" w:color="auto"/>
        <w:bottom w:val="none" w:sz="0" w:space="0" w:color="auto"/>
        <w:right w:val="none" w:sz="0" w:space="0" w:color="auto"/>
      </w:divBdr>
    </w:div>
    <w:div w:id="48773156">
      <w:bodyDiv w:val="1"/>
      <w:marLeft w:val="0"/>
      <w:marRight w:val="0"/>
      <w:marTop w:val="0"/>
      <w:marBottom w:val="0"/>
      <w:divBdr>
        <w:top w:val="none" w:sz="0" w:space="0" w:color="auto"/>
        <w:left w:val="none" w:sz="0" w:space="0" w:color="auto"/>
        <w:bottom w:val="none" w:sz="0" w:space="0" w:color="auto"/>
        <w:right w:val="none" w:sz="0" w:space="0" w:color="auto"/>
      </w:divBdr>
      <w:divsChild>
        <w:div w:id="84612362">
          <w:marLeft w:val="418"/>
          <w:marRight w:val="0"/>
          <w:marTop w:val="0"/>
          <w:marBottom w:val="0"/>
          <w:divBdr>
            <w:top w:val="none" w:sz="0" w:space="0" w:color="auto"/>
            <w:left w:val="none" w:sz="0" w:space="0" w:color="auto"/>
            <w:bottom w:val="none" w:sz="0" w:space="0" w:color="auto"/>
            <w:right w:val="none" w:sz="0" w:space="0" w:color="auto"/>
          </w:divBdr>
        </w:div>
        <w:div w:id="664548183">
          <w:marLeft w:val="418"/>
          <w:marRight w:val="0"/>
          <w:marTop w:val="0"/>
          <w:marBottom w:val="0"/>
          <w:divBdr>
            <w:top w:val="none" w:sz="0" w:space="0" w:color="auto"/>
            <w:left w:val="none" w:sz="0" w:space="0" w:color="auto"/>
            <w:bottom w:val="none" w:sz="0" w:space="0" w:color="auto"/>
            <w:right w:val="none" w:sz="0" w:space="0" w:color="auto"/>
          </w:divBdr>
        </w:div>
        <w:div w:id="1314523714">
          <w:marLeft w:val="418"/>
          <w:marRight w:val="0"/>
          <w:marTop w:val="0"/>
          <w:marBottom w:val="0"/>
          <w:divBdr>
            <w:top w:val="none" w:sz="0" w:space="0" w:color="auto"/>
            <w:left w:val="none" w:sz="0" w:space="0" w:color="auto"/>
            <w:bottom w:val="none" w:sz="0" w:space="0" w:color="auto"/>
            <w:right w:val="none" w:sz="0" w:space="0" w:color="auto"/>
          </w:divBdr>
        </w:div>
        <w:div w:id="1503935451">
          <w:marLeft w:val="418"/>
          <w:marRight w:val="0"/>
          <w:marTop w:val="0"/>
          <w:marBottom w:val="0"/>
          <w:divBdr>
            <w:top w:val="none" w:sz="0" w:space="0" w:color="auto"/>
            <w:left w:val="none" w:sz="0" w:space="0" w:color="auto"/>
            <w:bottom w:val="none" w:sz="0" w:space="0" w:color="auto"/>
            <w:right w:val="none" w:sz="0" w:space="0" w:color="auto"/>
          </w:divBdr>
        </w:div>
      </w:divsChild>
    </w:div>
    <w:div w:id="63529693">
      <w:bodyDiv w:val="1"/>
      <w:marLeft w:val="0"/>
      <w:marRight w:val="0"/>
      <w:marTop w:val="0"/>
      <w:marBottom w:val="0"/>
      <w:divBdr>
        <w:top w:val="none" w:sz="0" w:space="0" w:color="auto"/>
        <w:left w:val="none" w:sz="0" w:space="0" w:color="auto"/>
        <w:bottom w:val="none" w:sz="0" w:space="0" w:color="auto"/>
        <w:right w:val="none" w:sz="0" w:space="0" w:color="auto"/>
      </w:divBdr>
    </w:div>
    <w:div w:id="92745190">
      <w:bodyDiv w:val="1"/>
      <w:marLeft w:val="0"/>
      <w:marRight w:val="0"/>
      <w:marTop w:val="0"/>
      <w:marBottom w:val="0"/>
      <w:divBdr>
        <w:top w:val="none" w:sz="0" w:space="0" w:color="auto"/>
        <w:left w:val="none" w:sz="0" w:space="0" w:color="auto"/>
        <w:bottom w:val="none" w:sz="0" w:space="0" w:color="auto"/>
        <w:right w:val="none" w:sz="0" w:space="0" w:color="auto"/>
      </w:divBdr>
    </w:div>
    <w:div w:id="102843928">
      <w:bodyDiv w:val="1"/>
      <w:marLeft w:val="0"/>
      <w:marRight w:val="0"/>
      <w:marTop w:val="0"/>
      <w:marBottom w:val="0"/>
      <w:divBdr>
        <w:top w:val="none" w:sz="0" w:space="0" w:color="auto"/>
        <w:left w:val="none" w:sz="0" w:space="0" w:color="auto"/>
        <w:bottom w:val="none" w:sz="0" w:space="0" w:color="auto"/>
        <w:right w:val="none" w:sz="0" w:space="0" w:color="auto"/>
      </w:divBdr>
    </w:div>
    <w:div w:id="144401182">
      <w:bodyDiv w:val="1"/>
      <w:marLeft w:val="0"/>
      <w:marRight w:val="0"/>
      <w:marTop w:val="0"/>
      <w:marBottom w:val="0"/>
      <w:divBdr>
        <w:top w:val="none" w:sz="0" w:space="0" w:color="auto"/>
        <w:left w:val="none" w:sz="0" w:space="0" w:color="auto"/>
        <w:bottom w:val="none" w:sz="0" w:space="0" w:color="auto"/>
        <w:right w:val="none" w:sz="0" w:space="0" w:color="auto"/>
      </w:divBdr>
    </w:div>
    <w:div w:id="154955834">
      <w:bodyDiv w:val="1"/>
      <w:marLeft w:val="0"/>
      <w:marRight w:val="0"/>
      <w:marTop w:val="0"/>
      <w:marBottom w:val="0"/>
      <w:divBdr>
        <w:top w:val="none" w:sz="0" w:space="0" w:color="auto"/>
        <w:left w:val="none" w:sz="0" w:space="0" w:color="auto"/>
        <w:bottom w:val="none" w:sz="0" w:space="0" w:color="auto"/>
        <w:right w:val="none" w:sz="0" w:space="0" w:color="auto"/>
      </w:divBdr>
    </w:div>
    <w:div w:id="218444451">
      <w:bodyDiv w:val="1"/>
      <w:marLeft w:val="0"/>
      <w:marRight w:val="0"/>
      <w:marTop w:val="0"/>
      <w:marBottom w:val="0"/>
      <w:divBdr>
        <w:top w:val="none" w:sz="0" w:space="0" w:color="auto"/>
        <w:left w:val="none" w:sz="0" w:space="0" w:color="auto"/>
        <w:bottom w:val="none" w:sz="0" w:space="0" w:color="auto"/>
        <w:right w:val="none" w:sz="0" w:space="0" w:color="auto"/>
      </w:divBdr>
    </w:div>
    <w:div w:id="221409299">
      <w:bodyDiv w:val="1"/>
      <w:marLeft w:val="0"/>
      <w:marRight w:val="0"/>
      <w:marTop w:val="0"/>
      <w:marBottom w:val="0"/>
      <w:divBdr>
        <w:top w:val="none" w:sz="0" w:space="0" w:color="auto"/>
        <w:left w:val="none" w:sz="0" w:space="0" w:color="auto"/>
        <w:bottom w:val="none" w:sz="0" w:space="0" w:color="auto"/>
        <w:right w:val="none" w:sz="0" w:space="0" w:color="auto"/>
      </w:divBdr>
      <w:divsChild>
        <w:div w:id="1433284139">
          <w:marLeft w:val="418"/>
          <w:marRight w:val="0"/>
          <w:marTop w:val="0"/>
          <w:marBottom w:val="0"/>
          <w:divBdr>
            <w:top w:val="none" w:sz="0" w:space="0" w:color="auto"/>
            <w:left w:val="none" w:sz="0" w:space="0" w:color="auto"/>
            <w:bottom w:val="none" w:sz="0" w:space="0" w:color="auto"/>
            <w:right w:val="none" w:sz="0" w:space="0" w:color="auto"/>
          </w:divBdr>
        </w:div>
        <w:div w:id="1596816126">
          <w:marLeft w:val="418"/>
          <w:marRight w:val="0"/>
          <w:marTop w:val="0"/>
          <w:marBottom w:val="0"/>
          <w:divBdr>
            <w:top w:val="none" w:sz="0" w:space="0" w:color="auto"/>
            <w:left w:val="none" w:sz="0" w:space="0" w:color="auto"/>
            <w:bottom w:val="none" w:sz="0" w:space="0" w:color="auto"/>
            <w:right w:val="none" w:sz="0" w:space="0" w:color="auto"/>
          </w:divBdr>
        </w:div>
        <w:div w:id="1832600369">
          <w:marLeft w:val="418"/>
          <w:marRight w:val="0"/>
          <w:marTop w:val="0"/>
          <w:marBottom w:val="0"/>
          <w:divBdr>
            <w:top w:val="none" w:sz="0" w:space="0" w:color="auto"/>
            <w:left w:val="none" w:sz="0" w:space="0" w:color="auto"/>
            <w:bottom w:val="none" w:sz="0" w:space="0" w:color="auto"/>
            <w:right w:val="none" w:sz="0" w:space="0" w:color="auto"/>
          </w:divBdr>
        </w:div>
      </w:divsChild>
    </w:div>
    <w:div w:id="224682833">
      <w:bodyDiv w:val="1"/>
      <w:marLeft w:val="0"/>
      <w:marRight w:val="0"/>
      <w:marTop w:val="0"/>
      <w:marBottom w:val="0"/>
      <w:divBdr>
        <w:top w:val="none" w:sz="0" w:space="0" w:color="auto"/>
        <w:left w:val="none" w:sz="0" w:space="0" w:color="auto"/>
        <w:bottom w:val="none" w:sz="0" w:space="0" w:color="auto"/>
        <w:right w:val="none" w:sz="0" w:space="0" w:color="auto"/>
      </w:divBdr>
    </w:div>
    <w:div w:id="242683369">
      <w:bodyDiv w:val="1"/>
      <w:marLeft w:val="0"/>
      <w:marRight w:val="0"/>
      <w:marTop w:val="0"/>
      <w:marBottom w:val="0"/>
      <w:divBdr>
        <w:top w:val="none" w:sz="0" w:space="0" w:color="auto"/>
        <w:left w:val="none" w:sz="0" w:space="0" w:color="auto"/>
        <w:bottom w:val="none" w:sz="0" w:space="0" w:color="auto"/>
        <w:right w:val="none" w:sz="0" w:space="0" w:color="auto"/>
      </w:divBdr>
    </w:div>
    <w:div w:id="281766008">
      <w:bodyDiv w:val="1"/>
      <w:marLeft w:val="0"/>
      <w:marRight w:val="0"/>
      <w:marTop w:val="0"/>
      <w:marBottom w:val="0"/>
      <w:divBdr>
        <w:top w:val="none" w:sz="0" w:space="0" w:color="auto"/>
        <w:left w:val="none" w:sz="0" w:space="0" w:color="auto"/>
        <w:bottom w:val="none" w:sz="0" w:space="0" w:color="auto"/>
        <w:right w:val="none" w:sz="0" w:space="0" w:color="auto"/>
      </w:divBdr>
    </w:div>
    <w:div w:id="316037553">
      <w:bodyDiv w:val="1"/>
      <w:marLeft w:val="0"/>
      <w:marRight w:val="0"/>
      <w:marTop w:val="0"/>
      <w:marBottom w:val="0"/>
      <w:divBdr>
        <w:top w:val="none" w:sz="0" w:space="0" w:color="auto"/>
        <w:left w:val="none" w:sz="0" w:space="0" w:color="auto"/>
        <w:bottom w:val="none" w:sz="0" w:space="0" w:color="auto"/>
        <w:right w:val="none" w:sz="0" w:space="0" w:color="auto"/>
      </w:divBdr>
      <w:divsChild>
        <w:div w:id="149443342">
          <w:marLeft w:val="1800"/>
          <w:marRight w:val="0"/>
          <w:marTop w:val="0"/>
          <w:marBottom w:val="0"/>
          <w:divBdr>
            <w:top w:val="none" w:sz="0" w:space="0" w:color="auto"/>
            <w:left w:val="none" w:sz="0" w:space="0" w:color="auto"/>
            <w:bottom w:val="none" w:sz="0" w:space="0" w:color="auto"/>
            <w:right w:val="none" w:sz="0" w:space="0" w:color="auto"/>
          </w:divBdr>
        </w:div>
        <w:div w:id="285240735">
          <w:marLeft w:val="1800"/>
          <w:marRight w:val="0"/>
          <w:marTop w:val="0"/>
          <w:marBottom w:val="0"/>
          <w:divBdr>
            <w:top w:val="none" w:sz="0" w:space="0" w:color="auto"/>
            <w:left w:val="none" w:sz="0" w:space="0" w:color="auto"/>
            <w:bottom w:val="none" w:sz="0" w:space="0" w:color="auto"/>
            <w:right w:val="none" w:sz="0" w:space="0" w:color="auto"/>
          </w:divBdr>
        </w:div>
        <w:div w:id="396321139">
          <w:marLeft w:val="1166"/>
          <w:marRight w:val="0"/>
          <w:marTop w:val="0"/>
          <w:marBottom w:val="0"/>
          <w:divBdr>
            <w:top w:val="none" w:sz="0" w:space="0" w:color="auto"/>
            <w:left w:val="none" w:sz="0" w:space="0" w:color="auto"/>
            <w:bottom w:val="none" w:sz="0" w:space="0" w:color="auto"/>
            <w:right w:val="none" w:sz="0" w:space="0" w:color="auto"/>
          </w:divBdr>
        </w:div>
        <w:div w:id="679505578">
          <w:marLeft w:val="1800"/>
          <w:marRight w:val="0"/>
          <w:marTop w:val="0"/>
          <w:marBottom w:val="0"/>
          <w:divBdr>
            <w:top w:val="none" w:sz="0" w:space="0" w:color="auto"/>
            <w:left w:val="none" w:sz="0" w:space="0" w:color="auto"/>
            <w:bottom w:val="none" w:sz="0" w:space="0" w:color="auto"/>
            <w:right w:val="none" w:sz="0" w:space="0" w:color="auto"/>
          </w:divBdr>
        </w:div>
        <w:div w:id="721640850">
          <w:marLeft w:val="1800"/>
          <w:marRight w:val="0"/>
          <w:marTop w:val="0"/>
          <w:marBottom w:val="0"/>
          <w:divBdr>
            <w:top w:val="none" w:sz="0" w:space="0" w:color="auto"/>
            <w:left w:val="none" w:sz="0" w:space="0" w:color="auto"/>
            <w:bottom w:val="none" w:sz="0" w:space="0" w:color="auto"/>
            <w:right w:val="none" w:sz="0" w:space="0" w:color="auto"/>
          </w:divBdr>
        </w:div>
        <w:div w:id="1263994729">
          <w:marLeft w:val="418"/>
          <w:marRight w:val="0"/>
          <w:marTop w:val="0"/>
          <w:marBottom w:val="0"/>
          <w:divBdr>
            <w:top w:val="none" w:sz="0" w:space="0" w:color="auto"/>
            <w:left w:val="none" w:sz="0" w:space="0" w:color="auto"/>
            <w:bottom w:val="none" w:sz="0" w:space="0" w:color="auto"/>
            <w:right w:val="none" w:sz="0" w:space="0" w:color="auto"/>
          </w:divBdr>
        </w:div>
        <w:div w:id="1556041642">
          <w:marLeft w:val="1800"/>
          <w:marRight w:val="0"/>
          <w:marTop w:val="0"/>
          <w:marBottom w:val="0"/>
          <w:divBdr>
            <w:top w:val="none" w:sz="0" w:space="0" w:color="auto"/>
            <w:left w:val="none" w:sz="0" w:space="0" w:color="auto"/>
            <w:bottom w:val="none" w:sz="0" w:space="0" w:color="auto"/>
            <w:right w:val="none" w:sz="0" w:space="0" w:color="auto"/>
          </w:divBdr>
        </w:div>
        <w:div w:id="1756508268">
          <w:marLeft w:val="1166"/>
          <w:marRight w:val="0"/>
          <w:marTop w:val="0"/>
          <w:marBottom w:val="0"/>
          <w:divBdr>
            <w:top w:val="none" w:sz="0" w:space="0" w:color="auto"/>
            <w:left w:val="none" w:sz="0" w:space="0" w:color="auto"/>
            <w:bottom w:val="none" w:sz="0" w:space="0" w:color="auto"/>
            <w:right w:val="none" w:sz="0" w:space="0" w:color="auto"/>
          </w:divBdr>
        </w:div>
        <w:div w:id="1901862610">
          <w:marLeft w:val="1166"/>
          <w:marRight w:val="0"/>
          <w:marTop w:val="0"/>
          <w:marBottom w:val="0"/>
          <w:divBdr>
            <w:top w:val="none" w:sz="0" w:space="0" w:color="auto"/>
            <w:left w:val="none" w:sz="0" w:space="0" w:color="auto"/>
            <w:bottom w:val="none" w:sz="0" w:space="0" w:color="auto"/>
            <w:right w:val="none" w:sz="0" w:space="0" w:color="auto"/>
          </w:divBdr>
        </w:div>
      </w:divsChild>
    </w:div>
    <w:div w:id="357003108">
      <w:bodyDiv w:val="1"/>
      <w:marLeft w:val="0"/>
      <w:marRight w:val="0"/>
      <w:marTop w:val="0"/>
      <w:marBottom w:val="0"/>
      <w:divBdr>
        <w:top w:val="none" w:sz="0" w:space="0" w:color="auto"/>
        <w:left w:val="none" w:sz="0" w:space="0" w:color="auto"/>
        <w:bottom w:val="none" w:sz="0" w:space="0" w:color="auto"/>
        <w:right w:val="none" w:sz="0" w:space="0" w:color="auto"/>
      </w:divBdr>
      <w:divsChild>
        <w:div w:id="686753484">
          <w:marLeft w:val="547"/>
          <w:marRight w:val="0"/>
          <w:marTop w:val="112"/>
          <w:marBottom w:val="0"/>
          <w:divBdr>
            <w:top w:val="none" w:sz="0" w:space="0" w:color="auto"/>
            <w:left w:val="none" w:sz="0" w:space="0" w:color="auto"/>
            <w:bottom w:val="none" w:sz="0" w:space="0" w:color="auto"/>
            <w:right w:val="none" w:sz="0" w:space="0" w:color="auto"/>
          </w:divBdr>
        </w:div>
        <w:div w:id="796335093">
          <w:marLeft w:val="547"/>
          <w:marRight w:val="0"/>
          <w:marTop w:val="112"/>
          <w:marBottom w:val="0"/>
          <w:divBdr>
            <w:top w:val="none" w:sz="0" w:space="0" w:color="auto"/>
            <w:left w:val="none" w:sz="0" w:space="0" w:color="auto"/>
            <w:bottom w:val="none" w:sz="0" w:space="0" w:color="auto"/>
            <w:right w:val="none" w:sz="0" w:space="0" w:color="auto"/>
          </w:divBdr>
        </w:div>
        <w:div w:id="945769121">
          <w:marLeft w:val="547"/>
          <w:marRight w:val="0"/>
          <w:marTop w:val="0"/>
          <w:marBottom w:val="0"/>
          <w:divBdr>
            <w:top w:val="none" w:sz="0" w:space="0" w:color="auto"/>
            <w:left w:val="none" w:sz="0" w:space="0" w:color="auto"/>
            <w:bottom w:val="none" w:sz="0" w:space="0" w:color="auto"/>
            <w:right w:val="none" w:sz="0" w:space="0" w:color="auto"/>
          </w:divBdr>
        </w:div>
        <w:div w:id="1925799219">
          <w:marLeft w:val="547"/>
          <w:marRight w:val="0"/>
          <w:marTop w:val="0"/>
          <w:marBottom w:val="0"/>
          <w:divBdr>
            <w:top w:val="none" w:sz="0" w:space="0" w:color="auto"/>
            <w:left w:val="none" w:sz="0" w:space="0" w:color="auto"/>
            <w:bottom w:val="none" w:sz="0" w:space="0" w:color="auto"/>
            <w:right w:val="none" w:sz="0" w:space="0" w:color="auto"/>
          </w:divBdr>
        </w:div>
      </w:divsChild>
    </w:div>
    <w:div w:id="363675639">
      <w:bodyDiv w:val="1"/>
      <w:marLeft w:val="0"/>
      <w:marRight w:val="0"/>
      <w:marTop w:val="0"/>
      <w:marBottom w:val="0"/>
      <w:divBdr>
        <w:top w:val="none" w:sz="0" w:space="0" w:color="auto"/>
        <w:left w:val="none" w:sz="0" w:space="0" w:color="auto"/>
        <w:bottom w:val="none" w:sz="0" w:space="0" w:color="auto"/>
        <w:right w:val="none" w:sz="0" w:space="0" w:color="auto"/>
      </w:divBdr>
    </w:div>
    <w:div w:id="364058910">
      <w:bodyDiv w:val="1"/>
      <w:marLeft w:val="0"/>
      <w:marRight w:val="0"/>
      <w:marTop w:val="0"/>
      <w:marBottom w:val="0"/>
      <w:divBdr>
        <w:top w:val="none" w:sz="0" w:space="0" w:color="auto"/>
        <w:left w:val="none" w:sz="0" w:space="0" w:color="auto"/>
        <w:bottom w:val="none" w:sz="0" w:space="0" w:color="auto"/>
        <w:right w:val="none" w:sz="0" w:space="0" w:color="auto"/>
      </w:divBdr>
    </w:div>
    <w:div w:id="371030614">
      <w:bodyDiv w:val="1"/>
      <w:marLeft w:val="0"/>
      <w:marRight w:val="0"/>
      <w:marTop w:val="0"/>
      <w:marBottom w:val="0"/>
      <w:divBdr>
        <w:top w:val="none" w:sz="0" w:space="0" w:color="auto"/>
        <w:left w:val="none" w:sz="0" w:space="0" w:color="auto"/>
        <w:bottom w:val="none" w:sz="0" w:space="0" w:color="auto"/>
        <w:right w:val="none" w:sz="0" w:space="0" w:color="auto"/>
      </w:divBdr>
    </w:div>
    <w:div w:id="414013842">
      <w:bodyDiv w:val="1"/>
      <w:marLeft w:val="0"/>
      <w:marRight w:val="0"/>
      <w:marTop w:val="0"/>
      <w:marBottom w:val="0"/>
      <w:divBdr>
        <w:top w:val="none" w:sz="0" w:space="0" w:color="auto"/>
        <w:left w:val="none" w:sz="0" w:space="0" w:color="auto"/>
        <w:bottom w:val="none" w:sz="0" w:space="0" w:color="auto"/>
        <w:right w:val="none" w:sz="0" w:space="0" w:color="auto"/>
      </w:divBdr>
    </w:div>
    <w:div w:id="414210749">
      <w:bodyDiv w:val="1"/>
      <w:marLeft w:val="0"/>
      <w:marRight w:val="0"/>
      <w:marTop w:val="0"/>
      <w:marBottom w:val="0"/>
      <w:divBdr>
        <w:top w:val="none" w:sz="0" w:space="0" w:color="auto"/>
        <w:left w:val="none" w:sz="0" w:space="0" w:color="auto"/>
        <w:bottom w:val="none" w:sz="0" w:space="0" w:color="auto"/>
        <w:right w:val="none" w:sz="0" w:space="0" w:color="auto"/>
      </w:divBdr>
      <w:divsChild>
        <w:div w:id="436220731">
          <w:marLeft w:val="1037"/>
          <w:marRight w:val="0"/>
          <w:marTop w:val="0"/>
          <w:marBottom w:val="0"/>
          <w:divBdr>
            <w:top w:val="none" w:sz="0" w:space="0" w:color="auto"/>
            <w:left w:val="none" w:sz="0" w:space="0" w:color="auto"/>
            <w:bottom w:val="none" w:sz="0" w:space="0" w:color="auto"/>
            <w:right w:val="none" w:sz="0" w:space="0" w:color="auto"/>
          </w:divBdr>
        </w:div>
        <w:div w:id="896208424">
          <w:marLeft w:val="1670"/>
          <w:marRight w:val="0"/>
          <w:marTop w:val="0"/>
          <w:marBottom w:val="0"/>
          <w:divBdr>
            <w:top w:val="none" w:sz="0" w:space="0" w:color="auto"/>
            <w:left w:val="none" w:sz="0" w:space="0" w:color="auto"/>
            <w:bottom w:val="none" w:sz="0" w:space="0" w:color="auto"/>
            <w:right w:val="none" w:sz="0" w:space="0" w:color="auto"/>
          </w:divBdr>
        </w:div>
      </w:divsChild>
    </w:div>
    <w:div w:id="445199703">
      <w:bodyDiv w:val="1"/>
      <w:marLeft w:val="0"/>
      <w:marRight w:val="0"/>
      <w:marTop w:val="0"/>
      <w:marBottom w:val="0"/>
      <w:divBdr>
        <w:top w:val="none" w:sz="0" w:space="0" w:color="auto"/>
        <w:left w:val="none" w:sz="0" w:space="0" w:color="auto"/>
        <w:bottom w:val="none" w:sz="0" w:space="0" w:color="auto"/>
        <w:right w:val="none" w:sz="0" w:space="0" w:color="auto"/>
      </w:divBdr>
    </w:div>
    <w:div w:id="455681829">
      <w:bodyDiv w:val="1"/>
      <w:marLeft w:val="0"/>
      <w:marRight w:val="0"/>
      <w:marTop w:val="0"/>
      <w:marBottom w:val="0"/>
      <w:divBdr>
        <w:top w:val="none" w:sz="0" w:space="0" w:color="auto"/>
        <w:left w:val="none" w:sz="0" w:space="0" w:color="auto"/>
        <w:bottom w:val="none" w:sz="0" w:space="0" w:color="auto"/>
        <w:right w:val="none" w:sz="0" w:space="0" w:color="auto"/>
      </w:divBdr>
    </w:div>
    <w:div w:id="456489156">
      <w:bodyDiv w:val="1"/>
      <w:marLeft w:val="0"/>
      <w:marRight w:val="0"/>
      <w:marTop w:val="0"/>
      <w:marBottom w:val="0"/>
      <w:divBdr>
        <w:top w:val="none" w:sz="0" w:space="0" w:color="auto"/>
        <w:left w:val="none" w:sz="0" w:space="0" w:color="auto"/>
        <w:bottom w:val="none" w:sz="0" w:space="0" w:color="auto"/>
        <w:right w:val="none" w:sz="0" w:space="0" w:color="auto"/>
      </w:divBdr>
    </w:div>
    <w:div w:id="465437710">
      <w:bodyDiv w:val="1"/>
      <w:marLeft w:val="0"/>
      <w:marRight w:val="0"/>
      <w:marTop w:val="0"/>
      <w:marBottom w:val="0"/>
      <w:divBdr>
        <w:top w:val="none" w:sz="0" w:space="0" w:color="auto"/>
        <w:left w:val="none" w:sz="0" w:space="0" w:color="auto"/>
        <w:bottom w:val="none" w:sz="0" w:space="0" w:color="auto"/>
        <w:right w:val="none" w:sz="0" w:space="0" w:color="auto"/>
      </w:divBdr>
    </w:div>
    <w:div w:id="509760648">
      <w:bodyDiv w:val="1"/>
      <w:marLeft w:val="0"/>
      <w:marRight w:val="0"/>
      <w:marTop w:val="0"/>
      <w:marBottom w:val="0"/>
      <w:divBdr>
        <w:top w:val="none" w:sz="0" w:space="0" w:color="auto"/>
        <w:left w:val="none" w:sz="0" w:space="0" w:color="auto"/>
        <w:bottom w:val="none" w:sz="0" w:space="0" w:color="auto"/>
        <w:right w:val="none" w:sz="0" w:space="0" w:color="auto"/>
      </w:divBdr>
      <w:divsChild>
        <w:div w:id="505754833">
          <w:marLeft w:val="1296"/>
          <w:marRight w:val="0"/>
          <w:marTop w:val="120"/>
          <w:marBottom w:val="0"/>
          <w:divBdr>
            <w:top w:val="none" w:sz="0" w:space="0" w:color="auto"/>
            <w:left w:val="none" w:sz="0" w:space="0" w:color="auto"/>
            <w:bottom w:val="none" w:sz="0" w:space="0" w:color="auto"/>
            <w:right w:val="none" w:sz="0" w:space="0" w:color="auto"/>
          </w:divBdr>
        </w:div>
        <w:div w:id="528878950">
          <w:marLeft w:val="1296"/>
          <w:marRight w:val="0"/>
          <w:marTop w:val="120"/>
          <w:marBottom w:val="0"/>
          <w:divBdr>
            <w:top w:val="none" w:sz="0" w:space="0" w:color="auto"/>
            <w:left w:val="none" w:sz="0" w:space="0" w:color="auto"/>
            <w:bottom w:val="none" w:sz="0" w:space="0" w:color="auto"/>
            <w:right w:val="none" w:sz="0" w:space="0" w:color="auto"/>
          </w:divBdr>
        </w:div>
      </w:divsChild>
    </w:div>
    <w:div w:id="515389485">
      <w:bodyDiv w:val="1"/>
      <w:marLeft w:val="0"/>
      <w:marRight w:val="0"/>
      <w:marTop w:val="0"/>
      <w:marBottom w:val="0"/>
      <w:divBdr>
        <w:top w:val="none" w:sz="0" w:space="0" w:color="auto"/>
        <w:left w:val="none" w:sz="0" w:space="0" w:color="auto"/>
        <w:bottom w:val="none" w:sz="0" w:space="0" w:color="auto"/>
        <w:right w:val="none" w:sz="0" w:space="0" w:color="auto"/>
      </w:divBdr>
    </w:div>
    <w:div w:id="517890102">
      <w:bodyDiv w:val="1"/>
      <w:marLeft w:val="0"/>
      <w:marRight w:val="0"/>
      <w:marTop w:val="0"/>
      <w:marBottom w:val="0"/>
      <w:divBdr>
        <w:top w:val="none" w:sz="0" w:space="0" w:color="auto"/>
        <w:left w:val="none" w:sz="0" w:space="0" w:color="auto"/>
        <w:bottom w:val="none" w:sz="0" w:space="0" w:color="auto"/>
        <w:right w:val="none" w:sz="0" w:space="0" w:color="auto"/>
      </w:divBdr>
      <w:divsChild>
        <w:div w:id="215705107">
          <w:marLeft w:val="418"/>
          <w:marRight w:val="0"/>
          <w:marTop w:val="0"/>
          <w:marBottom w:val="0"/>
          <w:divBdr>
            <w:top w:val="none" w:sz="0" w:space="0" w:color="auto"/>
            <w:left w:val="none" w:sz="0" w:space="0" w:color="auto"/>
            <w:bottom w:val="none" w:sz="0" w:space="0" w:color="auto"/>
            <w:right w:val="none" w:sz="0" w:space="0" w:color="auto"/>
          </w:divBdr>
        </w:div>
        <w:div w:id="509222935">
          <w:marLeft w:val="418"/>
          <w:marRight w:val="0"/>
          <w:marTop w:val="0"/>
          <w:marBottom w:val="0"/>
          <w:divBdr>
            <w:top w:val="none" w:sz="0" w:space="0" w:color="auto"/>
            <w:left w:val="none" w:sz="0" w:space="0" w:color="auto"/>
            <w:bottom w:val="none" w:sz="0" w:space="0" w:color="auto"/>
            <w:right w:val="none" w:sz="0" w:space="0" w:color="auto"/>
          </w:divBdr>
        </w:div>
        <w:div w:id="748116653">
          <w:marLeft w:val="418"/>
          <w:marRight w:val="0"/>
          <w:marTop w:val="0"/>
          <w:marBottom w:val="0"/>
          <w:divBdr>
            <w:top w:val="none" w:sz="0" w:space="0" w:color="auto"/>
            <w:left w:val="none" w:sz="0" w:space="0" w:color="auto"/>
            <w:bottom w:val="none" w:sz="0" w:space="0" w:color="auto"/>
            <w:right w:val="none" w:sz="0" w:space="0" w:color="auto"/>
          </w:divBdr>
        </w:div>
        <w:div w:id="1296834414">
          <w:marLeft w:val="418"/>
          <w:marRight w:val="0"/>
          <w:marTop w:val="0"/>
          <w:marBottom w:val="0"/>
          <w:divBdr>
            <w:top w:val="none" w:sz="0" w:space="0" w:color="auto"/>
            <w:left w:val="none" w:sz="0" w:space="0" w:color="auto"/>
            <w:bottom w:val="none" w:sz="0" w:space="0" w:color="auto"/>
            <w:right w:val="none" w:sz="0" w:space="0" w:color="auto"/>
          </w:divBdr>
        </w:div>
        <w:div w:id="1703363931">
          <w:marLeft w:val="418"/>
          <w:marRight w:val="0"/>
          <w:marTop w:val="0"/>
          <w:marBottom w:val="0"/>
          <w:divBdr>
            <w:top w:val="none" w:sz="0" w:space="0" w:color="auto"/>
            <w:left w:val="none" w:sz="0" w:space="0" w:color="auto"/>
            <w:bottom w:val="none" w:sz="0" w:space="0" w:color="auto"/>
            <w:right w:val="none" w:sz="0" w:space="0" w:color="auto"/>
          </w:divBdr>
        </w:div>
        <w:div w:id="1804615328">
          <w:marLeft w:val="418"/>
          <w:marRight w:val="0"/>
          <w:marTop w:val="0"/>
          <w:marBottom w:val="0"/>
          <w:divBdr>
            <w:top w:val="none" w:sz="0" w:space="0" w:color="auto"/>
            <w:left w:val="none" w:sz="0" w:space="0" w:color="auto"/>
            <w:bottom w:val="none" w:sz="0" w:space="0" w:color="auto"/>
            <w:right w:val="none" w:sz="0" w:space="0" w:color="auto"/>
          </w:divBdr>
        </w:div>
      </w:divsChild>
    </w:div>
    <w:div w:id="522328433">
      <w:bodyDiv w:val="1"/>
      <w:marLeft w:val="0"/>
      <w:marRight w:val="0"/>
      <w:marTop w:val="0"/>
      <w:marBottom w:val="0"/>
      <w:divBdr>
        <w:top w:val="none" w:sz="0" w:space="0" w:color="auto"/>
        <w:left w:val="none" w:sz="0" w:space="0" w:color="auto"/>
        <w:bottom w:val="none" w:sz="0" w:space="0" w:color="auto"/>
        <w:right w:val="none" w:sz="0" w:space="0" w:color="auto"/>
      </w:divBdr>
      <w:divsChild>
        <w:div w:id="880629589">
          <w:marLeft w:val="418"/>
          <w:marRight w:val="0"/>
          <w:marTop w:val="128"/>
          <w:marBottom w:val="0"/>
          <w:divBdr>
            <w:top w:val="none" w:sz="0" w:space="0" w:color="auto"/>
            <w:left w:val="none" w:sz="0" w:space="0" w:color="auto"/>
            <w:bottom w:val="none" w:sz="0" w:space="0" w:color="auto"/>
            <w:right w:val="none" w:sz="0" w:space="0" w:color="auto"/>
          </w:divBdr>
        </w:div>
        <w:div w:id="1489395754">
          <w:marLeft w:val="418"/>
          <w:marRight w:val="0"/>
          <w:marTop w:val="128"/>
          <w:marBottom w:val="0"/>
          <w:divBdr>
            <w:top w:val="none" w:sz="0" w:space="0" w:color="auto"/>
            <w:left w:val="none" w:sz="0" w:space="0" w:color="auto"/>
            <w:bottom w:val="none" w:sz="0" w:space="0" w:color="auto"/>
            <w:right w:val="none" w:sz="0" w:space="0" w:color="auto"/>
          </w:divBdr>
        </w:div>
        <w:div w:id="1545171730">
          <w:marLeft w:val="1800"/>
          <w:marRight w:val="0"/>
          <w:marTop w:val="96"/>
          <w:marBottom w:val="0"/>
          <w:divBdr>
            <w:top w:val="none" w:sz="0" w:space="0" w:color="auto"/>
            <w:left w:val="none" w:sz="0" w:space="0" w:color="auto"/>
            <w:bottom w:val="none" w:sz="0" w:space="0" w:color="auto"/>
            <w:right w:val="none" w:sz="0" w:space="0" w:color="auto"/>
          </w:divBdr>
        </w:div>
        <w:div w:id="1651862828">
          <w:marLeft w:val="1166"/>
          <w:marRight w:val="0"/>
          <w:marTop w:val="112"/>
          <w:marBottom w:val="0"/>
          <w:divBdr>
            <w:top w:val="none" w:sz="0" w:space="0" w:color="auto"/>
            <w:left w:val="none" w:sz="0" w:space="0" w:color="auto"/>
            <w:bottom w:val="none" w:sz="0" w:space="0" w:color="auto"/>
            <w:right w:val="none" w:sz="0" w:space="0" w:color="auto"/>
          </w:divBdr>
        </w:div>
      </w:divsChild>
    </w:div>
    <w:div w:id="539316784">
      <w:bodyDiv w:val="1"/>
      <w:marLeft w:val="0"/>
      <w:marRight w:val="0"/>
      <w:marTop w:val="0"/>
      <w:marBottom w:val="0"/>
      <w:divBdr>
        <w:top w:val="none" w:sz="0" w:space="0" w:color="auto"/>
        <w:left w:val="none" w:sz="0" w:space="0" w:color="auto"/>
        <w:bottom w:val="none" w:sz="0" w:space="0" w:color="auto"/>
        <w:right w:val="none" w:sz="0" w:space="0" w:color="auto"/>
      </w:divBdr>
    </w:div>
    <w:div w:id="555358993">
      <w:bodyDiv w:val="1"/>
      <w:marLeft w:val="0"/>
      <w:marRight w:val="0"/>
      <w:marTop w:val="0"/>
      <w:marBottom w:val="0"/>
      <w:divBdr>
        <w:top w:val="none" w:sz="0" w:space="0" w:color="auto"/>
        <w:left w:val="none" w:sz="0" w:space="0" w:color="auto"/>
        <w:bottom w:val="none" w:sz="0" w:space="0" w:color="auto"/>
        <w:right w:val="none" w:sz="0" w:space="0" w:color="auto"/>
      </w:divBdr>
      <w:divsChild>
        <w:div w:id="747312626">
          <w:marLeft w:val="1166"/>
          <w:marRight w:val="0"/>
          <w:marTop w:val="112"/>
          <w:marBottom w:val="0"/>
          <w:divBdr>
            <w:top w:val="none" w:sz="0" w:space="0" w:color="auto"/>
            <w:left w:val="none" w:sz="0" w:space="0" w:color="auto"/>
            <w:bottom w:val="none" w:sz="0" w:space="0" w:color="auto"/>
            <w:right w:val="none" w:sz="0" w:space="0" w:color="auto"/>
          </w:divBdr>
        </w:div>
        <w:div w:id="1119951101">
          <w:marLeft w:val="1166"/>
          <w:marRight w:val="0"/>
          <w:marTop w:val="112"/>
          <w:marBottom w:val="0"/>
          <w:divBdr>
            <w:top w:val="none" w:sz="0" w:space="0" w:color="auto"/>
            <w:left w:val="none" w:sz="0" w:space="0" w:color="auto"/>
            <w:bottom w:val="none" w:sz="0" w:space="0" w:color="auto"/>
            <w:right w:val="none" w:sz="0" w:space="0" w:color="auto"/>
          </w:divBdr>
        </w:div>
        <w:div w:id="1142041872">
          <w:marLeft w:val="547"/>
          <w:marRight w:val="0"/>
          <w:marTop w:val="0"/>
          <w:marBottom w:val="0"/>
          <w:divBdr>
            <w:top w:val="none" w:sz="0" w:space="0" w:color="auto"/>
            <w:left w:val="none" w:sz="0" w:space="0" w:color="auto"/>
            <w:bottom w:val="none" w:sz="0" w:space="0" w:color="auto"/>
            <w:right w:val="none" w:sz="0" w:space="0" w:color="auto"/>
          </w:divBdr>
        </w:div>
        <w:div w:id="1916864113">
          <w:marLeft w:val="1166"/>
          <w:marRight w:val="0"/>
          <w:marTop w:val="112"/>
          <w:marBottom w:val="0"/>
          <w:divBdr>
            <w:top w:val="none" w:sz="0" w:space="0" w:color="auto"/>
            <w:left w:val="none" w:sz="0" w:space="0" w:color="auto"/>
            <w:bottom w:val="none" w:sz="0" w:space="0" w:color="auto"/>
            <w:right w:val="none" w:sz="0" w:space="0" w:color="auto"/>
          </w:divBdr>
        </w:div>
      </w:divsChild>
    </w:div>
    <w:div w:id="572198122">
      <w:bodyDiv w:val="1"/>
      <w:marLeft w:val="0"/>
      <w:marRight w:val="0"/>
      <w:marTop w:val="0"/>
      <w:marBottom w:val="0"/>
      <w:divBdr>
        <w:top w:val="none" w:sz="0" w:space="0" w:color="auto"/>
        <w:left w:val="none" w:sz="0" w:space="0" w:color="auto"/>
        <w:bottom w:val="none" w:sz="0" w:space="0" w:color="auto"/>
        <w:right w:val="none" w:sz="0" w:space="0" w:color="auto"/>
      </w:divBdr>
    </w:div>
    <w:div w:id="579142580">
      <w:bodyDiv w:val="1"/>
      <w:marLeft w:val="0"/>
      <w:marRight w:val="0"/>
      <w:marTop w:val="0"/>
      <w:marBottom w:val="0"/>
      <w:divBdr>
        <w:top w:val="none" w:sz="0" w:space="0" w:color="auto"/>
        <w:left w:val="none" w:sz="0" w:space="0" w:color="auto"/>
        <w:bottom w:val="none" w:sz="0" w:space="0" w:color="auto"/>
        <w:right w:val="none" w:sz="0" w:space="0" w:color="auto"/>
      </w:divBdr>
      <w:divsChild>
        <w:div w:id="559368280">
          <w:marLeft w:val="547"/>
          <w:marRight w:val="0"/>
          <w:marTop w:val="0"/>
          <w:marBottom w:val="0"/>
          <w:divBdr>
            <w:top w:val="none" w:sz="0" w:space="0" w:color="auto"/>
            <w:left w:val="none" w:sz="0" w:space="0" w:color="auto"/>
            <w:bottom w:val="none" w:sz="0" w:space="0" w:color="auto"/>
            <w:right w:val="none" w:sz="0" w:space="0" w:color="auto"/>
          </w:divBdr>
        </w:div>
        <w:div w:id="592667421">
          <w:marLeft w:val="1166"/>
          <w:marRight w:val="0"/>
          <w:marTop w:val="112"/>
          <w:marBottom w:val="0"/>
          <w:divBdr>
            <w:top w:val="none" w:sz="0" w:space="0" w:color="auto"/>
            <w:left w:val="none" w:sz="0" w:space="0" w:color="auto"/>
            <w:bottom w:val="none" w:sz="0" w:space="0" w:color="auto"/>
            <w:right w:val="none" w:sz="0" w:space="0" w:color="auto"/>
          </w:divBdr>
        </w:div>
        <w:div w:id="806817193">
          <w:marLeft w:val="1800"/>
          <w:marRight w:val="0"/>
          <w:marTop w:val="96"/>
          <w:marBottom w:val="0"/>
          <w:divBdr>
            <w:top w:val="none" w:sz="0" w:space="0" w:color="auto"/>
            <w:left w:val="none" w:sz="0" w:space="0" w:color="auto"/>
            <w:bottom w:val="none" w:sz="0" w:space="0" w:color="auto"/>
            <w:right w:val="none" w:sz="0" w:space="0" w:color="auto"/>
          </w:divBdr>
        </w:div>
      </w:divsChild>
    </w:div>
    <w:div w:id="607736067">
      <w:bodyDiv w:val="1"/>
      <w:marLeft w:val="0"/>
      <w:marRight w:val="0"/>
      <w:marTop w:val="0"/>
      <w:marBottom w:val="0"/>
      <w:divBdr>
        <w:top w:val="none" w:sz="0" w:space="0" w:color="auto"/>
        <w:left w:val="none" w:sz="0" w:space="0" w:color="auto"/>
        <w:bottom w:val="none" w:sz="0" w:space="0" w:color="auto"/>
        <w:right w:val="none" w:sz="0" w:space="0" w:color="auto"/>
      </w:divBdr>
    </w:div>
    <w:div w:id="609438195">
      <w:bodyDiv w:val="1"/>
      <w:marLeft w:val="0"/>
      <w:marRight w:val="0"/>
      <w:marTop w:val="0"/>
      <w:marBottom w:val="0"/>
      <w:divBdr>
        <w:top w:val="none" w:sz="0" w:space="0" w:color="auto"/>
        <w:left w:val="none" w:sz="0" w:space="0" w:color="auto"/>
        <w:bottom w:val="none" w:sz="0" w:space="0" w:color="auto"/>
        <w:right w:val="none" w:sz="0" w:space="0" w:color="auto"/>
      </w:divBdr>
    </w:div>
    <w:div w:id="647976792">
      <w:bodyDiv w:val="1"/>
      <w:marLeft w:val="0"/>
      <w:marRight w:val="0"/>
      <w:marTop w:val="0"/>
      <w:marBottom w:val="0"/>
      <w:divBdr>
        <w:top w:val="none" w:sz="0" w:space="0" w:color="auto"/>
        <w:left w:val="none" w:sz="0" w:space="0" w:color="auto"/>
        <w:bottom w:val="none" w:sz="0" w:space="0" w:color="auto"/>
        <w:right w:val="none" w:sz="0" w:space="0" w:color="auto"/>
      </w:divBdr>
    </w:div>
    <w:div w:id="649019535">
      <w:bodyDiv w:val="1"/>
      <w:marLeft w:val="0"/>
      <w:marRight w:val="0"/>
      <w:marTop w:val="0"/>
      <w:marBottom w:val="0"/>
      <w:divBdr>
        <w:top w:val="none" w:sz="0" w:space="0" w:color="auto"/>
        <w:left w:val="none" w:sz="0" w:space="0" w:color="auto"/>
        <w:bottom w:val="none" w:sz="0" w:space="0" w:color="auto"/>
        <w:right w:val="none" w:sz="0" w:space="0" w:color="auto"/>
      </w:divBdr>
    </w:div>
    <w:div w:id="658272970">
      <w:bodyDiv w:val="1"/>
      <w:marLeft w:val="0"/>
      <w:marRight w:val="0"/>
      <w:marTop w:val="0"/>
      <w:marBottom w:val="0"/>
      <w:divBdr>
        <w:top w:val="none" w:sz="0" w:space="0" w:color="auto"/>
        <w:left w:val="none" w:sz="0" w:space="0" w:color="auto"/>
        <w:bottom w:val="none" w:sz="0" w:space="0" w:color="auto"/>
        <w:right w:val="none" w:sz="0" w:space="0" w:color="auto"/>
      </w:divBdr>
    </w:div>
    <w:div w:id="688916437">
      <w:bodyDiv w:val="1"/>
      <w:marLeft w:val="0"/>
      <w:marRight w:val="0"/>
      <w:marTop w:val="0"/>
      <w:marBottom w:val="0"/>
      <w:divBdr>
        <w:top w:val="none" w:sz="0" w:space="0" w:color="auto"/>
        <w:left w:val="none" w:sz="0" w:space="0" w:color="auto"/>
        <w:bottom w:val="none" w:sz="0" w:space="0" w:color="auto"/>
        <w:right w:val="none" w:sz="0" w:space="0" w:color="auto"/>
      </w:divBdr>
    </w:div>
    <w:div w:id="722828498">
      <w:bodyDiv w:val="1"/>
      <w:marLeft w:val="0"/>
      <w:marRight w:val="0"/>
      <w:marTop w:val="0"/>
      <w:marBottom w:val="0"/>
      <w:divBdr>
        <w:top w:val="none" w:sz="0" w:space="0" w:color="auto"/>
        <w:left w:val="none" w:sz="0" w:space="0" w:color="auto"/>
        <w:bottom w:val="none" w:sz="0" w:space="0" w:color="auto"/>
        <w:right w:val="none" w:sz="0" w:space="0" w:color="auto"/>
      </w:divBdr>
    </w:div>
    <w:div w:id="752777462">
      <w:bodyDiv w:val="1"/>
      <w:marLeft w:val="0"/>
      <w:marRight w:val="0"/>
      <w:marTop w:val="0"/>
      <w:marBottom w:val="0"/>
      <w:divBdr>
        <w:top w:val="none" w:sz="0" w:space="0" w:color="auto"/>
        <w:left w:val="none" w:sz="0" w:space="0" w:color="auto"/>
        <w:bottom w:val="none" w:sz="0" w:space="0" w:color="auto"/>
        <w:right w:val="none" w:sz="0" w:space="0" w:color="auto"/>
      </w:divBdr>
    </w:div>
    <w:div w:id="797190487">
      <w:bodyDiv w:val="1"/>
      <w:marLeft w:val="0"/>
      <w:marRight w:val="0"/>
      <w:marTop w:val="0"/>
      <w:marBottom w:val="0"/>
      <w:divBdr>
        <w:top w:val="none" w:sz="0" w:space="0" w:color="auto"/>
        <w:left w:val="none" w:sz="0" w:space="0" w:color="auto"/>
        <w:bottom w:val="none" w:sz="0" w:space="0" w:color="auto"/>
        <w:right w:val="none" w:sz="0" w:space="0" w:color="auto"/>
      </w:divBdr>
    </w:div>
    <w:div w:id="815343533">
      <w:bodyDiv w:val="1"/>
      <w:marLeft w:val="0"/>
      <w:marRight w:val="0"/>
      <w:marTop w:val="0"/>
      <w:marBottom w:val="0"/>
      <w:divBdr>
        <w:top w:val="none" w:sz="0" w:space="0" w:color="auto"/>
        <w:left w:val="none" w:sz="0" w:space="0" w:color="auto"/>
        <w:bottom w:val="none" w:sz="0" w:space="0" w:color="auto"/>
        <w:right w:val="none" w:sz="0" w:space="0" w:color="auto"/>
      </w:divBdr>
      <w:divsChild>
        <w:div w:id="916480779">
          <w:marLeft w:val="1267"/>
          <w:marRight w:val="0"/>
          <w:marTop w:val="0"/>
          <w:marBottom w:val="0"/>
          <w:divBdr>
            <w:top w:val="none" w:sz="0" w:space="0" w:color="auto"/>
            <w:left w:val="none" w:sz="0" w:space="0" w:color="auto"/>
            <w:bottom w:val="none" w:sz="0" w:space="0" w:color="auto"/>
            <w:right w:val="none" w:sz="0" w:space="0" w:color="auto"/>
          </w:divBdr>
        </w:div>
      </w:divsChild>
    </w:div>
    <w:div w:id="839538491">
      <w:bodyDiv w:val="1"/>
      <w:marLeft w:val="0"/>
      <w:marRight w:val="0"/>
      <w:marTop w:val="0"/>
      <w:marBottom w:val="0"/>
      <w:divBdr>
        <w:top w:val="none" w:sz="0" w:space="0" w:color="auto"/>
        <w:left w:val="none" w:sz="0" w:space="0" w:color="auto"/>
        <w:bottom w:val="none" w:sz="0" w:space="0" w:color="auto"/>
        <w:right w:val="none" w:sz="0" w:space="0" w:color="auto"/>
      </w:divBdr>
      <w:divsChild>
        <w:div w:id="2058972459">
          <w:marLeft w:val="1800"/>
          <w:marRight w:val="0"/>
          <w:marTop w:val="96"/>
          <w:marBottom w:val="0"/>
          <w:divBdr>
            <w:top w:val="none" w:sz="0" w:space="0" w:color="auto"/>
            <w:left w:val="none" w:sz="0" w:space="0" w:color="auto"/>
            <w:bottom w:val="none" w:sz="0" w:space="0" w:color="auto"/>
            <w:right w:val="none" w:sz="0" w:space="0" w:color="auto"/>
          </w:divBdr>
        </w:div>
      </w:divsChild>
    </w:div>
    <w:div w:id="878974070">
      <w:bodyDiv w:val="1"/>
      <w:marLeft w:val="0"/>
      <w:marRight w:val="0"/>
      <w:marTop w:val="0"/>
      <w:marBottom w:val="0"/>
      <w:divBdr>
        <w:top w:val="none" w:sz="0" w:space="0" w:color="auto"/>
        <w:left w:val="none" w:sz="0" w:space="0" w:color="auto"/>
        <w:bottom w:val="none" w:sz="0" w:space="0" w:color="auto"/>
        <w:right w:val="none" w:sz="0" w:space="0" w:color="auto"/>
      </w:divBdr>
    </w:div>
    <w:div w:id="885411935">
      <w:bodyDiv w:val="1"/>
      <w:marLeft w:val="0"/>
      <w:marRight w:val="0"/>
      <w:marTop w:val="0"/>
      <w:marBottom w:val="0"/>
      <w:divBdr>
        <w:top w:val="none" w:sz="0" w:space="0" w:color="auto"/>
        <w:left w:val="none" w:sz="0" w:space="0" w:color="auto"/>
        <w:bottom w:val="none" w:sz="0" w:space="0" w:color="auto"/>
        <w:right w:val="none" w:sz="0" w:space="0" w:color="auto"/>
      </w:divBdr>
      <w:divsChild>
        <w:div w:id="84961799">
          <w:marLeft w:val="547"/>
          <w:marRight w:val="0"/>
          <w:marTop w:val="96"/>
          <w:marBottom w:val="0"/>
          <w:divBdr>
            <w:top w:val="none" w:sz="0" w:space="0" w:color="auto"/>
            <w:left w:val="none" w:sz="0" w:space="0" w:color="auto"/>
            <w:bottom w:val="none" w:sz="0" w:space="0" w:color="auto"/>
            <w:right w:val="none" w:sz="0" w:space="0" w:color="auto"/>
          </w:divBdr>
        </w:div>
        <w:div w:id="94330868">
          <w:marLeft w:val="547"/>
          <w:marRight w:val="0"/>
          <w:marTop w:val="96"/>
          <w:marBottom w:val="0"/>
          <w:divBdr>
            <w:top w:val="none" w:sz="0" w:space="0" w:color="auto"/>
            <w:left w:val="none" w:sz="0" w:space="0" w:color="auto"/>
            <w:bottom w:val="none" w:sz="0" w:space="0" w:color="auto"/>
            <w:right w:val="none" w:sz="0" w:space="0" w:color="auto"/>
          </w:divBdr>
        </w:div>
        <w:div w:id="517351606">
          <w:marLeft w:val="547"/>
          <w:marRight w:val="0"/>
          <w:marTop w:val="0"/>
          <w:marBottom w:val="0"/>
          <w:divBdr>
            <w:top w:val="none" w:sz="0" w:space="0" w:color="auto"/>
            <w:left w:val="none" w:sz="0" w:space="0" w:color="auto"/>
            <w:bottom w:val="none" w:sz="0" w:space="0" w:color="auto"/>
            <w:right w:val="none" w:sz="0" w:space="0" w:color="auto"/>
          </w:divBdr>
        </w:div>
        <w:div w:id="1259825440">
          <w:marLeft w:val="547"/>
          <w:marRight w:val="0"/>
          <w:marTop w:val="96"/>
          <w:marBottom w:val="0"/>
          <w:divBdr>
            <w:top w:val="none" w:sz="0" w:space="0" w:color="auto"/>
            <w:left w:val="none" w:sz="0" w:space="0" w:color="auto"/>
            <w:bottom w:val="none" w:sz="0" w:space="0" w:color="auto"/>
            <w:right w:val="none" w:sz="0" w:space="0" w:color="auto"/>
          </w:divBdr>
        </w:div>
        <w:div w:id="2040860410">
          <w:marLeft w:val="547"/>
          <w:marRight w:val="0"/>
          <w:marTop w:val="96"/>
          <w:marBottom w:val="0"/>
          <w:divBdr>
            <w:top w:val="none" w:sz="0" w:space="0" w:color="auto"/>
            <w:left w:val="none" w:sz="0" w:space="0" w:color="auto"/>
            <w:bottom w:val="none" w:sz="0" w:space="0" w:color="auto"/>
            <w:right w:val="none" w:sz="0" w:space="0" w:color="auto"/>
          </w:divBdr>
        </w:div>
      </w:divsChild>
    </w:div>
    <w:div w:id="905384314">
      <w:bodyDiv w:val="1"/>
      <w:marLeft w:val="0"/>
      <w:marRight w:val="0"/>
      <w:marTop w:val="0"/>
      <w:marBottom w:val="0"/>
      <w:divBdr>
        <w:top w:val="none" w:sz="0" w:space="0" w:color="auto"/>
        <w:left w:val="none" w:sz="0" w:space="0" w:color="auto"/>
        <w:bottom w:val="none" w:sz="0" w:space="0" w:color="auto"/>
        <w:right w:val="none" w:sz="0" w:space="0" w:color="auto"/>
      </w:divBdr>
    </w:div>
    <w:div w:id="935749276">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sChild>
        <w:div w:id="73627940">
          <w:marLeft w:val="547"/>
          <w:marRight w:val="0"/>
          <w:marTop w:val="0"/>
          <w:marBottom w:val="0"/>
          <w:divBdr>
            <w:top w:val="none" w:sz="0" w:space="0" w:color="auto"/>
            <w:left w:val="none" w:sz="0" w:space="0" w:color="auto"/>
            <w:bottom w:val="none" w:sz="0" w:space="0" w:color="auto"/>
            <w:right w:val="none" w:sz="0" w:space="0" w:color="auto"/>
          </w:divBdr>
        </w:div>
        <w:div w:id="240871092">
          <w:marLeft w:val="547"/>
          <w:marRight w:val="0"/>
          <w:marTop w:val="0"/>
          <w:marBottom w:val="0"/>
          <w:divBdr>
            <w:top w:val="none" w:sz="0" w:space="0" w:color="auto"/>
            <w:left w:val="none" w:sz="0" w:space="0" w:color="auto"/>
            <w:bottom w:val="none" w:sz="0" w:space="0" w:color="auto"/>
            <w:right w:val="none" w:sz="0" w:space="0" w:color="auto"/>
          </w:divBdr>
        </w:div>
        <w:div w:id="446851648">
          <w:marLeft w:val="547"/>
          <w:marRight w:val="0"/>
          <w:marTop w:val="96"/>
          <w:marBottom w:val="0"/>
          <w:divBdr>
            <w:top w:val="none" w:sz="0" w:space="0" w:color="auto"/>
            <w:left w:val="none" w:sz="0" w:space="0" w:color="auto"/>
            <w:bottom w:val="none" w:sz="0" w:space="0" w:color="auto"/>
            <w:right w:val="none" w:sz="0" w:space="0" w:color="auto"/>
          </w:divBdr>
        </w:div>
        <w:div w:id="1011683243">
          <w:marLeft w:val="547"/>
          <w:marRight w:val="0"/>
          <w:marTop w:val="96"/>
          <w:marBottom w:val="0"/>
          <w:divBdr>
            <w:top w:val="none" w:sz="0" w:space="0" w:color="auto"/>
            <w:left w:val="none" w:sz="0" w:space="0" w:color="auto"/>
            <w:bottom w:val="none" w:sz="0" w:space="0" w:color="auto"/>
            <w:right w:val="none" w:sz="0" w:space="0" w:color="auto"/>
          </w:divBdr>
        </w:div>
        <w:div w:id="1389954120">
          <w:marLeft w:val="547"/>
          <w:marRight w:val="0"/>
          <w:marTop w:val="96"/>
          <w:marBottom w:val="0"/>
          <w:divBdr>
            <w:top w:val="none" w:sz="0" w:space="0" w:color="auto"/>
            <w:left w:val="none" w:sz="0" w:space="0" w:color="auto"/>
            <w:bottom w:val="none" w:sz="0" w:space="0" w:color="auto"/>
            <w:right w:val="none" w:sz="0" w:space="0" w:color="auto"/>
          </w:divBdr>
        </w:div>
        <w:div w:id="2083210914">
          <w:marLeft w:val="547"/>
          <w:marRight w:val="0"/>
          <w:marTop w:val="96"/>
          <w:marBottom w:val="0"/>
          <w:divBdr>
            <w:top w:val="none" w:sz="0" w:space="0" w:color="auto"/>
            <w:left w:val="none" w:sz="0" w:space="0" w:color="auto"/>
            <w:bottom w:val="none" w:sz="0" w:space="0" w:color="auto"/>
            <w:right w:val="none" w:sz="0" w:space="0" w:color="auto"/>
          </w:divBdr>
        </w:div>
      </w:divsChild>
    </w:div>
    <w:div w:id="982732551">
      <w:bodyDiv w:val="1"/>
      <w:marLeft w:val="0"/>
      <w:marRight w:val="0"/>
      <w:marTop w:val="0"/>
      <w:marBottom w:val="0"/>
      <w:divBdr>
        <w:top w:val="none" w:sz="0" w:space="0" w:color="auto"/>
        <w:left w:val="none" w:sz="0" w:space="0" w:color="auto"/>
        <w:bottom w:val="none" w:sz="0" w:space="0" w:color="auto"/>
        <w:right w:val="none" w:sz="0" w:space="0" w:color="auto"/>
      </w:divBdr>
    </w:div>
    <w:div w:id="1005665731">
      <w:bodyDiv w:val="1"/>
      <w:marLeft w:val="0"/>
      <w:marRight w:val="0"/>
      <w:marTop w:val="0"/>
      <w:marBottom w:val="0"/>
      <w:divBdr>
        <w:top w:val="none" w:sz="0" w:space="0" w:color="auto"/>
        <w:left w:val="none" w:sz="0" w:space="0" w:color="auto"/>
        <w:bottom w:val="none" w:sz="0" w:space="0" w:color="auto"/>
        <w:right w:val="none" w:sz="0" w:space="0" w:color="auto"/>
      </w:divBdr>
    </w:div>
    <w:div w:id="1009790994">
      <w:bodyDiv w:val="1"/>
      <w:marLeft w:val="0"/>
      <w:marRight w:val="0"/>
      <w:marTop w:val="0"/>
      <w:marBottom w:val="0"/>
      <w:divBdr>
        <w:top w:val="none" w:sz="0" w:space="0" w:color="auto"/>
        <w:left w:val="none" w:sz="0" w:space="0" w:color="auto"/>
        <w:bottom w:val="none" w:sz="0" w:space="0" w:color="auto"/>
        <w:right w:val="none" w:sz="0" w:space="0" w:color="auto"/>
      </w:divBdr>
    </w:div>
    <w:div w:id="1010329801">
      <w:bodyDiv w:val="1"/>
      <w:marLeft w:val="0"/>
      <w:marRight w:val="0"/>
      <w:marTop w:val="0"/>
      <w:marBottom w:val="0"/>
      <w:divBdr>
        <w:top w:val="none" w:sz="0" w:space="0" w:color="auto"/>
        <w:left w:val="none" w:sz="0" w:space="0" w:color="auto"/>
        <w:bottom w:val="none" w:sz="0" w:space="0" w:color="auto"/>
        <w:right w:val="none" w:sz="0" w:space="0" w:color="auto"/>
      </w:divBdr>
      <w:divsChild>
        <w:div w:id="583808781">
          <w:marLeft w:val="1296"/>
          <w:marRight w:val="0"/>
          <w:marTop w:val="120"/>
          <w:marBottom w:val="0"/>
          <w:divBdr>
            <w:top w:val="none" w:sz="0" w:space="0" w:color="auto"/>
            <w:left w:val="none" w:sz="0" w:space="0" w:color="auto"/>
            <w:bottom w:val="none" w:sz="0" w:space="0" w:color="auto"/>
            <w:right w:val="none" w:sz="0" w:space="0" w:color="auto"/>
          </w:divBdr>
        </w:div>
        <w:div w:id="1870023517">
          <w:marLeft w:val="1296"/>
          <w:marRight w:val="0"/>
          <w:marTop w:val="120"/>
          <w:marBottom w:val="0"/>
          <w:divBdr>
            <w:top w:val="none" w:sz="0" w:space="0" w:color="auto"/>
            <w:left w:val="none" w:sz="0" w:space="0" w:color="auto"/>
            <w:bottom w:val="none" w:sz="0" w:space="0" w:color="auto"/>
            <w:right w:val="none" w:sz="0" w:space="0" w:color="auto"/>
          </w:divBdr>
        </w:div>
      </w:divsChild>
    </w:div>
    <w:div w:id="1013843886">
      <w:bodyDiv w:val="1"/>
      <w:marLeft w:val="0"/>
      <w:marRight w:val="0"/>
      <w:marTop w:val="0"/>
      <w:marBottom w:val="0"/>
      <w:divBdr>
        <w:top w:val="none" w:sz="0" w:space="0" w:color="auto"/>
        <w:left w:val="none" w:sz="0" w:space="0" w:color="auto"/>
        <w:bottom w:val="none" w:sz="0" w:space="0" w:color="auto"/>
        <w:right w:val="none" w:sz="0" w:space="0" w:color="auto"/>
      </w:divBdr>
      <w:divsChild>
        <w:div w:id="186413783">
          <w:marLeft w:val="634"/>
          <w:marRight w:val="0"/>
          <w:marTop w:val="0"/>
          <w:marBottom w:val="0"/>
          <w:divBdr>
            <w:top w:val="none" w:sz="0" w:space="0" w:color="auto"/>
            <w:left w:val="none" w:sz="0" w:space="0" w:color="auto"/>
            <w:bottom w:val="none" w:sz="0" w:space="0" w:color="auto"/>
            <w:right w:val="none" w:sz="0" w:space="0" w:color="auto"/>
          </w:divBdr>
        </w:div>
        <w:div w:id="666596359">
          <w:marLeft w:val="1267"/>
          <w:marRight w:val="0"/>
          <w:marTop w:val="0"/>
          <w:marBottom w:val="0"/>
          <w:divBdr>
            <w:top w:val="none" w:sz="0" w:space="0" w:color="auto"/>
            <w:left w:val="none" w:sz="0" w:space="0" w:color="auto"/>
            <w:bottom w:val="none" w:sz="0" w:space="0" w:color="auto"/>
            <w:right w:val="none" w:sz="0" w:space="0" w:color="auto"/>
          </w:divBdr>
        </w:div>
        <w:div w:id="738407055">
          <w:marLeft w:val="1267"/>
          <w:marRight w:val="0"/>
          <w:marTop w:val="0"/>
          <w:marBottom w:val="0"/>
          <w:divBdr>
            <w:top w:val="none" w:sz="0" w:space="0" w:color="auto"/>
            <w:left w:val="none" w:sz="0" w:space="0" w:color="auto"/>
            <w:bottom w:val="none" w:sz="0" w:space="0" w:color="auto"/>
            <w:right w:val="none" w:sz="0" w:space="0" w:color="auto"/>
          </w:divBdr>
        </w:div>
        <w:div w:id="1458721822">
          <w:marLeft w:val="1267"/>
          <w:marRight w:val="0"/>
          <w:marTop w:val="0"/>
          <w:marBottom w:val="0"/>
          <w:divBdr>
            <w:top w:val="none" w:sz="0" w:space="0" w:color="auto"/>
            <w:left w:val="none" w:sz="0" w:space="0" w:color="auto"/>
            <w:bottom w:val="none" w:sz="0" w:space="0" w:color="auto"/>
            <w:right w:val="none" w:sz="0" w:space="0" w:color="auto"/>
          </w:divBdr>
        </w:div>
        <w:div w:id="1938293859">
          <w:marLeft w:val="634"/>
          <w:marRight w:val="0"/>
          <w:marTop w:val="0"/>
          <w:marBottom w:val="0"/>
          <w:divBdr>
            <w:top w:val="none" w:sz="0" w:space="0" w:color="auto"/>
            <w:left w:val="none" w:sz="0" w:space="0" w:color="auto"/>
            <w:bottom w:val="none" w:sz="0" w:space="0" w:color="auto"/>
            <w:right w:val="none" w:sz="0" w:space="0" w:color="auto"/>
          </w:divBdr>
        </w:div>
      </w:divsChild>
    </w:div>
    <w:div w:id="1041594437">
      <w:bodyDiv w:val="1"/>
      <w:marLeft w:val="0"/>
      <w:marRight w:val="0"/>
      <w:marTop w:val="0"/>
      <w:marBottom w:val="0"/>
      <w:divBdr>
        <w:top w:val="none" w:sz="0" w:space="0" w:color="auto"/>
        <w:left w:val="none" w:sz="0" w:space="0" w:color="auto"/>
        <w:bottom w:val="none" w:sz="0" w:space="0" w:color="auto"/>
        <w:right w:val="none" w:sz="0" w:space="0" w:color="auto"/>
      </w:divBdr>
    </w:div>
    <w:div w:id="1053776960">
      <w:bodyDiv w:val="1"/>
      <w:marLeft w:val="0"/>
      <w:marRight w:val="0"/>
      <w:marTop w:val="0"/>
      <w:marBottom w:val="0"/>
      <w:divBdr>
        <w:top w:val="none" w:sz="0" w:space="0" w:color="auto"/>
        <w:left w:val="none" w:sz="0" w:space="0" w:color="auto"/>
        <w:bottom w:val="none" w:sz="0" w:space="0" w:color="auto"/>
        <w:right w:val="none" w:sz="0" w:space="0" w:color="auto"/>
      </w:divBdr>
      <w:divsChild>
        <w:div w:id="10494390">
          <w:marLeft w:val="418"/>
          <w:marRight w:val="0"/>
          <w:marTop w:val="0"/>
          <w:marBottom w:val="0"/>
          <w:divBdr>
            <w:top w:val="none" w:sz="0" w:space="0" w:color="auto"/>
            <w:left w:val="none" w:sz="0" w:space="0" w:color="auto"/>
            <w:bottom w:val="none" w:sz="0" w:space="0" w:color="auto"/>
            <w:right w:val="none" w:sz="0" w:space="0" w:color="auto"/>
          </w:divBdr>
        </w:div>
        <w:div w:id="435904740">
          <w:marLeft w:val="418"/>
          <w:marRight w:val="0"/>
          <w:marTop w:val="0"/>
          <w:marBottom w:val="0"/>
          <w:divBdr>
            <w:top w:val="none" w:sz="0" w:space="0" w:color="auto"/>
            <w:left w:val="none" w:sz="0" w:space="0" w:color="auto"/>
            <w:bottom w:val="none" w:sz="0" w:space="0" w:color="auto"/>
            <w:right w:val="none" w:sz="0" w:space="0" w:color="auto"/>
          </w:divBdr>
        </w:div>
        <w:div w:id="902060495">
          <w:marLeft w:val="418"/>
          <w:marRight w:val="0"/>
          <w:marTop w:val="0"/>
          <w:marBottom w:val="0"/>
          <w:divBdr>
            <w:top w:val="none" w:sz="0" w:space="0" w:color="auto"/>
            <w:left w:val="none" w:sz="0" w:space="0" w:color="auto"/>
            <w:bottom w:val="none" w:sz="0" w:space="0" w:color="auto"/>
            <w:right w:val="none" w:sz="0" w:space="0" w:color="auto"/>
          </w:divBdr>
        </w:div>
        <w:div w:id="1252861388">
          <w:marLeft w:val="1166"/>
          <w:marRight w:val="0"/>
          <w:marTop w:val="0"/>
          <w:marBottom w:val="0"/>
          <w:divBdr>
            <w:top w:val="none" w:sz="0" w:space="0" w:color="auto"/>
            <w:left w:val="none" w:sz="0" w:space="0" w:color="auto"/>
            <w:bottom w:val="none" w:sz="0" w:space="0" w:color="auto"/>
            <w:right w:val="none" w:sz="0" w:space="0" w:color="auto"/>
          </w:divBdr>
        </w:div>
        <w:div w:id="1968705961">
          <w:marLeft w:val="418"/>
          <w:marRight w:val="0"/>
          <w:marTop w:val="0"/>
          <w:marBottom w:val="0"/>
          <w:divBdr>
            <w:top w:val="none" w:sz="0" w:space="0" w:color="auto"/>
            <w:left w:val="none" w:sz="0" w:space="0" w:color="auto"/>
            <w:bottom w:val="none" w:sz="0" w:space="0" w:color="auto"/>
            <w:right w:val="none" w:sz="0" w:space="0" w:color="auto"/>
          </w:divBdr>
        </w:div>
        <w:div w:id="2051226725">
          <w:marLeft w:val="1166"/>
          <w:marRight w:val="0"/>
          <w:marTop w:val="0"/>
          <w:marBottom w:val="0"/>
          <w:divBdr>
            <w:top w:val="none" w:sz="0" w:space="0" w:color="auto"/>
            <w:left w:val="none" w:sz="0" w:space="0" w:color="auto"/>
            <w:bottom w:val="none" w:sz="0" w:space="0" w:color="auto"/>
            <w:right w:val="none" w:sz="0" w:space="0" w:color="auto"/>
          </w:divBdr>
        </w:div>
      </w:divsChild>
    </w:div>
    <w:div w:id="1071197329">
      <w:bodyDiv w:val="1"/>
      <w:marLeft w:val="0"/>
      <w:marRight w:val="0"/>
      <w:marTop w:val="0"/>
      <w:marBottom w:val="0"/>
      <w:divBdr>
        <w:top w:val="none" w:sz="0" w:space="0" w:color="auto"/>
        <w:left w:val="none" w:sz="0" w:space="0" w:color="auto"/>
        <w:bottom w:val="none" w:sz="0" w:space="0" w:color="auto"/>
        <w:right w:val="none" w:sz="0" w:space="0" w:color="auto"/>
      </w:divBdr>
    </w:div>
    <w:div w:id="1076246345">
      <w:bodyDiv w:val="1"/>
      <w:marLeft w:val="0"/>
      <w:marRight w:val="0"/>
      <w:marTop w:val="0"/>
      <w:marBottom w:val="0"/>
      <w:divBdr>
        <w:top w:val="none" w:sz="0" w:space="0" w:color="auto"/>
        <w:left w:val="none" w:sz="0" w:space="0" w:color="auto"/>
        <w:bottom w:val="none" w:sz="0" w:space="0" w:color="auto"/>
        <w:right w:val="none" w:sz="0" w:space="0" w:color="auto"/>
      </w:divBdr>
    </w:div>
    <w:div w:id="1080954271">
      <w:bodyDiv w:val="1"/>
      <w:marLeft w:val="0"/>
      <w:marRight w:val="0"/>
      <w:marTop w:val="0"/>
      <w:marBottom w:val="0"/>
      <w:divBdr>
        <w:top w:val="none" w:sz="0" w:space="0" w:color="auto"/>
        <w:left w:val="none" w:sz="0" w:space="0" w:color="auto"/>
        <w:bottom w:val="none" w:sz="0" w:space="0" w:color="auto"/>
        <w:right w:val="none" w:sz="0" w:space="0" w:color="auto"/>
      </w:divBdr>
    </w:div>
    <w:div w:id="1107314007">
      <w:bodyDiv w:val="1"/>
      <w:marLeft w:val="0"/>
      <w:marRight w:val="0"/>
      <w:marTop w:val="0"/>
      <w:marBottom w:val="0"/>
      <w:divBdr>
        <w:top w:val="none" w:sz="0" w:space="0" w:color="auto"/>
        <w:left w:val="none" w:sz="0" w:space="0" w:color="auto"/>
        <w:bottom w:val="none" w:sz="0" w:space="0" w:color="auto"/>
        <w:right w:val="none" w:sz="0" w:space="0" w:color="auto"/>
      </w:divBdr>
      <w:divsChild>
        <w:div w:id="7367779">
          <w:marLeft w:val="547"/>
          <w:marRight w:val="0"/>
          <w:marTop w:val="112"/>
          <w:marBottom w:val="0"/>
          <w:divBdr>
            <w:top w:val="none" w:sz="0" w:space="0" w:color="auto"/>
            <w:left w:val="none" w:sz="0" w:space="0" w:color="auto"/>
            <w:bottom w:val="none" w:sz="0" w:space="0" w:color="auto"/>
            <w:right w:val="none" w:sz="0" w:space="0" w:color="auto"/>
          </w:divBdr>
        </w:div>
        <w:div w:id="184295593">
          <w:marLeft w:val="547"/>
          <w:marRight w:val="0"/>
          <w:marTop w:val="112"/>
          <w:marBottom w:val="0"/>
          <w:divBdr>
            <w:top w:val="none" w:sz="0" w:space="0" w:color="auto"/>
            <w:left w:val="none" w:sz="0" w:space="0" w:color="auto"/>
            <w:bottom w:val="none" w:sz="0" w:space="0" w:color="auto"/>
            <w:right w:val="none" w:sz="0" w:space="0" w:color="auto"/>
          </w:divBdr>
        </w:div>
        <w:div w:id="351076977">
          <w:marLeft w:val="1166"/>
          <w:marRight w:val="0"/>
          <w:marTop w:val="112"/>
          <w:marBottom w:val="0"/>
          <w:divBdr>
            <w:top w:val="none" w:sz="0" w:space="0" w:color="auto"/>
            <w:left w:val="none" w:sz="0" w:space="0" w:color="auto"/>
            <w:bottom w:val="none" w:sz="0" w:space="0" w:color="auto"/>
            <w:right w:val="none" w:sz="0" w:space="0" w:color="auto"/>
          </w:divBdr>
        </w:div>
        <w:div w:id="1435323444">
          <w:marLeft w:val="547"/>
          <w:marRight w:val="0"/>
          <w:marTop w:val="112"/>
          <w:marBottom w:val="0"/>
          <w:divBdr>
            <w:top w:val="none" w:sz="0" w:space="0" w:color="auto"/>
            <w:left w:val="none" w:sz="0" w:space="0" w:color="auto"/>
            <w:bottom w:val="none" w:sz="0" w:space="0" w:color="auto"/>
            <w:right w:val="none" w:sz="0" w:space="0" w:color="auto"/>
          </w:divBdr>
        </w:div>
        <w:div w:id="1594820895">
          <w:marLeft w:val="547"/>
          <w:marRight w:val="0"/>
          <w:marTop w:val="0"/>
          <w:marBottom w:val="0"/>
          <w:divBdr>
            <w:top w:val="none" w:sz="0" w:space="0" w:color="auto"/>
            <w:left w:val="none" w:sz="0" w:space="0" w:color="auto"/>
            <w:bottom w:val="none" w:sz="0" w:space="0" w:color="auto"/>
            <w:right w:val="none" w:sz="0" w:space="0" w:color="auto"/>
          </w:divBdr>
        </w:div>
      </w:divsChild>
    </w:div>
    <w:div w:id="1121456567">
      <w:bodyDiv w:val="1"/>
      <w:marLeft w:val="0"/>
      <w:marRight w:val="0"/>
      <w:marTop w:val="0"/>
      <w:marBottom w:val="0"/>
      <w:divBdr>
        <w:top w:val="none" w:sz="0" w:space="0" w:color="auto"/>
        <w:left w:val="none" w:sz="0" w:space="0" w:color="auto"/>
        <w:bottom w:val="none" w:sz="0" w:space="0" w:color="auto"/>
        <w:right w:val="none" w:sz="0" w:space="0" w:color="auto"/>
      </w:divBdr>
      <w:divsChild>
        <w:div w:id="741024579">
          <w:marLeft w:val="1267"/>
          <w:marRight w:val="0"/>
          <w:marTop w:val="0"/>
          <w:marBottom w:val="0"/>
          <w:divBdr>
            <w:top w:val="none" w:sz="0" w:space="0" w:color="auto"/>
            <w:left w:val="none" w:sz="0" w:space="0" w:color="auto"/>
            <w:bottom w:val="none" w:sz="0" w:space="0" w:color="auto"/>
            <w:right w:val="none" w:sz="0" w:space="0" w:color="auto"/>
          </w:divBdr>
        </w:div>
      </w:divsChild>
    </w:div>
    <w:div w:id="1128820267">
      <w:bodyDiv w:val="1"/>
      <w:marLeft w:val="0"/>
      <w:marRight w:val="0"/>
      <w:marTop w:val="0"/>
      <w:marBottom w:val="0"/>
      <w:divBdr>
        <w:top w:val="none" w:sz="0" w:space="0" w:color="auto"/>
        <w:left w:val="none" w:sz="0" w:space="0" w:color="auto"/>
        <w:bottom w:val="none" w:sz="0" w:space="0" w:color="auto"/>
        <w:right w:val="none" w:sz="0" w:space="0" w:color="auto"/>
      </w:divBdr>
    </w:div>
    <w:div w:id="1129975110">
      <w:bodyDiv w:val="1"/>
      <w:marLeft w:val="0"/>
      <w:marRight w:val="0"/>
      <w:marTop w:val="0"/>
      <w:marBottom w:val="0"/>
      <w:divBdr>
        <w:top w:val="none" w:sz="0" w:space="0" w:color="auto"/>
        <w:left w:val="none" w:sz="0" w:space="0" w:color="auto"/>
        <w:bottom w:val="none" w:sz="0" w:space="0" w:color="auto"/>
        <w:right w:val="none" w:sz="0" w:space="0" w:color="auto"/>
      </w:divBdr>
    </w:div>
    <w:div w:id="1132753190">
      <w:bodyDiv w:val="1"/>
      <w:marLeft w:val="0"/>
      <w:marRight w:val="0"/>
      <w:marTop w:val="0"/>
      <w:marBottom w:val="0"/>
      <w:divBdr>
        <w:top w:val="none" w:sz="0" w:space="0" w:color="auto"/>
        <w:left w:val="none" w:sz="0" w:space="0" w:color="auto"/>
        <w:bottom w:val="none" w:sz="0" w:space="0" w:color="auto"/>
        <w:right w:val="none" w:sz="0" w:space="0" w:color="auto"/>
      </w:divBdr>
    </w:div>
    <w:div w:id="1137991841">
      <w:bodyDiv w:val="1"/>
      <w:marLeft w:val="0"/>
      <w:marRight w:val="0"/>
      <w:marTop w:val="0"/>
      <w:marBottom w:val="0"/>
      <w:divBdr>
        <w:top w:val="none" w:sz="0" w:space="0" w:color="auto"/>
        <w:left w:val="none" w:sz="0" w:space="0" w:color="auto"/>
        <w:bottom w:val="none" w:sz="0" w:space="0" w:color="auto"/>
        <w:right w:val="none" w:sz="0" w:space="0" w:color="auto"/>
      </w:divBdr>
    </w:div>
    <w:div w:id="1204320274">
      <w:bodyDiv w:val="1"/>
      <w:marLeft w:val="0"/>
      <w:marRight w:val="0"/>
      <w:marTop w:val="0"/>
      <w:marBottom w:val="0"/>
      <w:divBdr>
        <w:top w:val="none" w:sz="0" w:space="0" w:color="auto"/>
        <w:left w:val="none" w:sz="0" w:space="0" w:color="auto"/>
        <w:bottom w:val="none" w:sz="0" w:space="0" w:color="auto"/>
        <w:right w:val="none" w:sz="0" w:space="0" w:color="auto"/>
      </w:divBdr>
      <w:divsChild>
        <w:div w:id="189536398">
          <w:marLeft w:val="1166"/>
          <w:marRight w:val="0"/>
          <w:marTop w:val="0"/>
          <w:marBottom w:val="0"/>
          <w:divBdr>
            <w:top w:val="none" w:sz="0" w:space="0" w:color="auto"/>
            <w:left w:val="none" w:sz="0" w:space="0" w:color="auto"/>
            <w:bottom w:val="none" w:sz="0" w:space="0" w:color="auto"/>
            <w:right w:val="none" w:sz="0" w:space="0" w:color="auto"/>
          </w:divBdr>
        </w:div>
        <w:div w:id="308675625">
          <w:marLeft w:val="1166"/>
          <w:marRight w:val="0"/>
          <w:marTop w:val="0"/>
          <w:marBottom w:val="0"/>
          <w:divBdr>
            <w:top w:val="none" w:sz="0" w:space="0" w:color="auto"/>
            <w:left w:val="none" w:sz="0" w:space="0" w:color="auto"/>
            <w:bottom w:val="none" w:sz="0" w:space="0" w:color="auto"/>
            <w:right w:val="none" w:sz="0" w:space="0" w:color="auto"/>
          </w:divBdr>
        </w:div>
        <w:div w:id="558714488">
          <w:marLeft w:val="547"/>
          <w:marRight w:val="0"/>
          <w:marTop w:val="0"/>
          <w:marBottom w:val="0"/>
          <w:divBdr>
            <w:top w:val="none" w:sz="0" w:space="0" w:color="auto"/>
            <w:left w:val="none" w:sz="0" w:space="0" w:color="auto"/>
            <w:bottom w:val="none" w:sz="0" w:space="0" w:color="auto"/>
            <w:right w:val="none" w:sz="0" w:space="0" w:color="auto"/>
          </w:divBdr>
        </w:div>
        <w:div w:id="566498776">
          <w:marLeft w:val="547"/>
          <w:marRight w:val="0"/>
          <w:marTop w:val="0"/>
          <w:marBottom w:val="0"/>
          <w:divBdr>
            <w:top w:val="none" w:sz="0" w:space="0" w:color="auto"/>
            <w:left w:val="none" w:sz="0" w:space="0" w:color="auto"/>
            <w:bottom w:val="none" w:sz="0" w:space="0" w:color="auto"/>
            <w:right w:val="none" w:sz="0" w:space="0" w:color="auto"/>
          </w:divBdr>
        </w:div>
        <w:div w:id="797913552">
          <w:marLeft w:val="1166"/>
          <w:marRight w:val="0"/>
          <w:marTop w:val="0"/>
          <w:marBottom w:val="0"/>
          <w:divBdr>
            <w:top w:val="none" w:sz="0" w:space="0" w:color="auto"/>
            <w:left w:val="none" w:sz="0" w:space="0" w:color="auto"/>
            <w:bottom w:val="none" w:sz="0" w:space="0" w:color="auto"/>
            <w:right w:val="none" w:sz="0" w:space="0" w:color="auto"/>
          </w:divBdr>
        </w:div>
        <w:div w:id="1067000101">
          <w:marLeft w:val="547"/>
          <w:marRight w:val="0"/>
          <w:marTop w:val="0"/>
          <w:marBottom w:val="0"/>
          <w:divBdr>
            <w:top w:val="none" w:sz="0" w:space="0" w:color="auto"/>
            <w:left w:val="none" w:sz="0" w:space="0" w:color="auto"/>
            <w:bottom w:val="none" w:sz="0" w:space="0" w:color="auto"/>
            <w:right w:val="none" w:sz="0" w:space="0" w:color="auto"/>
          </w:divBdr>
        </w:div>
        <w:div w:id="1141465458">
          <w:marLeft w:val="547"/>
          <w:marRight w:val="0"/>
          <w:marTop w:val="0"/>
          <w:marBottom w:val="0"/>
          <w:divBdr>
            <w:top w:val="none" w:sz="0" w:space="0" w:color="auto"/>
            <w:left w:val="none" w:sz="0" w:space="0" w:color="auto"/>
            <w:bottom w:val="none" w:sz="0" w:space="0" w:color="auto"/>
            <w:right w:val="none" w:sz="0" w:space="0" w:color="auto"/>
          </w:divBdr>
        </w:div>
        <w:div w:id="1495992517">
          <w:marLeft w:val="1166"/>
          <w:marRight w:val="0"/>
          <w:marTop w:val="0"/>
          <w:marBottom w:val="0"/>
          <w:divBdr>
            <w:top w:val="none" w:sz="0" w:space="0" w:color="auto"/>
            <w:left w:val="none" w:sz="0" w:space="0" w:color="auto"/>
            <w:bottom w:val="none" w:sz="0" w:space="0" w:color="auto"/>
            <w:right w:val="none" w:sz="0" w:space="0" w:color="auto"/>
          </w:divBdr>
        </w:div>
        <w:div w:id="1852529232">
          <w:marLeft w:val="1166"/>
          <w:marRight w:val="0"/>
          <w:marTop w:val="0"/>
          <w:marBottom w:val="0"/>
          <w:divBdr>
            <w:top w:val="none" w:sz="0" w:space="0" w:color="auto"/>
            <w:left w:val="none" w:sz="0" w:space="0" w:color="auto"/>
            <w:bottom w:val="none" w:sz="0" w:space="0" w:color="auto"/>
            <w:right w:val="none" w:sz="0" w:space="0" w:color="auto"/>
          </w:divBdr>
        </w:div>
      </w:divsChild>
    </w:div>
    <w:div w:id="1205368773">
      <w:bodyDiv w:val="1"/>
      <w:marLeft w:val="0"/>
      <w:marRight w:val="0"/>
      <w:marTop w:val="0"/>
      <w:marBottom w:val="0"/>
      <w:divBdr>
        <w:top w:val="none" w:sz="0" w:space="0" w:color="auto"/>
        <w:left w:val="none" w:sz="0" w:space="0" w:color="auto"/>
        <w:bottom w:val="none" w:sz="0" w:space="0" w:color="auto"/>
        <w:right w:val="none" w:sz="0" w:space="0" w:color="auto"/>
      </w:divBdr>
    </w:div>
    <w:div w:id="1207334706">
      <w:bodyDiv w:val="1"/>
      <w:marLeft w:val="0"/>
      <w:marRight w:val="0"/>
      <w:marTop w:val="0"/>
      <w:marBottom w:val="0"/>
      <w:divBdr>
        <w:top w:val="none" w:sz="0" w:space="0" w:color="auto"/>
        <w:left w:val="none" w:sz="0" w:space="0" w:color="auto"/>
        <w:bottom w:val="none" w:sz="0" w:space="0" w:color="auto"/>
        <w:right w:val="none" w:sz="0" w:space="0" w:color="auto"/>
      </w:divBdr>
      <w:divsChild>
        <w:div w:id="350571550">
          <w:marLeft w:val="418"/>
          <w:marRight w:val="0"/>
          <w:marTop w:val="128"/>
          <w:marBottom w:val="0"/>
          <w:divBdr>
            <w:top w:val="none" w:sz="0" w:space="0" w:color="auto"/>
            <w:left w:val="none" w:sz="0" w:space="0" w:color="auto"/>
            <w:bottom w:val="none" w:sz="0" w:space="0" w:color="auto"/>
            <w:right w:val="none" w:sz="0" w:space="0" w:color="auto"/>
          </w:divBdr>
        </w:div>
        <w:div w:id="727336092">
          <w:marLeft w:val="418"/>
          <w:marRight w:val="0"/>
          <w:marTop w:val="128"/>
          <w:marBottom w:val="0"/>
          <w:divBdr>
            <w:top w:val="none" w:sz="0" w:space="0" w:color="auto"/>
            <w:left w:val="none" w:sz="0" w:space="0" w:color="auto"/>
            <w:bottom w:val="none" w:sz="0" w:space="0" w:color="auto"/>
            <w:right w:val="none" w:sz="0" w:space="0" w:color="auto"/>
          </w:divBdr>
        </w:div>
        <w:div w:id="864749591">
          <w:marLeft w:val="418"/>
          <w:marRight w:val="0"/>
          <w:marTop w:val="128"/>
          <w:marBottom w:val="0"/>
          <w:divBdr>
            <w:top w:val="none" w:sz="0" w:space="0" w:color="auto"/>
            <w:left w:val="none" w:sz="0" w:space="0" w:color="auto"/>
            <w:bottom w:val="none" w:sz="0" w:space="0" w:color="auto"/>
            <w:right w:val="none" w:sz="0" w:space="0" w:color="auto"/>
          </w:divBdr>
        </w:div>
        <w:div w:id="1155533860">
          <w:marLeft w:val="418"/>
          <w:marRight w:val="0"/>
          <w:marTop w:val="128"/>
          <w:marBottom w:val="0"/>
          <w:divBdr>
            <w:top w:val="none" w:sz="0" w:space="0" w:color="auto"/>
            <w:left w:val="none" w:sz="0" w:space="0" w:color="auto"/>
            <w:bottom w:val="none" w:sz="0" w:space="0" w:color="auto"/>
            <w:right w:val="none" w:sz="0" w:space="0" w:color="auto"/>
          </w:divBdr>
        </w:div>
      </w:divsChild>
    </w:div>
    <w:div w:id="1220360067">
      <w:bodyDiv w:val="1"/>
      <w:marLeft w:val="0"/>
      <w:marRight w:val="0"/>
      <w:marTop w:val="0"/>
      <w:marBottom w:val="0"/>
      <w:divBdr>
        <w:top w:val="none" w:sz="0" w:space="0" w:color="auto"/>
        <w:left w:val="none" w:sz="0" w:space="0" w:color="auto"/>
        <w:bottom w:val="none" w:sz="0" w:space="0" w:color="auto"/>
        <w:right w:val="none" w:sz="0" w:space="0" w:color="auto"/>
      </w:divBdr>
    </w:div>
    <w:div w:id="1227377791">
      <w:bodyDiv w:val="1"/>
      <w:marLeft w:val="0"/>
      <w:marRight w:val="0"/>
      <w:marTop w:val="0"/>
      <w:marBottom w:val="0"/>
      <w:divBdr>
        <w:top w:val="none" w:sz="0" w:space="0" w:color="auto"/>
        <w:left w:val="none" w:sz="0" w:space="0" w:color="auto"/>
        <w:bottom w:val="none" w:sz="0" w:space="0" w:color="auto"/>
        <w:right w:val="none" w:sz="0" w:space="0" w:color="auto"/>
      </w:divBdr>
    </w:div>
    <w:div w:id="1251546483">
      <w:bodyDiv w:val="1"/>
      <w:marLeft w:val="0"/>
      <w:marRight w:val="0"/>
      <w:marTop w:val="0"/>
      <w:marBottom w:val="0"/>
      <w:divBdr>
        <w:top w:val="none" w:sz="0" w:space="0" w:color="auto"/>
        <w:left w:val="none" w:sz="0" w:space="0" w:color="auto"/>
        <w:bottom w:val="none" w:sz="0" w:space="0" w:color="auto"/>
        <w:right w:val="none" w:sz="0" w:space="0" w:color="auto"/>
      </w:divBdr>
    </w:div>
    <w:div w:id="1282496025">
      <w:bodyDiv w:val="1"/>
      <w:marLeft w:val="0"/>
      <w:marRight w:val="0"/>
      <w:marTop w:val="0"/>
      <w:marBottom w:val="0"/>
      <w:divBdr>
        <w:top w:val="none" w:sz="0" w:space="0" w:color="auto"/>
        <w:left w:val="none" w:sz="0" w:space="0" w:color="auto"/>
        <w:bottom w:val="none" w:sz="0" w:space="0" w:color="auto"/>
        <w:right w:val="none" w:sz="0" w:space="0" w:color="auto"/>
      </w:divBdr>
    </w:div>
    <w:div w:id="1293708715">
      <w:bodyDiv w:val="1"/>
      <w:marLeft w:val="0"/>
      <w:marRight w:val="0"/>
      <w:marTop w:val="0"/>
      <w:marBottom w:val="0"/>
      <w:divBdr>
        <w:top w:val="none" w:sz="0" w:space="0" w:color="auto"/>
        <w:left w:val="none" w:sz="0" w:space="0" w:color="auto"/>
        <w:bottom w:val="none" w:sz="0" w:space="0" w:color="auto"/>
        <w:right w:val="none" w:sz="0" w:space="0" w:color="auto"/>
      </w:divBdr>
      <w:divsChild>
        <w:div w:id="85007524">
          <w:marLeft w:val="547"/>
          <w:marRight w:val="0"/>
          <w:marTop w:val="125"/>
          <w:marBottom w:val="0"/>
          <w:divBdr>
            <w:top w:val="none" w:sz="0" w:space="0" w:color="auto"/>
            <w:left w:val="none" w:sz="0" w:space="0" w:color="auto"/>
            <w:bottom w:val="none" w:sz="0" w:space="0" w:color="auto"/>
            <w:right w:val="none" w:sz="0" w:space="0" w:color="auto"/>
          </w:divBdr>
        </w:div>
        <w:div w:id="1389913781">
          <w:marLeft w:val="547"/>
          <w:marRight w:val="0"/>
          <w:marTop w:val="125"/>
          <w:marBottom w:val="0"/>
          <w:divBdr>
            <w:top w:val="none" w:sz="0" w:space="0" w:color="auto"/>
            <w:left w:val="none" w:sz="0" w:space="0" w:color="auto"/>
            <w:bottom w:val="none" w:sz="0" w:space="0" w:color="auto"/>
            <w:right w:val="none" w:sz="0" w:space="0" w:color="auto"/>
          </w:divBdr>
        </w:div>
      </w:divsChild>
    </w:div>
    <w:div w:id="1307277008">
      <w:bodyDiv w:val="1"/>
      <w:marLeft w:val="0"/>
      <w:marRight w:val="0"/>
      <w:marTop w:val="0"/>
      <w:marBottom w:val="0"/>
      <w:divBdr>
        <w:top w:val="none" w:sz="0" w:space="0" w:color="auto"/>
        <w:left w:val="none" w:sz="0" w:space="0" w:color="auto"/>
        <w:bottom w:val="none" w:sz="0" w:space="0" w:color="auto"/>
        <w:right w:val="none" w:sz="0" w:space="0" w:color="auto"/>
      </w:divBdr>
      <w:divsChild>
        <w:div w:id="101074872">
          <w:marLeft w:val="806"/>
          <w:marRight w:val="0"/>
          <w:marTop w:val="134"/>
          <w:marBottom w:val="0"/>
          <w:divBdr>
            <w:top w:val="none" w:sz="0" w:space="0" w:color="auto"/>
            <w:left w:val="none" w:sz="0" w:space="0" w:color="auto"/>
            <w:bottom w:val="none" w:sz="0" w:space="0" w:color="auto"/>
            <w:right w:val="none" w:sz="0" w:space="0" w:color="auto"/>
          </w:divBdr>
        </w:div>
        <w:div w:id="134881505">
          <w:marLeft w:val="806"/>
          <w:marRight w:val="0"/>
          <w:marTop w:val="134"/>
          <w:marBottom w:val="0"/>
          <w:divBdr>
            <w:top w:val="none" w:sz="0" w:space="0" w:color="auto"/>
            <w:left w:val="none" w:sz="0" w:space="0" w:color="auto"/>
            <w:bottom w:val="none" w:sz="0" w:space="0" w:color="auto"/>
            <w:right w:val="none" w:sz="0" w:space="0" w:color="auto"/>
          </w:divBdr>
        </w:div>
        <w:div w:id="747194524">
          <w:marLeft w:val="806"/>
          <w:marRight w:val="0"/>
          <w:marTop w:val="134"/>
          <w:marBottom w:val="0"/>
          <w:divBdr>
            <w:top w:val="none" w:sz="0" w:space="0" w:color="auto"/>
            <w:left w:val="none" w:sz="0" w:space="0" w:color="auto"/>
            <w:bottom w:val="none" w:sz="0" w:space="0" w:color="auto"/>
            <w:right w:val="none" w:sz="0" w:space="0" w:color="auto"/>
          </w:divBdr>
        </w:div>
        <w:div w:id="1308168829">
          <w:marLeft w:val="806"/>
          <w:marRight w:val="0"/>
          <w:marTop w:val="134"/>
          <w:marBottom w:val="0"/>
          <w:divBdr>
            <w:top w:val="none" w:sz="0" w:space="0" w:color="auto"/>
            <w:left w:val="none" w:sz="0" w:space="0" w:color="auto"/>
            <w:bottom w:val="none" w:sz="0" w:space="0" w:color="auto"/>
            <w:right w:val="none" w:sz="0" w:space="0" w:color="auto"/>
          </w:divBdr>
        </w:div>
        <w:div w:id="1309359397">
          <w:marLeft w:val="806"/>
          <w:marRight w:val="0"/>
          <w:marTop w:val="134"/>
          <w:marBottom w:val="0"/>
          <w:divBdr>
            <w:top w:val="none" w:sz="0" w:space="0" w:color="auto"/>
            <w:left w:val="none" w:sz="0" w:space="0" w:color="auto"/>
            <w:bottom w:val="none" w:sz="0" w:space="0" w:color="auto"/>
            <w:right w:val="none" w:sz="0" w:space="0" w:color="auto"/>
          </w:divBdr>
        </w:div>
        <w:div w:id="1929075410">
          <w:marLeft w:val="806"/>
          <w:marRight w:val="0"/>
          <w:marTop w:val="134"/>
          <w:marBottom w:val="0"/>
          <w:divBdr>
            <w:top w:val="none" w:sz="0" w:space="0" w:color="auto"/>
            <w:left w:val="none" w:sz="0" w:space="0" w:color="auto"/>
            <w:bottom w:val="none" w:sz="0" w:space="0" w:color="auto"/>
            <w:right w:val="none" w:sz="0" w:space="0" w:color="auto"/>
          </w:divBdr>
        </w:div>
        <w:div w:id="1981112189">
          <w:marLeft w:val="806"/>
          <w:marRight w:val="0"/>
          <w:marTop w:val="134"/>
          <w:marBottom w:val="0"/>
          <w:divBdr>
            <w:top w:val="none" w:sz="0" w:space="0" w:color="auto"/>
            <w:left w:val="none" w:sz="0" w:space="0" w:color="auto"/>
            <w:bottom w:val="none" w:sz="0" w:space="0" w:color="auto"/>
            <w:right w:val="none" w:sz="0" w:space="0" w:color="auto"/>
          </w:divBdr>
        </w:div>
        <w:div w:id="2145923777">
          <w:marLeft w:val="806"/>
          <w:marRight w:val="0"/>
          <w:marTop w:val="134"/>
          <w:marBottom w:val="0"/>
          <w:divBdr>
            <w:top w:val="none" w:sz="0" w:space="0" w:color="auto"/>
            <w:left w:val="none" w:sz="0" w:space="0" w:color="auto"/>
            <w:bottom w:val="none" w:sz="0" w:space="0" w:color="auto"/>
            <w:right w:val="none" w:sz="0" w:space="0" w:color="auto"/>
          </w:divBdr>
        </w:div>
      </w:divsChild>
    </w:div>
    <w:div w:id="1329017145">
      <w:bodyDiv w:val="1"/>
      <w:marLeft w:val="0"/>
      <w:marRight w:val="0"/>
      <w:marTop w:val="0"/>
      <w:marBottom w:val="0"/>
      <w:divBdr>
        <w:top w:val="none" w:sz="0" w:space="0" w:color="auto"/>
        <w:left w:val="none" w:sz="0" w:space="0" w:color="auto"/>
        <w:bottom w:val="none" w:sz="0" w:space="0" w:color="auto"/>
        <w:right w:val="none" w:sz="0" w:space="0" w:color="auto"/>
      </w:divBdr>
      <w:divsChild>
        <w:div w:id="522400388">
          <w:marLeft w:val="547"/>
          <w:marRight w:val="0"/>
          <w:marTop w:val="0"/>
          <w:marBottom w:val="0"/>
          <w:divBdr>
            <w:top w:val="none" w:sz="0" w:space="0" w:color="auto"/>
            <w:left w:val="none" w:sz="0" w:space="0" w:color="auto"/>
            <w:bottom w:val="none" w:sz="0" w:space="0" w:color="auto"/>
            <w:right w:val="none" w:sz="0" w:space="0" w:color="auto"/>
          </w:divBdr>
        </w:div>
        <w:div w:id="1163200004">
          <w:marLeft w:val="418"/>
          <w:marRight w:val="0"/>
          <w:marTop w:val="0"/>
          <w:marBottom w:val="0"/>
          <w:divBdr>
            <w:top w:val="none" w:sz="0" w:space="0" w:color="auto"/>
            <w:left w:val="none" w:sz="0" w:space="0" w:color="auto"/>
            <w:bottom w:val="none" w:sz="0" w:space="0" w:color="auto"/>
            <w:right w:val="none" w:sz="0" w:space="0" w:color="auto"/>
          </w:divBdr>
        </w:div>
        <w:div w:id="1786389412">
          <w:marLeft w:val="1166"/>
          <w:marRight w:val="0"/>
          <w:marTop w:val="0"/>
          <w:marBottom w:val="0"/>
          <w:divBdr>
            <w:top w:val="none" w:sz="0" w:space="0" w:color="auto"/>
            <w:left w:val="none" w:sz="0" w:space="0" w:color="auto"/>
            <w:bottom w:val="none" w:sz="0" w:space="0" w:color="auto"/>
            <w:right w:val="none" w:sz="0" w:space="0" w:color="auto"/>
          </w:divBdr>
        </w:div>
        <w:div w:id="2118794996">
          <w:marLeft w:val="1166"/>
          <w:marRight w:val="0"/>
          <w:marTop w:val="0"/>
          <w:marBottom w:val="0"/>
          <w:divBdr>
            <w:top w:val="none" w:sz="0" w:space="0" w:color="auto"/>
            <w:left w:val="none" w:sz="0" w:space="0" w:color="auto"/>
            <w:bottom w:val="none" w:sz="0" w:space="0" w:color="auto"/>
            <w:right w:val="none" w:sz="0" w:space="0" w:color="auto"/>
          </w:divBdr>
        </w:div>
      </w:divsChild>
    </w:div>
    <w:div w:id="1350596354">
      <w:bodyDiv w:val="1"/>
      <w:marLeft w:val="0"/>
      <w:marRight w:val="0"/>
      <w:marTop w:val="0"/>
      <w:marBottom w:val="0"/>
      <w:divBdr>
        <w:top w:val="none" w:sz="0" w:space="0" w:color="auto"/>
        <w:left w:val="none" w:sz="0" w:space="0" w:color="auto"/>
        <w:bottom w:val="none" w:sz="0" w:space="0" w:color="auto"/>
        <w:right w:val="none" w:sz="0" w:space="0" w:color="auto"/>
      </w:divBdr>
    </w:div>
    <w:div w:id="1386221850">
      <w:bodyDiv w:val="1"/>
      <w:marLeft w:val="0"/>
      <w:marRight w:val="0"/>
      <w:marTop w:val="0"/>
      <w:marBottom w:val="0"/>
      <w:divBdr>
        <w:top w:val="none" w:sz="0" w:space="0" w:color="auto"/>
        <w:left w:val="none" w:sz="0" w:space="0" w:color="auto"/>
        <w:bottom w:val="none" w:sz="0" w:space="0" w:color="auto"/>
        <w:right w:val="none" w:sz="0" w:space="0" w:color="auto"/>
      </w:divBdr>
      <w:divsChild>
        <w:div w:id="1437600827">
          <w:marLeft w:val="1166"/>
          <w:marRight w:val="0"/>
          <w:marTop w:val="0"/>
          <w:marBottom w:val="0"/>
          <w:divBdr>
            <w:top w:val="none" w:sz="0" w:space="0" w:color="auto"/>
            <w:left w:val="none" w:sz="0" w:space="0" w:color="auto"/>
            <w:bottom w:val="none" w:sz="0" w:space="0" w:color="auto"/>
            <w:right w:val="none" w:sz="0" w:space="0" w:color="auto"/>
          </w:divBdr>
        </w:div>
        <w:div w:id="1479612994">
          <w:marLeft w:val="1166"/>
          <w:marRight w:val="0"/>
          <w:marTop w:val="0"/>
          <w:marBottom w:val="0"/>
          <w:divBdr>
            <w:top w:val="none" w:sz="0" w:space="0" w:color="auto"/>
            <w:left w:val="none" w:sz="0" w:space="0" w:color="auto"/>
            <w:bottom w:val="none" w:sz="0" w:space="0" w:color="auto"/>
            <w:right w:val="none" w:sz="0" w:space="0" w:color="auto"/>
          </w:divBdr>
        </w:div>
        <w:div w:id="1635722128">
          <w:marLeft w:val="1166"/>
          <w:marRight w:val="0"/>
          <w:marTop w:val="0"/>
          <w:marBottom w:val="0"/>
          <w:divBdr>
            <w:top w:val="none" w:sz="0" w:space="0" w:color="auto"/>
            <w:left w:val="none" w:sz="0" w:space="0" w:color="auto"/>
            <w:bottom w:val="none" w:sz="0" w:space="0" w:color="auto"/>
            <w:right w:val="none" w:sz="0" w:space="0" w:color="auto"/>
          </w:divBdr>
        </w:div>
        <w:div w:id="1894845915">
          <w:marLeft w:val="418"/>
          <w:marRight w:val="0"/>
          <w:marTop w:val="0"/>
          <w:marBottom w:val="0"/>
          <w:divBdr>
            <w:top w:val="none" w:sz="0" w:space="0" w:color="auto"/>
            <w:left w:val="none" w:sz="0" w:space="0" w:color="auto"/>
            <w:bottom w:val="none" w:sz="0" w:space="0" w:color="auto"/>
            <w:right w:val="none" w:sz="0" w:space="0" w:color="auto"/>
          </w:divBdr>
        </w:div>
      </w:divsChild>
    </w:div>
    <w:div w:id="1390104588">
      <w:bodyDiv w:val="1"/>
      <w:marLeft w:val="0"/>
      <w:marRight w:val="0"/>
      <w:marTop w:val="0"/>
      <w:marBottom w:val="0"/>
      <w:divBdr>
        <w:top w:val="none" w:sz="0" w:space="0" w:color="auto"/>
        <w:left w:val="none" w:sz="0" w:space="0" w:color="auto"/>
        <w:bottom w:val="none" w:sz="0" w:space="0" w:color="auto"/>
        <w:right w:val="none" w:sz="0" w:space="0" w:color="auto"/>
      </w:divBdr>
    </w:div>
    <w:div w:id="1402555821">
      <w:bodyDiv w:val="1"/>
      <w:marLeft w:val="0"/>
      <w:marRight w:val="0"/>
      <w:marTop w:val="0"/>
      <w:marBottom w:val="0"/>
      <w:divBdr>
        <w:top w:val="none" w:sz="0" w:space="0" w:color="auto"/>
        <w:left w:val="none" w:sz="0" w:space="0" w:color="auto"/>
        <w:bottom w:val="none" w:sz="0" w:space="0" w:color="auto"/>
        <w:right w:val="none" w:sz="0" w:space="0" w:color="auto"/>
      </w:divBdr>
    </w:div>
    <w:div w:id="1429427444">
      <w:bodyDiv w:val="1"/>
      <w:marLeft w:val="0"/>
      <w:marRight w:val="0"/>
      <w:marTop w:val="0"/>
      <w:marBottom w:val="0"/>
      <w:divBdr>
        <w:top w:val="none" w:sz="0" w:space="0" w:color="auto"/>
        <w:left w:val="none" w:sz="0" w:space="0" w:color="auto"/>
        <w:bottom w:val="none" w:sz="0" w:space="0" w:color="auto"/>
        <w:right w:val="none" w:sz="0" w:space="0" w:color="auto"/>
      </w:divBdr>
    </w:div>
    <w:div w:id="1439791680">
      <w:bodyDiv w:val="1"/>
      <w:marLeft w:val="0"/>
      <w:marRight w:val="0"/>
      <w:marTop w:val="0"/>
      <w:marBottom w:val="0"/>
      <w:divBdr>
        <w:top w:val="none" w:sz="0" w:space="0" w:color="auto"/>
        <w:left w:val="none" w:sz="0" w:space="0" w:color="auto"/>
        <w:bottom w:val="none" w:sz="0" w:space="0" w:color="auto"/>
        <w:right w:val="none" w:sz="0" w:space="0" w:color="auto"/>
      </w:divBdr>
      <w:divsChild>
        <w:div w:id="854537080">
          <w:marLeft w:val="418"/>
          <w:marRight w:val="0"/>
          <w:marTop w:val="0"/>
          <w:marBottom w:val="0"/>
          <w:divBdr>
            <w:top w:val="none" w:sz="0" w:space="0" w:color="auto"/>
            <w:left w:val="none" w:sz="0" w:space="0" w:color="auto"/>
            <w:bottom w:val="none" w:sz="0" w:space="0" w:color="auto"/>
            <w:right w:val="none" w:sz="0" w:space="0" w:color="auto"/>
          </w:divBdr>
        </w:div>
        <w:div w:id="1247885645">
          <w:marLeft w:val="418"/>
          <w:marRight w:val="0"/>
          <w:marTop w:val="0"/>
          <w:marBottom w:val="0"/>
          <w:divBdr>
            <w:top w:val="none" w:sz="0" w:space="0" w:color="auto"/>
            <w:left w:val="none" w:sz="0" w:space="0" w:color="auto"/>
            <w:bottom w:val="none" w:sz="0" w:space="0" w:color="auto"/>
            <w:right w:val="none" w:sz="0" w:space="0" w:color="auto"/>
          </w:divBdr>
        </w:div>
        <w:div w:id="1672373176">
          <w:marLeft w:val="418"/>
          <w:marRight w:val="0"/>
          <w:marTop w:val="0"/>
          <w:marBottom w:val="0"/>
          <w:divBdr>
            <w:top w:val="none" w:sz="0" w:space="0" w:color="auto"/>
            <w:left w:val="none" w:sz="0" w:space="0" w:color="auto"/>
            <w:bottom w:val="none" w:sz="0" w:space="0" w:color="auto"/>
            <w:right w:val="none" w:sz="0" w:space="0" w:color="auto"/>
          </w:divBdr>
        </w:div>
        <w:div w:id="2026861414">
          <w:marLeft w:val="418"/>
          <w:marRight w:val="0"/>
          <w:marTop w:val="0"/>
          <w:marBottom w:val="0"/>
          <w:divBdr>
            <w:top w:val="none" w:sz="0" w:space="0" w:color="auto"/>
            <w:left w:val="none" w:sz="0" w:space="0" w:color="auto"/>
            <w:bottom w:val="none" w:sz="0" w:space="0" w:color="auto"/>
            <w:right w:val="none" w:sz="0" w:space="0" w:color="auto"/>
          </w:divBdr>
        </w:div>
      </w:divsChild>
    </w:div>
    <w:div w:id="1443108155">
      <w:bodyDiv w:val="1"/>
      <w:marLeft w:val="0"/>
      <w:marRight w:val="0"/>
      <w:marTop w:val="0"/>
      <w:marBottom w:val="0"/>
      <w:divBdr>
        <w:top w:val="none" w:sz="0" w:space="0" w:color="auto"/>
        <w:left w:val="none" w:sz="0" w:space="0" w:color="auto"/>
        <w:bottom w:val="none" w:sz="0" w:space="0" w:color="auto"/>
        <w:right w:val="none" w:sz="0" w:space="0" w:color="auto"/>
      </w:divBdr>
      <w:divsChild>
        <w:div w:id="453056973">
          <w:marLeft w:val="1166"/>
          <w:marRight w:val="0"/>
          <w:marTop w:val="0"/>
          <w:marBottom w:val="0"/>
          <w:divBdr>
            <w:top w:val="none" w:sz="0" w:space="0" w:color="auto"/>
            <w:left w:val="none" w:sz="0" w:space="0" w:color="auto"/>
            <w:bottom w:val="none" w:sz="0" w:space="0" w:color="auto"/>
            <w:right w:val="none" w:sz="0" w:space="0" w:color="auto"/>
          </w:divBdr>
        </w:div>
        <w:div w:id="843205502">
          <w:marLeft w:val="418"/>
          <w:marRight w:val="0"/>
          <w:marTop w:val="0"/>
          <w:marBottom w:val="0"/>
          <w:divBdr>
            <w:top w:val="none" w:sz="0" w:space="0" w:color="auto"/>
            <w:left w:val="none" w:sz="0" w:space="0" w:color="auto"/>
            <w:bottom w:val="none" w:sz="0" w:space="0" w:color="auto"/>
            <w:right w:val="none" w:sz="0" w:space="0" w:color="auto"/>
          </w:divBdr>
        </w:div>
        <w:div w:id="1419790043">
          <w:marLeft w:val="1166"/>
          <w:marRight w:val="0"/>
          <w:marTop w:val="0"/>
          <w:marBottom w:val="0"/>
          <w:divBdr>
            <w:top w:val="none" w:sz="0" w:space="0" w:color="auto"/>
            <w:left w:val="none" w:sz="0" w:space="0" w:color="auto"/>
            <w:bottom w:val="none" w:sz="0" w:space="0" w:color="auto"/>
            <w:right w:val="none" w:sz="0" w:space="0" w:color="auto"/>
          </w:divBdr>
        </w:div>
        <w:div w:id="1470513617">
          <w:marLeft w:val="1166"/>
          <w:marRight w:val="0"/>
          <w:marTop w:val="0"/>
          <w:marBottom w:val="0"/>
          <w:divBdr>
            <w:top w:val="none" w:sz="0" w:space="0" w:color="auto"/>
            <w:left w:val="none" w:sz="0" w:space="0" w:color="auto"/>
            <w:bottom w:val="none" w:sz="0" w:space="0" w:color="auto"/>
            <w:right w:val="none" w:sz="0" w:space="0" w:color="auto"/>
          </w:divBdr>
        </w:div>
        <w:div w:id="1517958169">
          <w:marLeft w:val="1166"/>
          <w:marRight w:val="0"/>
          <w:marTop w:val="0"/>
          <w:marBottom w:val="0"/>
          <w:divBdr>
            <w:top w:val="none" w:sz="0" w:space="0" w:color="auto"/>
            <w:left w:val="none" w:sz="0" w:space="0" w:color="auto"/>
            <w:bottom w:val="none" w:sz="0" w:space="0" w:color="auto"/>
            <w:right w:val="none" w:sz="0" w:space="0" w:color="auto"/>
          </w:divBdr>
        </w:div>
      </w:divsChild>
    </w:div>
    <w:div w:id="1458178878">
      <w:bodyDiv w:val="1"/>
      <w:marLeft w:val="0"/>
      <w:marRight w:val="0"/>
      <w:marTop w:val="0"/>
      <w:marBottom w:val="0"/>
      <w:divBdr>
        <w:top w:val="none" w:sz="0" w:space="0" w:color="auto"/>
        <w:left w:val="none" w:sz="0" w:space="0" w:color="auto"/>
        <w:bottom w:val="none" w:sz="0" w:space="0" w:color="auto"/>
        <w:right w:val="none" w:sz="0" w:space="0" w:color="auto"/>
      </w:divBdr>
      <w:divsChild>
        <w:div w:id="854032322">
          <w:marLeft w:val="547"/>
          <w:marRight w:val="0"/>
          <w:marTop w:val="125"/>
          <w:marBottom w:val="0"/>
          <w:divBdr>
            <w:top w:val="none" w:sz="0" w:space="0" w:color="auto"/>
            <w:left w:val="none" w:sz="0" w:space="0" w:color="auto"/>
            <w:bottom w:val="none" w:sz="0" w:space="0" w:color="auto"/>
            <w:right w:val="none" w:sz="0" w:space="0" w:color="auto"/>
          </w:divBdr>
        </w:div>
        <w:div w:id="879635269">
          <w:marLeft w:val="547"/>
          <w:marRight w:val="0"/>
          <w:marTop w:val="125"/>
          <w:marBottom w:val="0"/>
          <w:divBdr>
            <w:top w:val="none" w:sz="0" w:space="0" w:color="auto"/>
            <w:left w:val="none" w:sz="0" w:space="0" w:color="auto"/>
            <w:bottom w:val="none" w:sz="0" w:space="0" w:color="auto"/>
            <w:right w:val="none" w:sz="0" w:space="0" w:color="auto"/>
          </w:divBdr>
        </w:div>
        <w:div w:id="1561868964">
          <w:marLeft w:val="547"/>
          <w:marRight w:val="0"/>
          <w:marTop w:val="125"/>
          <w:marBottom w:val="0"/>
          <w:divBdr>
            <w:top w:val="none" w:sz="0" w:space="0" w:color="auto"/>
            <w:left w:val="none" w:sz="0" w:space="0" w:color="auto"/>
            <w:bottom w:val="none" w:sz="0" w:space="0" w:color="auto"/>
            <w:right w:val="none" w:sz="0" w:space="0" w:color="auto"/>
          </w:divBdr>
        </w:div>
        <w:div w:id="2070835112">
          <w:marLeft w:val="547"/>
          <w:marRight w:val="0"/>
          <w:marTop w:val="125"/>
          <w:marBottom w:val="0"/>
          <w:divBdr>
            <w:top w:val="none" w:sz="0" w:space="0" w:color="auto"/>
            <w:left w:val="none" w:sz="0" w:space="0" w:color="auto"/>
            <w:bottom w:val="none" w:sz="0" w:space="0" w:color="auto"/>
            <w:right w:val="none" w:sz="0" w:space="0" w:color="auto"/>
          </w:divBdr>
        </w:div>
      </w:divsChild>
    </w:div>
    <w:div w:id="1471677184">
      <w:bodyDiv w:val="1"/>
      <w:marLeft w:val="0"/>
      <w:marRight w:val="0"/>
      <w:marTop w:val="0"/>
      <w:marBottom w:val="0"/>
      <w:divBdr>
        <w:top w:val="none" w:sz="0" w:space="0" w:color="auto"/>
        <w:left w:val="none" w:sz="0" w:space="0" w:color="auto"/>
        <w:bottom w:val="none" w:sz="0" w:space="0" w:color="auto"/>
        <w:right w:val="none" w:sz="0" w:space="0" w:color="auto"/>
      </w:divBdr>
    </w:div>
    <w:div w:id="1499006518">
      <w:bodyDiv w:val="1"/>
      <w:marLeft w:val="0"/>
      <w:marRight w:val="0"/>
      <w:marTop w:val="0"/>
      <w:marBottom w:val="0"/>
      <w:divBdr>
        <w:top w:val="none" w:sz="0" w:space="0" w:color="auto"/>
        <w:left w:val="none" w:sz="0" w:space="0" w:color="auto"/>
        <w:bottom w:val="none" w:sz="0" w:space="0" w:color="auto"/>
        <w:right w:val="none" w:sz="0" w:space="0" w:color="auto"/>
      </w:divBdr>
    </w:div>
    <w:div w:id="1502358303">
      <w:bodyDiv w:val="1"/>
      <w:marLeft w:val="0"/>
      <w:marRight w:val="0"/>
      <w:marTop w:val="0"/>
      <w:marBottom w:val="0"/>
      <w:divBdr>
        <w:top w:val="none" w:sz="0" w:space="0" w:color="auto"/>
        <w:left w:val="none" w:sz="0" w:space="0" w:color="auto"/>
        <w:bottom w:val="none" w:sz="0" w:space="0" w:color="auto"/>
        <w:right w:val="none" w:sz="0" w:space="0" w:color="auto"/>
      </w:divBdr>
    </w:div>
    <w:div w:id="1505052950">
      <w:bodyDiv w:val="1"/>
      <w:marLeft w:val="0"/>
      <w:marRight w:val="0"/>
      <w:marTop w:val="0"/>
      <w:marBottom w:val="0"/>
      <w:divBdr>
        <w:top w:val="none" w:sz="0" w:space="0" w:color="auto"/>
        <w:left w:val="none" w:sz="0" w:space="0" w:color="auto"/>
        <w:bottom w:val="none" w:sz="0" w:space="0" w:color="auto"/>
        <w:right w:val="none" w:sz="0" w:space="0" w:color="auto"/>
      </w:divBdr>
      <w:divsChild>
        <w:div w:id="68966935">
          <w:marLeft w:val="547"/>
          <w:marRight w:val="0"/>
          <w:marTop w:val="0"/>
          <w:marBottom w:val="0"/>
          <w:divBdr>
            <w:top w:val="none" w:sz="0" w:space="0" w:color="auto"/>
            <w:left w:val="none" w:sz="0" w:space="0" w:color="auto"/>
            <w:bottom w:val="none" w:sz="0" w:space="0" w:color="auto"/>
            <w:right w:val="none" w:sz="0" w:space="0" w:color="auto"/>
          </w:divBdr>
        </w:div>
        <w:div w:id="1184053197">
          <w:marLeft w:val="547"/>
          <w:marRight w:val="0"/>
          <w:marTop w:val="0"/>
          <w:marBottom w:val="0"/>
          <w:divBdr>
            <w:top w:val="none" w:sz="0" w:space="0" w:color="auto"/>
            <w:left w:val="none" w:sz="0" w:space="0" w:color="auto"/>
            <w:bottom w:val="none" w:sz="0" w:space="0" w:color="auto"/>
            <w:right w:val="none" w:sz="0" w:space="0" w:color="auto"/>
          </w:divBdr>
        </w:div>
        <w:div w:id="1572354318">
          <w:marLeft w:val="547"/>
          <w:marRight w:val="0"/>
          <w:marTop w:val="0"/>
          <w:marBottom w:val="0"/>
          <w:divBdr>
            <w:top w:val="none" w:sz="0" w:space="0" w:color="auto"/>
            <w:left w:val="none" w:sz="0" w:space="0" w:color="auto"/>
            <w:bottom w:val="none" w:sz="0" w:space="0" w:color="auto"/>
            <w:right w:val="none" w:sz="0" w:space="0" w:color="auto"/>
          </w:divBdr>
        </w:div>
      </w:divsChild>
    </w:div>
    <w:div w:id="1521773848">
      <w:bodyDiv w:val="1"/>
      <w:marLeft w:val="0"/>
      <w:marRight w:val="0"/>
      <w:marTop w:val="0"/>
      <w:marBottom w:val="0"/>
      <w:divBdr>
        <w:top w:val="none" w:sz="0" w:space="0" w:color="auto"/>
        <w:left w:val="none" w:sz="0" w:space="0" w:color="auto"/>
        <w:bottom w:val="none" w:sz="0" w:space="0" w:color="auto"/>
        <w:right w:val="none" w:sz="0" w:space="0" w:color="auto"/>
      </w:divBdr>
    </w:div>
    <w:div w:id="1523976943">
      <w:bodyDiv w:val="1"/>
      <w:marLeft w:val="0"/>
      <w:marRight w:val="0"/>
      <w:marTop w:val="0"/>
      <w:marBottom w:val="0"/>
      <w:divBdr>
        <w:top w:val="none" w:sz="0" w:space="0" w:color="auto"/>
        <w:left w:val="none" w:sz="0" w:space="0" w:color="auto"/>
        <w:bottom w:val="none" w:sz="0" w:space="0" w:color="auto"/>
        <w:right w:val="none" w:sz="0" w:space="0" w:color="auto"/>
      </w:divBdr>
      <w:divsChild>
        <w:div w:id="724255013">
          <w:marLeft w:val="1800"/>
          <w:marRight w:val="0"/>
          <w:marTop w:val="96"/>
          <w:marBottom w:val="0"/>
          <w:divBdr>
            <w:top w:val="none" w:sz="0" w:space="0" w:color="auto"/>
            <w:left w:val="none" w:sz="0" w:space="0" w:color="auto"/>
            <w:bottom w:val="none" w:sz="0" w:space="0" w:color="auto"/>
            <w:right w:val="none" w:sz="0" w:space="0" w:color="auto"/>
          </w:divBdr>
        </w:div>
        <w:div w:id="825514823">
          <w:marLeft w:val="1800"/>
          <w:marRight w:val="0"/>
          <w:marTop w:val="96"/>
          <w:marBottom w:val="0"/>
          <w:divBdr>
            <w:top w:val="none" w:sz="0" w:space="0" w:color="auto"/>
            <w:left w:val="none" w:sz="0" w:space="0" w:color="auto"/>
            <w:bottom w:val="none" w:sz="0" w:space="0" w:color="auto"/>
            <w:right w:val="none" w:sz="0" w:space="0" w:color="auto"/>
          </w:divBdr>
        </w:div>
      </w:divsChild>
    </w:div>
    <w:div w:id="1529294337">
      <w:bodyDiv w:val="1"/>
      <w:marLeft w:val="0"/>
      <w:marRight w:val="0"/>
      <w:marTop w:val="0"/>
      <w:marBottom w:val="0"/>
      <w:divBdr>
        <w:top w:val="none" w:sz="0" w:space="0" w:color="auto"/>
        <w:left w:val="none" w:sz="0" w:space="0" w:color="auto"/>
        <w:bottom w:val="none" w:sz="0" w:space="0" w:color="auto"/>
        <w:right w:val="none" w:sz="0" w:space="0" w:color="auto"/>
      </w:divBdr>
    </w:div>
    <w:div w:id="1538739081">
      <w:bodyDiv w:val="1"/>
      <w:marLeft w:val="0"/>
      <w:marRight w:val="0"/>
      <w:marTop w:val="0"/>
      <w:marBottom w:val="0"/>
      <w:divBdr>
        <w:top w:val="none" w:sz="0" w:space="0" w:color="auto"/>
        <w:left w:val="none" w:sz="0" w:space="0" w:color="auto"/>
        <w:bottom w:val="none" w:sz="0" w:space="0" w:color="auto"/>
        <w:right w:val="none" w:sz="0" w:space="0" w:color="auto"/>
      </w:divBdr>
    </w:div>
    <w:div w:id="1543443154">
      <w:bodyDiv w:val="1"/>
      <w:marLeft w:val="0"/>
      <w:marRight w:val="0"/>
      <w:marTop w:val="0"/>
      <w:marBottom w:val="0"/>
      <w:divBdr>
        <w:top w:val="none" w:sz="0" w:space="0" w:color="auto"/>
        <w:left w:val="none" w:sz="0" w:space="0" w:color="auto"/>
        <w:bottom w:val="none" w:sz="0" w:space="0" w:color="auto"/>
        <w:right w:val="none" w:sz="0" w:space="0" w:color="auto"/>
      </w:divBdr>
    </w:div>
    <w:div w:id="1563632958">
      <w:bodyDiv w:val="1"/>
      <w:marLeft w:val="0"/>
      <w:marRight w:val="0"/>
      <w:marTop w:val="0"/>
      <w:marBottom w:val="0"/>
      <w:divBdr>
        <w:top w:val="none" w:sz="0" w:space="0" w:color="auto"/>
        <w:left w:val="none" w:sz="0" w:space="0" w:color="auto"/>
        <w:bottom w:val="none" w:sz="0" w:space="0" w:color="auto"/>
        <w:right w:val="none" w:sz="0" w:space="0" w:color="auto"/>
      </w:divBdr>
      <w:divsChild>
        <w:div w:id="279382579">
          <w:marLeft w:val="547"/>
          <w:marRight w:val="0"/>
          <w:marTop w:val="125"/>
          <w:marBottom w:val="0"/>
          <w:divBdr>
            <w:top w:val="none" w:sz="0" w:space="0" w:color="auto"/>
            <w:left w:val="none" w:sz="0" w:space="0" w:color="auto"/>
            <w:bottom w:val="none" w:sz="0" w:space="0" w:color="auto"/>
            <w:right w:val="none" w:sz="0" w:space="0" w:color="auto"/>
          </w:divBdr>
        </w:div>
      </w:divsChild>
    </w:div>
    <w:div w:id="1591044773">
      <w:bodyDiv w:val="1"/>
      <w:marLeft w:val="0"/>
      <w:marRight w:val="0"/>
      <w:marTop w:val="0"/>
      <w:marBottom w:val="0"/>
      <w:divBdr>
        <w:top w:val="none" w:sz="0" w:space="0" w:color="auto"/>
        <w:left w:val="none" w:sz="0" w:space="0" w:color="auto"/>
        <w:bottom w:val="none" w:sz="0" w:space="0" w:color="auto"/>
        <w:right w:val="none" w:sz="0" w:space="0" w:color="auto"/>
      </w:divBdr>
      <w:divsChild>
        <w:div w:id="28531737">
          <w:marLeft w:val="418"/>
          <w:marRight w:val="0"/>
          <w:marTop w:val="0"/>
          <w:marBottom w:val="0"/>
          <w:divBdr>
            <w:top w:val="none" w:sz="0" w:space="0" w:color="auto"/>
            <w:left w:val="none" w:sz="0" w:space="0" w:color="auto"/>
            <w:bottom w:val="none" w:sz="0" w:space="0" w:color="auto"/>
            <w:right w:val="none" w:sz="0" w:space="0" w:color="auto"/>
          </w:divBdr>
        </w:div>
        <w:div w:id="1053429608">
          <w:marLeft w:val="418"/>
          <w:marRight w:val="0"/>
          <w:marTop w:val="0"/>
          <w:marBottom w:val="0"/>
          <w:divBdr>
            <w:top w:val="none" w:sz="0" w:space="0" w:color="auto"/>
            <w:left w:val="none" w:sz="0" w:space="0" w:color="auto"/>
            <w:bottom w:val="none" w:sz="0" w:space="0" w:color="auto"/>
            <w:right w:val="none" w:sz="0" w:space="0" w:color="auto"/>
          </w:divBdr>
        </w:div>
        <w:div w:id="1567718187">
          <w:marLeft w:val="418"/>
          <w:marRight w:val="0"/>
          <w:marTop w:val="0"/>
          <w:marBottom w:val="0"/>
          <w:divBdr>
            <w:top w:val="none" w:sz="0" w:space="0" w:color="auto"/>
            <w:left w:val="none" w:sz="0" w:space="0" w:color="auto"/>
            <w:bottom w:val="none" w:sz="0" w:space="0" w:color="auto"/>
            <w:right w:val="none" w:sz="0" w:space="0" w:color="auto"/>
          </w:divBdr>
        </w:div>
        <w:div w:id="1569919143">
          <w:marLeft w:val="418"/>
          <w:marRight w:val="0"/>
          <w:marTop w:val="0"/>
          <w:marBottom w:val="0"/>
          <w:divBdr>
            <w:top w:val="none" w:sz="0" w:space="0" w:color="auto"/>
            <w:left w:val="none" w:sz="0" w:space="0" w:color="auto"/>
            <w:bottom w:val="none" w:sz="0" w:space="0" w:color="auto"/>
            <w:right w:val="none" w:sz="0" w:space="0" w:color="auto"/>
          </w:divBdr>
        </w:div>
      </w:divsChild>
    </w:div>
    <w:div w:id="1597054412">
      <w:bodyDiv w:val="1"/>
      <w:marLeft w:val="0"/>
      <w:marRight w:val="0"/>
      <w:marTop w:val="0"/>
      <w:marBottom w:val="0"/>
      <w:divBdr>
        <w:top w:val="none" w:sz="0" w:space="0" w:color="auto"/>
        <w:left w:val="none" w:sz="0" w:space="0" w:color="auto"/>
        <w:bottom w:val="none" w:sz="0" w:space="0" w:color="auto"/>
        <w:right w:val="none" w:sz="0" w:space="0" w:color="auto"/>
      </w:divBdr>
    </w:div>
    <w:div w:id="1607737871">
      <w:bodyDiv w:val="1"/>
      <w:marLeft w:val="0"/>
      <w:marRight w:val="0"/>
      <w:marTop w:val="0"/>
      <w:marBottom w:val="0"/>
      <w:divBdr>
        <w:top w:val="none" w:sz="0" w:space="0" w:color="auto"/>
        <w:left w:val="none" w:sz="0" w:space="0" w:color="auto"/>
        <w:bottom w:val="none" w:sz="0" w:space="0" w:color="auto"/>
        <w:right w:val="none" w:sz="0" w:space="0" w:color="auto"/>
      </w:divBdr>
    </w:div>
    <w:div w:id="1615555096">
      <w:bodyDiv w:val="1"/>
      <w:marLeft w:val="0"/>
      <w:marRight w:val="0"/>
      <w:marTop w:val="0"/>
      <w:marBottom w:val="0"/>
      <w:divBdr>
        <w:top w:val="none" w:sz="0" w:space="0" w:color="auto"/>
        <w:left w:val="none" w:sz="0" w:space="0" w:color="auto"/>
        <w:bottom w:val="none" w:sz="0" w:space="0" w:color="auto"/>
        <w:right w:val="none" w:sz="0" w:space="0" w:color="auto"/>
      </w:divBdr>
    </w:div>
    <w:div w:id="1627201931">
      <w:bodyDiv w:val="1"/>
      <w:marLeft w:val="0"/>
      <w:marRight w:val="0"/>
      <w:marTop w:val="0"/>
      <w:marBottom w:val="0"/>
      <w:divBdr>
        <w:top w:val="none" w:sz="0" w:space="0" w:color="auto"/>
        <w:left w:val="none" w:sz="0" w:space="0" w:color="auto"/>
        <w:bottom w:val="none" w:sz="0" w:space="0" w:color="auto"/>
        <w:right w:val="none" w:sz="0" w:space="0" w:color="auto"/>
      </w:divBdr>
    </w:div>
    <w:div w:id="1678966902">
      <w:bodyDiv w:val="1"/>
      <w:marLeft w:val="0"/>
      <w:marRight w:val="0"/>
      <w:marTop w:val="0"/>
      <w:marBottom w:val="0"/>
      <w:divBdr>
        <w:top w:val="none" w:sz="0" w:space="0" w:color="auto"/>
        <w:left w:val="none" w:sz="0" w:space="0" w:color="auto"/>
        <w:bottom w:val="none" w:sz="0" w:space="0" w:color="auto"/>
        <w:right w:val="none" w:sz="0" w:space="0" w:color="auto"/>
      </w:divBdr>
    </w:div>
    <w:div w:id="1716731812">
      <w:bodyDiv w:val="1"/>
      <w:marLeft w:val="0"/>
      <w:marRight w:val="0"/>
      <w:marTop w:val="0"/>
      <w:marBottom w:val="0"/>
      <w:divBdr>
        <w:top w:val="none" w:sz="0" w:space="0" w:color="auto"/>
        <w:left w:val="none" w:sz="0" w:space="0" w:color="auto"/>
        <w:bottom w:val="none" w:sz="0" w:space="0" w:color="auto"/>
        <w:right w:val="none" w:sz="0" w:space="0" w:color="auto"/>
      </w:divBdr>
      <w:divsChild>
        <w:div w:id="179318063">
          <w:marLeft w:val="1267"/>
          <w:marRight w:val="0"/>
          <w:marTop w:val="0"/>
          <w:marBottom w:val="0"/>
          <w:divBdr>
            <w:top w:val="none" w:sz="0" w:space="0" w:color="auto"/>
            <w:left w:val="none" w:sz="0" w:space="0" w:color="auto"/>
            <w:bottom w:val="none" w:sz="0" w:space="0" w:color="auto"/>
            <w:right w:val="none" w:sz="0" w:space="0" w:color="auto"/>
          </w:divBdr>
        </w:div>
      </w:divsChild>
    </w:div>
    <w:div w:id="1751269485">
      <w:bodyDiv w:val="1"/>
      <w:marLeft w:val="0"/>
      <w:marRight w:val="0"/>
      <w:marTop w:val="0"/>
      <w:marBottom w:val="0"/>
      <w:divBdr>
        <w:top w:val="none" w:sz="0" w:space="0" w:color="auto"/>
        <w:left w:val="none" w:sz="0" w:space="0" w:color="auto"/>
        <w:bottom w:val="none" w:sz="0" w:space="0" w:color="auto"/>
        <w:right w:val="none" w:sz="0" w:space="0" w:color="auto"/>
      </w:divBdr>
    </w:div>
    <w:div w:id="1754937367">
      <w:bodyDiv w:val="1"/>
      <w:marLeft w:val="0"/>
      <w:marRight w:val="0"/>
      <w:marTop w:val="0"/>
      <w:marBottom w:val="0"/>
      <w:divBdr>
        <w:top w:val="none" w:sz="0" w:space="0" w:color="auto"/>
        <w:left w:val="none" w:sz="0" w:space="0" w:color="auto"/>
        <w:bottom w:val="none" w:sz="0" w:space="0" w:color="auto"/>
        <w:right w:val="none" w:sz="0" w:space="0" w:color="auto"/>
      </w:divBdr>
    </w:div>
    <w:div w:id="1762214770">
      <w:bodyDiv w:val="1"/>
      <w:marLeft w:val="0"/>
      <w:marRight w:val="0"/>
      <w:marTop w:val="0"/>
      <w:marBottom w:val="0"/>
      <w:divBdr>
        <w:top w:val="none" w:sz="0" w:space="0" w:color="auto"/>
        <w:left w:val="none" w:sz="0" w:space="0" w:color="auto"/>
        <w:bottom w:val="none" w:sz="0" w:space="0" w:color="auto"/>
        <w:right w:val="none" w:sz="0" w:space="0" w:color="auto"/>
      </w:divBdr>
    </w:div>
    <w:div w:id="1772124912">
      <w:bodyDiv w:val="1"/>
      <w:marLeft w:val="0"/>
      <w:marRight w:val="0"/>
      <w:marTop w:val="0"/>
      <w:marBottom w:val="0"/>
      <w:divBdr>
        <w:top w:val="none" w:sz="0" w:space="0" w:color="auto"/>
        <w:left w:val="none" w:sz="0" w:space="0" w:color="auto"/>
        <w:bottom w:val="none" w:sz="0" w:space="0" w:color="auto"/>
        <w:right w:val="none" w:sz="0" w:space="0" w:color="auto"/>
      </w:divBdr>
      <w:divsChild>
        <w:div w:id="64618921">
          <w:marLeft w:val="1037"/>
          <w:marRight w:val="0"/>
          <w:marTop w:val="0"/>
          <w:marBottom w:val="0"/>
          <w:divBdr>
            <w:top w:val="none" w:sz="0" w:space="0" w:color="auto"/>
            <w:left w:val="none" w:sz="0" w:space="0" w:color="auto"/>
            <w:bottom w:val="none" w:sz="0" w:space="0" w:color="auto"/>
            <w:right w:val="none" w:sz="0" w:space="0" w:color="auto"/>
          </w:divBdr>
        </w:div>
        <w:div w:id="214977473">
          <w:marLeft w:val="1037"/>
          <w:marRight w:val="0"/>
          <w:marTop w:val="0"/>
          <w:marBottom w:val="0"/>
          <w:divBdr>
            <w:top w:val="none" w:sz="0" w:space="0" w:color="auto"/>
            <w:left w:val="none" w:sz="0" w:space="0" w:color="auto"/>
            <w:bottom w:val="none" w:sz="0" w:space="0" w:color="auto"/>
            <w:right w:val="none" w:sz="0" w:space="0" w:color="auto"/>
          </w:divBdr>
        </w:div>
        <w:div w:id="1016157495">
          <w:marLeft w:val="1670"/>
          <w:marRight w:val="0"/>
          <w:marTop w:val="0"/>
          <w:marBottom w:val="0"/>
          <w:divBdr>
            <w:top w:val="none" w:sz="0" w:space="0" w:color="auto"/>
            <w:left w:val="none" w:sz="0" w:space="0" w:color="auto"/>
            <w:bottom w:val="none" w:sz="0" w:space="0" w:color="auto"/>
            <w:right w:val="none" w:sz="0" w:space="0" w:color="auto"/>
          </w:divBdr>
        </w:div>
        <w:div w:id="1134373750">
          <w:marLeft w:val="1037"/>
          <w:marRight w:val="0"/>
          <w:marTop w:val="0"/>
          <w:marBottom w:val="0"/>
          <w:divBdr>
            <w:top w:val="none" w:sz="0" w:space="0" w:color="auto"/>
            <w:left w:val="none" w:sz="0" w:space="0" w:color="auto"/>
            <w:bottom w:val="none" w:sz="0" w:space="0" w:color="auto"/>
            <w:right w:val="none" w:sz="0" w:space="0" w:color="auto"/>
          </w:divBdr>
        </w:div>
        <w:div w:id="1541435299">
          <w:marLeft w:val="1670"/>
          <w:marRight w:val="0"/>
          <w:marTop w:val="0"/>
          <w:marBottom w:val="0"/>
          <w:divBdr>
            <w:top w:val="none" w:sz="0" w:space="0" w:color="auto"/>
            <w:left w:val="none" w:sz="0" w:space="0" w:color="auto"/>
            <w:bottom w:val="none" w:sz="0" w:space="0" w:color="auto"/>
            <w:right w:val="none" w:sz="0" w:space="0" w:color="auto"/>
          </w:divBdr>
        </w:div>
        <w:div w:id="1916275751">
          <w:marLeft w:val="1670"/>
          <w:marRight w:val="0"/>
          <w:marTop w:val="0"/>
          <w:marBottom w:val="0"/>
          <w:divBdr>
            <w:top w:val="none" w:sz="0" w:space="0" w:color="auto"/>
            <w:left w:val="none" w:sz="0" w:space="0" w:color="auto"/>
            <w:bottom w:val="none" w:sz="0" w:space="0" w:color="auto"/>
            <w:right w:val="none" w:sz="0" w:space="0" w:color="auto"/>
          </w:divBdr>
        </w:div>
        <w:div w:id="2125685827">
          <w:marLeft w:val="1670"/>
          <w:marRight w:val="0"/>
          <w:marTop w:val="0"/>
          <w:marBottom w:val="0"/>
          <w:divBdr>
            <w:top w:val="none" w:sz="0" w:space="0" w:color="auto"/>
            <w:left w:val="none" w:sz="0" w:space="0" w:color="auto"/>
            <w:bottom w:val="none" w:sz="0" w:space="0" w:color="auto"/>
            <w:right w:val="none" w:sz="0" w:space="0" w:color="auto"/>
          </w:divBdr>
        </w:div>
      </w:divsChild>
    </w:div>
    <w:div w:id="1782186474">
      <w:bodyDiv w:val="1"/>
      <w:marLeft w:val="0"/>
      <w:marRight w:val="0"/>
      <w:marTop w:val="0"/>
      <w:marBottom w:val="0"/>
      <w:divBdr>
        <w:top w:val="none" w:sz="0" w:space="0" w:color="auto"/>
        <w:left w:val="none" w:sz="0" w:space="0" w:color="auto"/>
        <w:bottom w:val="none" w:sz="0" w:space="0" w:color="auto"/>
        <w:right w:val="none" w:sz="0" w:space="0" w:color="auto"/>
      </w:divBdr>
    </w:div>
    <w:div w:id="1785881944">
      <w:bodyDiv w:val="1"/>
      <w:marLeft w:val="0"/>
      <w:marRight w:val="0"/>
      <w:marTop w:val="0"/>
      <w:marBottom w:val="0"/>
      <w:divBdr>
        <w:top w:val="none" w:sz="0" w:space="0" w:color="auto"/>
        <w:left w:val="none" w:sz="0" w:space="0" w:color="auto"/>
        <w:bottom w:val="none" w:sz="0" w:space="0" w:color="auto"/>
        <w:right w:val="none" w:sz="0" w:space="0" w:color="auto"/>
      </w:divBdr>
    </w:div>
    <w:div w:id="1815634493">
      <w:bodyDiv w:val="1"/>
      <w:marLeft w:val="0"/>
      <w:marRight w:val="0"/>
      <w:marTop w:val="0"/>
      <w:marBottom w:val="0"/>
      <w:divBdr>
        <w:top w:val="none" w:sz="0" w:space="0" w:color="auto"/>
        <w:left w:val="none" w:sz="0" w:space="0" w:color="auto"/>
        <w:bottom w:val="none" w:sz="0" w:space="0" w:color="auto"/>
        <w:right w:val="none" w:sz="0" w:space="0" w:color="auto"/>
      </w:divBdr>
      <w:divsChild>
        <w:div w:id="403114553">
          <w:marLeft w:val="1166"/>
          <w:marRight w:val="0"/>
          <w:marTop w:val="0"/>
          <w:marBottom w:val="0"/>
          <w:divBdr>
            <w:top w:val="none" w:sz="0" w:space="0" w:color="auto"/>
            <w:left w:val="none" w:sz="0" w:space="0" w:color="auto"/>
            <w:bottom w:val="none" w:sz="0" w:space="0" w:color="auto"/>
            <w:right w:val="none" w:sz="0" w:space="0" w:color="auto"/>
          </w:divBdr>
        </w:div>
        <w:div w:id="1129973462">
          <w:marLeft w:val="547"/>
          <w:marRight w:val="0"/>
          <w:marTop w:val="0"/>
          <w:marBottom w:val="0"/>
          <w:divBdr>
            <w:top w:val="none" w:sz="0" w:space="0" w:color="auto"/>
            <w:left w:val="none" w:sz="0" w:space="0" w:color="auto"/>
            <w:bottom w:val="none" w:sz="0" w:space="0" w:color="auto"/>
            <w:right w:val="none" w:sz="0" w:space="0" w:color="auto"/>
          </w:divBdr>
        </w:div>
        <w:div w:id="1162962948">
          <w:marLeft w:val="1166"/>
          <w:marRight w:val="0"/>
          <w:marTop w:val="0"/>
          <w:marBottom w:val="0"/>
          <w:divBdr>
            <w:top w:val="none" w:sz="0" w:space="0" w:color="auto"/>
            <w:left w:val="none" w:sz="0" w:space="0" w:color="auto"/>
            <w:bottom w:val="none" w:sz="0" w:space="0" w:color="auto"/>
            <w:right w:val="none" w:sz="0" w:space="0" w:color="auto"/>
          </w:divBdr>
        </w:div>
        <w:div w:id="1397584192">
          <w:marLeft w:val="1166"/>
          <w:marRight w:val="0"/>
          <w:marTop w:val="0"/>
          <w:marBottom w:val="0"/>
          <w:divBdr>
            <w:top w:val="none" w:sz="0" w:space="0" w:color="auto"/>
            <w:left w:val="none" w:sz="0" w:space="0" w:color="auto"/>
            <w:bottom w:val="none" w:sz="0" w:space="0" w:color="auto"/>
            <w:right w:val="none" w:sz="0" w:space="0" w:color="auto"/>
          </w:divBdr>
        </w:div>
        <w:div w:id="1866287597">
          <w:marLeft w:val="1166"/>
          <w:marRight w:val="0"/>
          <w:marTop w:val="0"/>
          <w:marBottom w:val="0"/>
          <w:divBdr>
            <w:top w:val="none" w:sz="0" w:space="0" w:color="auto"/>
            <w:left w:val="none" w:sz="0" w:space="0" w:color="auto"/>
            <w:bottom w:val="none" w:sz="0" w:space="0" w:color="auto"/>
            <w:right w:val="none" w:sz="0" w:space="0" w:color="auto"/>
          </w:divBdr>
        </w:div>
        <w:div w:id="1988195135">
          <w:marLeft w:val="1166"/>
          <w:marRight w:val="0"/>
          <w:marTop w:val="0"/>
          <w:marBottom w:val="0"/>
          <w:divBdr>
            <w:top w:val="none" w:sz="0" w:space="0" w:color="auto"/>
            <w:left w:val="none" w:sz="0" w:space="0" w:color="auto"/>
            <w:bottom w:val="none" w:sz="0" w:space="0" w:color="auto"/>
            <w:right w:val="none" w:sz="0" w:space="0" w:color="auto"/>
          </w:divBdr>
        </w:div>
        <w:div w:id="2017076092">
          <w:marLeft w:val="418"/>
          <w:marRight w:val="0"/>
          <w:marTop w:val="0"/>
          <w:marBottom w:val="0"/>
          <w:divBdr>
            <w:top w:val="none" w:sz="0" w:space="0" w:color="auto"/>
            <w:left w:val="none" w:sz="0" w:space="0" w:color="auto"/>
            <w:bottom w:val="none" w:sz="0" w:space="0" w:color="auto"/>
            <w:right w:val="none" w:sz="0" w:space="0" w:color="auto"/>
          </w:divBdr>
        </w:div>
      </w:divsChild>
    </w:div>
    <w:div w:id="1820345308">
      <w:bodyDiv w:val="1"/>
      <w:marLeft w:val="0"/>
      <w:marRight w:val="0"/>
      <w:marTop w:val="0"/>
      <w:marBottom w:val="0"/>
      <w:divBdr>
        <w:top w:val="none" w:sz="0" w:space="0" w:color="auto"/>
        <w:left w:val="none" w:sz="0" w:space="0" w:color="auto"/>
        <w:bottom w:val="none" w:sz="0" w:space="0" w:color="auto"/>
        <w:right w:val="none" w:sz="0" w:space="0" w:color="auto"/>
      </w:divBdr>
    </w:div>
    <w:div w:id="1891989011">
      <w:bodyDiv w:val="1"/>
      <w:marLeft w:val="0"/>
      <w:marRight w:val="0"/>
      <w:marTop w:val="0"/>
      <w:marBottom w:val="0"/>
      <w:divBdr>
        <w:top w:val="none" w:sz="0" w:space="0" w:color="auto"/>
        <w:left w:val="none" w:sz="0" w:space="0" w:color="auto"/>
        <w:bottom w:val="none" w:sz="0" w:space="0" w:color="auto"/>
        <w:right w:val="none" w:sz="0" w:space="0" w:color="auto"/>
      </w:divBdr>
      <w:divsChild>
        <w:div w:id="29037996">
          <w:marLeft w:val="547"/>
          <w:marRight w:val="0"/>
          <w:marTop w:val="0"/>
          <w:marBottom w:val="0"/>
          <w:divBdr>
            <w:top w:val="none" w:sz="0" w:space="0" w:color="auto"/>
            <w:left w:val="none" w:sz="0" w:space="0" w:color="auto"/>
            <w:bottom w:val="none" w:sz="0" w:space="0" w:color="auto"/>
            <w:right w:val="none" w:sz="0" w:space="0" w:color="auto"/>
          </w:divBdr>
        </w:div>
        <w:div w:id="1239559193">
          <w:marLeft w:val="547"/>
          <w:marRight w:val="0"/>
          <w:marTop w:val="0"/>
          <w:marBottom w:val="0"/>
          <w:divBdr>
            <w:top w:val="none" w:sz="0" w:space="0" w:color="auto"/>
            <w:left w:val="none" w:sz="0" w:space="0" w:color="auto"/>
            <w:bottom w:val="none" w:sz="0" w:space="0" w:color="auto"/>
            <w:right w:val="none" w:sz="0" w:space="0" w:color="auto"/>
          </w:divBdr>
        </w:div>
      </w:divsChild>
    </w:div>
    <w:div w:id="1900825204">
      <w:bodyDiv w:val="1"/>
      <w:marLeft w:val="0"/>
      <w:marRight w:val="0"/>
      <w:marTop w:val="0"/>
      <w:marBottom w:val="0"/>
      <w:divBdr>
        <w:top w:val="none" w:sz="0" w:space="0" w:color="auto"/>
        <w:left w:val="none" w:sz="0" w:space="0" w:color="auto"/>
        <w:bottom w:val="none" w:sz="0" w:space="0" w:color="auto"/>
        <w:right w:val="none" w:sz="0" w:space="0" w:color="auto"/>
      </w:divBdr>
      <w:divsChild>
        <w:div w:id="22874589">
          <w:marLeft w:val="1166"/>
          <w:marRight w:val="0"/>
          <w:marTop w:val="0"/>
          <w:marBottom w:val="0"/>
          <w:divBdr>
            <w:top w:val="none" w:sz="0" w:space="0" w:color="auto"/>
            <w:left w:val="none" w:sz="0" w:space="0" w:color="auto"/>
            <w:bottom w:val="none" w:sz="0" w:space="0" w:color="auto"/>
            <w:right w:val="none" w:sz="0" w:space="0" w:color="auto"/>
          </w:divBdr>
        </w:div>
        <w:div w:id="24450956">
          <w:marLeft w:val="547"/>
          <w:marRight w:val="0"/>
          <w:marTop w:val="0"/>
          <w:marBottom w:val="0"/>
          <w:divBdr>
            <w:top w:val="none" w:sz="0" w:space="0" w:color="auto"/>
            <w:left w:val="none" w:sz="0" w:space="0" w:color="auto"/>
            <w:bottom w:val="none" w:sz="0" w:space="0" w:color="auto"/>
            <w:right w:val="none" w:sz="0" w:space="0" w:color="auto"/>
          </w:divBdr>
        </w:div>
        <w:div w:id="435294619">
          <w:marLeft w:val="547"/>
          <w:marRight w:val="0"/>
          <w:marTop w:val="0"/>
          <w:marBottom w:val="0"/>
          <w:divBdr>
            <w:top w:val="none" w:sz="0" w:space="0" w:color="auto"/>
            <w:left w:val="none" w:sz="0" w:space="0" w:color="auto"/>
            <w:bottom w:val="none" w:sz="0" w:space="0" w:color="auto"/>
            <w:right w:val="none" w:sz="0" w:space="0" w:color="auto"/>
          </w:divBdr>
        </w:div>
      </w:divsChild>
    </w:div>
    <w:div w:id="1926455421">
      <w:bodyDiv w:val="1"/>
      <w:marLeft w:val="0"/>
      <w:marRight w:val="0"/>
      <w:marTop w:val="0"/>
      <w:marBottom w:val="0"/>
      <w:divBdr>
        <w:top w:val="none" w:sz="0" w:space="0" w:color="auto"/>
        <w:left w:val="none" w:sz="0" w:space="0" w:color="auto"/>
        <w:bottom w:val="none" w:sz="0" w:space="0" w:color="auto"/>
        <w:right w:val="none" w:sz="0" w:space="0" w:color="auto"/>
      </w:divBdr>
    </w:div>
    <w:div w:id="196411494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35">
          <w:marLeft w:val="0"/>
          <w:marRight w:val="0"/>
          <w:marTop w:val="0"/>
          <w:marBottom w:val="0"/>
          <w:divBdr>
            <w:top w:val="none" w:sz="0" w:space="0" w:color="auto"/>
            <w:left w:val="none" w:sz="0" w:space="0" w:color="auto"/>
            <w:bottom w:val="none" w:sz="0" w:space="0" w:color="auto"/>
            <w:right w:val="none" w:sz="0" w:space="0" w:color="auto"/>
          </w:divBdr>
        </w:div>
      </w:divsChild>
    </w:div>
    <w:div w:id="1974561225">
      <w:bodyDiv w:val="1"/>
      <w:marLeft w:val="0"/>
      <w:marRight w:val="0"/>
      <w:marTop w:val="0"/>
      <w:marBottom w:val="0"/>
      <w:divBdr>
        <w:top w:val="none" w:sz="0" w:space="0" w:color="auto"/>
        <w:left w:val="none" w:sz="0" w:space="0" w:color="auto"/>
        <w:bottom w:val="none" w:sz="0" w:space="0" w:color="auto"/>
        <w:right w:val="none" w:sz="0" w:space="0" w:color="auto"/>
      </w:divBdr>
    </w:div>
    <w:div w:id="1976594607">
      <w:bodyDiv w:val="1"/>
      <w:marLeft w:val="0"/>
      <w:marRight w:val="0"/>
      <w:marTop w:val="0"/>
      <w:marBottom w:val="0"/>
      <w:divBdr>
        <w:top w:val="none" w:sz="0" w:space="0" w:color="auto"/>
        <w:left w:val="none" w:sz="0" w:space="0" w:color="auto"/>
        <w:bottom w:val="none" w:sz="0" w:space="0" w:color="auto"/>
        <w:right w:val="none" w:sz="0" w:space="0" w:color="auto"/>
      </w:divBdr>
    </w:div>
    <w:div w:id="2028554084">
      <w:bodyDiv w:val="1"/>
      <w:marLeft w:val="0"/>
      <w:marRight w:val="0"/>
      <w:marTop w:val="0"/>
      <w:marBottom w:val="0"/>
      <w:divBdr>
        <w:top w:val="none" w:sz="0" w:space="0" w:color="auto"/>
        <w:left w:val="none" w:sz="0" w:space="0" w:color="auto"/>
        <w:bottom w:val="none" w:sz="0" w:space="0" w:color="auto"/>
        <w:right w:val="none" w:sz="0" w:space="0" w:color="auto"/>
      </w:divBdr>
    </w:div>
    <w:div w:id="2086880809">
      <w:bodyDiv w:val="1"/>
      <w:marLeft w:val="0"/>
      <w:marRight w:val="0"/>
      <w:marTop w:val="0"/>
      <w:marBottom w:val="0"/>
      <w:divBdr>
        <w:top w:val="none" w:sz="0" w:space="0" w:color="auto"/>
        <w:left w:val="none" w:sz="0" w:space="0" w:color="auto"/>
        <w:bottom w:val="none" w:sz="0" w:space="0" w:color="auto"/>
        <w:right w:val="none" w:sz="0" w:space="0" w:color="auto"/>
      </w:divBdr>
      <w:divsChild>
        <w:div w:id="232590266">
          <w:marLeft w:val="806"/>
          <w:marRight w:val="0"/>
          <w:marTop w:val="128"/>
          <w:marBottom w:val="0"/>
          <w:divBdr>
            <w:top w:val="none" w:sz="0" w:space="0" w:color="auto"/>
            <w:left w:val="none" w:sz="0" w:space="0" w:color="auto"/>
            <w:bottom w:val="none" w:sz="0" w:space="0" w:color="auto"/>
            <w:right w:val="none" w:sz="0" w:space="0" w:color="auto"/>
          </w:divBdr>
        </w:div>
        <w:div w:id="440881998">
          <w:marLeft w:val="1656"/>
          <w:marRight w:val="0"/>
          <w:marTop w:val="112"/>
          <w:marBottom w:val="0"/>
          <w:divBdr>
            <w:top w:val="none" w:sz="0" w:space="0" w:color="auto"/>
            <w:left w:val="none" w:sz="0" w:space="0" w:color="auto"/>
            <w:bottom w:val="none" w:sz="0" w:space="0" w:color="auto"/>
            <w:right w:val="none" w:sz="0" w:space="0" w:color="auto"/>
          </w:divBdr>
        </w:div>
        <w:div w:id="624582721">
          <w:marLeft w:val="806"/>
          <w:marRight w:val="0"/>
          <w:marTop w:val="128"/>
          <w:marBottom w:val="0"/>
          <w:divBdr>
            <w:top w:val="none" w:sz="0" w:space="0" w:color="auto"/>
            <w:left w:val="none" w:sz="0" w:space="0" w:color="auto"/>
            <w:bottom w:val="none" w:sz="0" w:space="0" w:color="auto"/>
            <w:right w:val="none" w:sz="0" w:space="0" w:color="auto"/>
          </w:divBdr>
        </w:div>
        <w:div w:id="710374528">
          <w:marLeft w:val="806"/>
          <w:marRight w:val="0"/>
          <w:marTop w:val="128"/>
          <w:marBottom w:val="0"/>
          <w:divBdr>
            <w:top w:val="none" w:sz="0" w:space="0" w:color="auto"/>
            <w:left w:val="none" w:sz="0" w:space="0" w:color="auto"/>
            <w:bottom w:val="none" w:sz="0" w:space="0" w:color="auto"/>
            <w:right w:val="none" w:sz="0" w:space="0" w:color="auto"/>
          </w:divBdr>
        </w:div>
        <w:div w:id="1103458862">
          <w:marLeft w:val="806"/>
          <w:marRight w:val="0"/>
          <w:marTop w:val="128"/>
          <w:marBottom w:val="0"/>
          <w:divBdr>
            <w:top w:val="none" w:sz="0" w:space="0" w:color="auto"/>
            <w:left w:val="none" w:sz="0" w:space="0" w:color="auto"/>
            <w:bottom w:val="none" w:sz="0" w:space="0" w:color="auto"/>
            <w:right w:val="none" w:sz="0" w:space="0" w:color="auto"/>
          </w:divBdr>
        </w:div>
        <w:div w:id="1453288600">
          <w:marLeft w:val="1656"/>
          <w:marRight w:val="0"/>
          <w:marTop w:val="112"/>
          <w:marBottom w:val="0"/>
          <w:divBdr>
            <w:top w:val="none" w:sz="0" w:space="0" w:color="auto"/>
            <w:left w:val="none" w:sz="0" w:space="0" w:color="auto"/>
            <w:bottom w:val="none" w:sz="0" w:space="0" w:color="auto"/>
            <w:right w:val="none" w:sz="0" w:space="0" w:color="auto"/>
          </w:divBdr>
        </w:div>
      </w:divsChild>
    </w:div>
    <w:div w:id="2094668671">
      <w:bodyDiv w:val="1"/>
      <w:marLeft w:val="0"/>
      <w:marRight w:val="0"/>
      <w:marTop w:val="0"/>
      <w:marBottom w:val="0"/>
      <w:divBdr>
        <w:top w:val="none" w:sz="0" w:space="0" w:color="auto"/>
        <w:left w:val="none" w:sz="0" w:space="0" w:color="auto"/>
        <w:bottom w:val="none" w:sz="0" w:space="0" w:color="auto"/>
        <w:right w:val="none" w:sz="0" w:space="0" w:color="auto"/>
      </w:divBdr>
      <w:divsChild>
        <w:div w:id="71850811">
          <w:marLeft w:val="418"/>
          <w:marRight w:val="0"/>
          <w:marTop w:val="128"/>
          <w:marBottom w:val="0"/>
          <w:divBdr>
            <w:top w:val="none" w:sz="0" w:space="0" w:color="auto"/>
            <w:left w:val="none" w:sz="0" w:space="0" w:color="auto"/>
            <w:bottom w:val="none" w:sz="0" w:space="0" w:color="auto"/>
            <w:right w:val="none" w:sz="0" w:space="0" w:color="auto"/>
          </w:divBdr>
        </w:div>
        <w:div w:id="1051614265">
          <w:marLeft w:val="418"/>
          <w:marRight w:val="0"/>
          <w:marTop w:val="128"/>
          <w:marBottom w:val="0"/>
          <w:divBdr>
            <w:top w:val="none" w:sz="0" w:space="0" w:color="auto"/>
            <w:left w:val="none" w:sz="0" w:space="0" w:color="auto"/>
            <w:bottom w:val="none" w:sz="0" w:space="0" w:color="auto"/>
            <w:right w:val="none" w:sz="0" w:space="0" w:color="auto"/>
          </w:divBdr>
        </w:div>
        <w:div w:id="1561286258">
          <w:marLeft w:val="1166"/>
          <w:marRight w:val="0"/>
          <w:marTop w:val="112"/>
          <w:marBottom w:val="0"/>
          <w:divBdr>
            <w:top w:val="none" w:sz="0" w:space="0" w:color="auto"/>
            <w:left w:val="none" w:sz="0" w:space="0" w:color="auto"/>
            <w:bottom w:val="none" w:sz="0" w:space="0" w:color="auto"/>
            <w:right w:val="none" w:sz="0" w:space="0" w:color="auto"/>
          </w:divBdr>
        </w:div>
      </w:divsChild>
    </w:div>
    <w:div w:id="2114282002">
      <w:bodyDiv w:val="1"/>
      <w:marLeft w:val="0"/>
      <w:marRight w:val="0"/>
      <w:marTop w:val="0"/>
      <w:marBottom w:val="0"/>
      <w:divBdr>
        <w:top w:val="none" w:sz="0" w:space="0" w:color="auto"/>
        <w:left w:val="none" w:sz="0" w:space="0" w:color="auto"/>
        <w:bottom w:val="none" w:sz="0" w:space="0" w:color="auto"/>
        <w:right w:val="none" w:sz="0" w:space="0" w:color="auto"/>
      </w:divBdr>
      <w:divsChild>
        <w:div w:id="902061143">
          <w:marLeft w:val="547"/>
          <w:marRight w:val="0"/>
          <w:marTop w:val="125"/>
          <w:marBottom w:val="0"/>
          <w:divBdr>
            <w:top w:val="none" w:sz="0" w:space="0" w:color="auto"/>
            <w:left w:val="none" w:sz="0" w:space="0" w:color="auto"/>
            <w:bottom w:val="none" w:sz="0" w:space="0" w:color="auto"/>
            <w:right w:val="none" w:sz="0" w:space="0" w:color="auto"/>
          </w:divBdr>
        </w:div>
        <w:div w:id="1405882657">
          <w:marLeft w:val="547"/>
          <w:marRight w:val="0"/>
          <w:marTop w:val="125"/>
          <w:marBottom w:val="0"/>
          <w:divBdr>
            <w:top w:val="none" w:sz="0" w:space="0" w:color="auto"/>
            <w:left w:val="none" w:sz="0" w:space="0" w:color="auto"/>
            <w:bottom w:val="none" w:sz="0" w:space="0" w:color="auto"/>
            <w:right w:val="none" w:sz="0" w:space="0" w:color="auto"/>
          </w:divBdr>
        </w:div>
        <w:div w:id="1994991218">
          <w:marLeft w:val="547"/>
          <w:marRight w:val="0"/>
          <w:marTop w:val="125"/>
          <w:marBottom w:val="0"/>
          <w:divBdr>
            <w:top w:val="none" w:sz="0" w:space="0" w:color="auto"/>
            <w:left w:val="none" w:sz="0" w:space="0" w:color="auto"/>
            <w:bottom w:val="none" w:sz="0" w:space="0" w:color="auto"/>
            <w:right w:val="none" w:sz="0" w:space="0" w:color="auto"/>
          </w:divBdr>
        </w:div>
      </w:divsChild>
    </w:div>
    <w:div w:id="2121295197">
      <w:bodyDiv w:val="1"/>
      <w:marLeft w:val="0"/>
      <w:marRight w:val="0"/>
      <w:marTop w:val="0"/>
      <w:marBottom w:val="0"/>
      <w:divBdr>
        <w:top w:val="none" w:sz="0" w:space="0" w:color="auto"/>
        <w:left w:val="none" w:sz="0" w:space="0" w:color="auto"/>
        <w:bottom w:val="none" w:sz="0" w:space="0" w:color="auto"/>
        <w:right w:val="none" w:sz="0" w:space="0" w:color="auto"/>
      </w:divBdr>
    </w:div>
    <w:div w:id="21337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ccess.redhat.com/documentation/en-us/red_hat_enterprise_linux/8/html/managing_storage_devices/index"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vandenboogaard\AppData\Roaming\microsoft\Templates\TICT-CV1SE2-24%20opdrachtbeschrijv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232B3E87884A4EB1A327DFCF8E71E5" ma:contentTypeVersion="0" ma:contentTypeDescription="Create a new document." ma:contentTypeScope="" ma:versionID="88b9cfb388b3c076290f647c3331609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60CFBB-367A-4C19-A0ED-C8AA958F26AB}">
  <ds:schemaRefs>
    <ds:schemaRef ds:uri="http://schemas.openxmlformats.org/officeDocument/2006/bibliography"/>
  </ds:schemaRefs>
</ds:datastoreItem>
</file>

<file path=customXml/itemProps2.xml><?xml version="1.0" encoding="utf-8"?>
<ds:datastoreItem xmlns:ds="http://schemas.openxmlformats.org/officeDocument/2006/customXml" ds:itemID="{9DF5142A-9903-4637-9343-DDFB96672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DCAE668-8CDD-4737-9A52-3BCC76FB5B7E}">
  <ds:schemaRefs>
    <ds:schemaRef ds:uri="http://schemas.microsoft.com/sharepoint/v3/contenttype/forms"/>
  </ds:schemaRefs>
</ds:datastoreItem>
</file>

<file path=customXml/itemProps4.xml><?xml version="1.0" encoding="utf-8"?>
<ds:datastoreItem xmlns:ds="http://schemas.openxmlformats.org/officeDocument/2006/customXml" ds:itemID="{366BEA01-03E6-4446-B813-B413FDA85B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TICT-CV1SE2-24 opdrachtbeschrijving.dotx</Template>
  <TotalTime>2</TotalTime>
  <Pages>10</Pages>
  <Words>3630</Words>
  <Characters>19971</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Opdracht Infrastructure Fundamentals</vt:lpstr>
    </vt:vector>
  </TitlesOfParts>
  <Manager>marco.vandenboogaard@hu.nl</Manager>
  <Company>HU</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Infrastructure Fundamentals</dc:title>
  <dc:subject>TICT-CV1SE2-24</dc:subject>
  <dc:creator>Marco van den Boogaard</dc:creator>
  <cp:keywords/>
  <dc:description/>
  <cp:lastModifiedBy>Marco van den Boogaard</cp:lastModifiedBy>
  <cp:revision>4</cp:revision>
  <cp:lastPrinted>2016-01-23T09:45:00Z</cp:lastPrinted>
  <dcterms:created xsi:type="dcterms:W3CDTF">2025-03-20T12:49:00Z</dcterms:created>
  <dcterms:modified xsi:type="dcterms:W3CDTF">2025-03-20T12:49:00Z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0x010100A3232B3E87884A4EB1A327DFCF8E71E5</vt:lpwstr>
  </property>
  <property fmtid="{D5CDD505-2E9C-101B-9397-08002B2CF9AE}" pid="3" name="Version">
    <vt:lpwstr>1.5.0 (duaal)</vt:lpwstr>
  </property>
</Properties>
</file>