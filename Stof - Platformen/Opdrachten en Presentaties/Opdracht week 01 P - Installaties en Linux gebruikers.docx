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3244" w14:textId="014AE7EC" w:rsidR="00E455EA" w:rsidRDefault="00175962" w:rsidP="00175962">
      <w:pPr>
        <w:pStyle w:val="Heading1"/>
      </w:pPr>
      <w:r>
        <w:t xml:space="preserve">Opdracht: installatie van Windows </w:t>
      </w:r>
      <w:proofErr w:type="spellStart"/>
      <w:r>
        <w:t>VM’s</w:t>
      </w:r>
      <w:proofErr w:type="spellEnd"/>
    </w:p>
    <w:p w14:paraId="36E96CE9" w14:textId="77777777" w:rsidR="000A44E9" w:rsidRDefault="000A44E9" w:rsidP="00175962">
      <w:r>
        <w:t xml:space="preserve">Alle installaties in het kader van deze opdracht voer je uit in de </w:t>
      </w:r>
      <w:proofErr w:type="spellStart"/>
      <w:r>
        <w:t>VMware</w:t>
      </w:r>
      <w:proofErr w:type="spellEnd"/>
      <w:r>
        <w:t xml:space="preserve"> omgeving op je eigen systeem.</w:t>
      </w:r>
    </w:p>
    <w:p w14:paraId="240C7422" w14:textId="3BE40D92" w:rsidR="00175962" w:rsidRDefault="00175962" w:rsidP="00175962">
      <w:r w:rsidRPr="009D6C6D">
        <w:t xml:space="preserve">De virtuele omgeving is vrij uitgebreid. Voor het maken van </w:t>
      </w:r>
      <w:r>
        <w:t xml:space="preserve">de </w:t>
      </w:r>
      <w:r w:rsidRPr="009D6C6D">
        <w:t xml:space="preserve">opdrachten </w:t>
      </w:r>
      <w:r>
        <w:t xml:space="preserve">die thuishoren in je individuele omgeving </w:t>
      </w:r>
      <w:r w:rsidRPr="009D6C6D">
        <w:t xml:space="preserve">heb je de volgende virtuele </w:t>
      </w:r>
      <w:r>
        <w:t xml:space="preserve">Windows </w:t>
      </w:r>
      <w:r w:rsidRPr="009D6C6D">
        <w:t>machines (minimaal) nodig: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987"/>
      </w:tblGrid>
      <w:tr w:rsidR="00175962" w:rsidRPr="00E814D4" w14:paraId="0B6B61BC" w14:textId="77777777" w:rsidTr="00DC031D">
        <w:tc>
          <w:tcPr>
            <w:tcW w:w="1555" w:type="dxa"/>
          </w:tcPr>
          <w:p w14:paraId="0CD00A48" w14:textId="232A6885" w:rsidR="00175962" w:rsidRPr="00325E5C" w:rsidRDefault="00175962" w:rsidP="00DC031D">
            <w:pPr>
              <w:pStyle w:val="ListParagraph"/>
              <w:numPr>
                <w:ilvl w:val="0"/>
                <w:numId w:val="50"/>
              </w:numPr>
              <w:ind w:left="592"/>
              <w:rPr>
                <w:rFonts w:asciiTheme="minorHAnsi" w:hAnsiTheme="minorHAnsi" w:cstheme="minorHAnsi"/>
              </w:rPr>
            </w:pPr>
            <w:r w:rsidRPr="00325E5C">
              <w:rPr>
                <w:rFonts w:asciiTheme="minorHAnsi" w:hAnsiTheme="minorHAnsi" w:cstheme="minorHAnsi"/>
                <w:lang w:val="en-US"/>
              </w:rPr>
              <w:t>3 x</w:t>
            </w:r>
          </w:p>
        </w:tc>
        <w:tc>
          <w:tcPr>
            <w:tcW w:w="7987" w:type="dxa"/>
          </w:tcPr>
          <w:p w14:paraId="24271C0A" w14:textId="57A72C04" w:rsidR="00175962" w:rsidRPr="00486199" w:rsidRDefault="00175962" w:rsidP="00DC031D">
            <w:pPr>
              <w:rPr>
                <w:rFonts w:asciiTheme="minorHAnsi" w:hAnsiTheme="minorHAnsi" w:cstheme="minorHAnsi"/>
                <w:lang w:val="en-US"/>
              </w:rPr>
            </w:pPr>
            <w:r w:rsidRPr="00325E5C">
              <w:rPr>
                <w:rFonts w:asciiTheme="minorHAnsi" w:hAnsiTheme="minorHAnsi" w:cstheme="minorHAnsi"/>
                <w:lang w:val="en-US"/>
              </w:rPr>
              <w:t>Windows Server 201</w:t>
            </w:r>
            <w:r>
              <w:rPr>
                <w:rFonts w:asciiTheme="minorHAnsi" w:hAnsiTheme="minorHAnsi" w:cstheme="minorHAnsi"/>
                <w:lang w:val="en-US"/>
              </w:rPr>
              <w:t>9</w:t>
            </w:r>
            <w:r w:rsidRPr="00325E5C">
              <w:rPr>
                <w:rFonts w:asciiTheme="minorHAnsi" w:hAnsiTheme="minorHAnsi" w:cstheme="minorHAnsi"/>
                <w:lang w:val="en-US"/>
              </w:rPr>
              <w:t xml:space="preserve"> </w:t>
            </w:r>
            <w:r>
              <w:rPr>
                <w:rFonts w:asciiTheme="minorHAnsi" w:hAnsiTheme="minorHAnsi" w:cstheme="minorHAnsi"/>
                <w:lang w:val="en-US"/>
              </w:rPr>
              <w:t xml:space="preserve">of 2022 </w:t>
            </w:r>
            <w:r w:rsidRPr="00325E5C">
              <w:rPr>
                <w:rFonts w:asciiTheme="minorHAnsi" w:hAnsiTheme="minorHAnsi" w:cstheme="minorHAnsi"/>
                <w:lang w:val="en-US"/>
              </w:rPr>
              <w:t>GUI servers,</w:t>
            </w:r>
          </w:p>
        </w:tc>
      </w:tr>
      <w:tr w:rsidR="00175962" w:rsidRPr="00E814D4" w14:paraId="1916EE3F" w14:textId="77777777" w:rsidTr="00DC031D">
        <w:tc>
          <w:tcPr>
            <w:tcW w:w="1555" w:type="dxa"/>
          </w:tcPr>
          <w:p w14:paraId="31912252" w14:textId="6EB6E067" w:rsidR="00175962" w:rsidRPr="00325E5C" w:rsidRDefault="00175962" w:rsidP="00DC031D">
            <w:pPr>
              <w:pStyle w:val="ListParagraph"/>
              <w:numPr>
                <w:ilvl w:val="0"/>
                <w:numId w:val="50"/>
              </w:numPr>
              <w:ind w:left="592"/>
              <w:rPr>
                <w:rFonts w:asciiTheme="minorHAnsi" w:hAnsiTheme="minorHAnsi" w:cstheme="minorHAnsi"/>
              </w:rPr>
            </w:pPr>
            <w:r>
              <w:rPr>
                <w:rFonts w:asciiTheme="minorHAnsi" w:hAnsiTheme="minorHAnsi" w:cstheme="minorHAnsi"/>
                <w:lang w:val="en-US"/>
              </w:rPr>
              <w:t>1</w:t>
            </w:r>
            <w:r w:rsidRPr="00325E5C">
              <w:rPr>
                <w:rFonts w:asciiTheme="minorHAnsi" w:hAnsiTheme="minorHAnsi" w:cstheme="minorHAnsi"/>
                <w:lang w:val="en-US"/>
              </w:rPr>
              <w:t xml:space="preserve"> x</w:t>
            </w:r>
          </w:p>
        </w:tc>
        <w:tc>
          <w:tcPr>
            <w:tcW w:w="7987" w:type="dxa"/>
          </w:tcPr>
          <w:p w14:paraId="27DE6009" w14:textId="0AC425B4" w:rsidR="00175962" w:rsidRPr="00325E5C" w:rsidRDefault="00175962" w:rsidP="00DC031D">
            <w:pPr>
              <w:rPr>
                <w:rFonts w:asciiTheme="minorHAnsi" w:hAnsiTheme="minorHAnsi" w:cstheme="minorHAnsi"/>
                <w:lang w:val="en-US"/>
              </w:rPr>
            </w:pPr>
            <w:r w:rsidRPr="00325E5C">
              <w:rPr>
                <w:rFonts w:asciiTheme="minorHAnsi" w:hAnsiTheme="minorHAnsi" w:cstheme="minorHAnsi"/>
                <w:lang w:val="en-US"/>
              </w:rPr>
              <w:t>Wi</w:t>
            </w:r>
            <w:r>
              <w:rPr>
                <w:rFonts w:asciiTheme="minorHAnsi" w:hAnsiTheme="minorHAnsi" w:cstheme="minorHAnsi"/>
                <w:lang w:val="en-US"/>
              </w:rPr>
              <w:t>ndows Server 2019 of 2022 Core servers,</w:t>
            </w:r>
          </w:p>
        </w:tc>
      </w:tr>
      <w:tr w:rsidR="00175962" w14:paraId="13F85764" w14:textId="77777777" w:rsidTr="00DC031D">
        <w:tc>
          <w:tcPr>
            <w:tcW w:w="1555" w:type="dxa"/>
          </w:tcPr>
          <w:p w14:paraId="1FBEAA79" w14:textId="382DF423" w:rsidR="00175962" w:rsidRPr="00325E5C" w:rsidRDefault="00175962" w:rsidP="00DC031D">
            <w:pPr>
              <w:pStyle w:val="ListParagraph"/>
              <w:numPr>
                <w:ilvl w:val="0"/>
                <w:numId w:val="50"/>
              </w:numPr>
              <w:ind w:left="592"/>
              <w:rPr>
                <w:rFonts w:asciiTheme="minorHAnsi" w:hAnsiTheme="minorHAnsi" w:cstheme="minorHAnsi"/>
              </w:rPr>
            </w:pPr>
            <w:r>
              <w:rPr>
                <w:rFonts w:asciiTheme="minorHAnsi" w:hAnsiTheme="minorHAnsi" w:cstheme="minorHAnsi"/>
                <w:lang w:val="en-US"/>
              </w:rPr>
              <w:t>1</w:t>
            </w:r>
            <w:r w:rsidRPr="00325E5C">
              <w:rPr>
                <w:rFonts w:asciiTheme="minorHAnsi" w:hAnsiTheme="minorHAnsi" w:cstheme="minorHAnsi"/>
                <w:lang w:val="en-US"/>
              </w:rPr>
              <w:t xml:space="preserve"> x</w:t>
            </w:r>
          </w:p>
        </w:tc>
        <w:tc>
          <w:tcPr>
            <w:tcW w:w="7987" w:type="dxa"/>
          </w:tcPr>
          <w:p w14:paraId="709EB7A6" w14:textId="2041F300" w:rsidR="00175962" w:rsidRPr="00325E5C" w:rsidRDefault="00175962" w:rsidP="00DC031D">
            <w:pPr>
              <w:rPr>
                <w:rFonts w:asciiTheme="minorHAnsi" w:hAnsiTheme="minorHAnsi" w:cstheme="minorHAnsi"/>
              </w:rPr>
            </w:pPr>
            <w:r w:rsidRPr="00325E5C">
              <w:rPr>
                <w:rFonts w:asciiTheme="minorHAnsi" w:hAnsiTheme="minorHAnsi" w:cstheme="minorHAnsi"/>
                <w:lang w:val="en-US"/>
              </w:rPr>
              <w:t>Windows 10 client</w:t>
            </w:r>
            <w:r>
              <w:rPr>
                <w:rFonts w:asciiTheme="minorHAnsi" w:hAnsiTheme="minorHAnsi" w:cstheme="minorHAnsi"/>
                <w:lang w:val="en-US"/>
              </w:rPr>
              <w:t xml:space="preserve"> (</w:t>
            </w:r>
            <w:proofErr w:type="spellStart"/>
            <w:r>
              <w:rPr>
                <w:rFonts w:asciiTheme="minorHAnsi" w:hAnsiTheme="minorHAnsi" w:cstheme="minorHAnsi"/>
                <w:lang w:val="en-US"/>
              </w:rPr>
              <w:t>geen</w:t>
            </w:r>
            <w:proofErr w:type="spellEnd"/>
            <w:r>
              <w:rPr>
                <w:rFonts w:asciiTheme="minorHAnsi" w:hAnsiTheme="minorHAnsi" w:cstheme="minorHAnsi"/>
                <w:lang w:val="en-US"/>
              </w:rPr>
              <w:t xml:space="preserve"> Windows 11!).</w:t>
            </w:r>
          </w:p>
        </w:tc>
      </w:tr>
    </w:tbl>
    <w:p w14:paraId="45E01D19" w14:textId="77777777" w:rsidR="00175962" w:rsidRDefault="00175962" w:rsidP="00175962"/>
    <w:p w14:paraId="4136CA33" w14:textId="1C9AF4AE" w:rsidR="00175962" w:rsidRPr="00175962" w:rsidRDefault="00175962" w:rsidP="00175962">
      <w:pPr>
        <w:spacing w:before="240"/>
        <w:rPr>
          <w:iCs/>
        </w:rPr>
      </w:pPr>
      <w:r w:rsidRPr="00175962">
        <w:rPr>
          <w:rStyle w:val="Heading2Char"/>
          <w:rFonts w:eastAsia="Calibri"/>
        </w:rPr>
        <w:t>Windows software downloaden</w:t>
      </w:r>
    </w:p>
    <w:p w14:paraId="6DF7D1AE" w14:textId="77777777" w:rsidR="00175962" w:rsidRPr="003E6949" w:rsidRDefault="00175962" w:rsidP="00175962">
      <w:r w:rsidRPr="003E6949">
        <w:t xml:space="preserve">Ga naar de </w:t>
      </w:r>
      <w:r w:rsidRPr="000A2442">
        <w:rPr>
          <w:i/>
        </w:rPr>
        <w:t xml:space="preserve">Azure for </w:t>
      </w:r>
      <w:proofErr w:type="spellStart"/>
      <w:r w:rsidRPr="000A2442">
        <w:rPr>
          <w:i/>
        </w:rPr>
        <w:t>Students</w:t>
      </w:r>
      <w:proofErr w:type="spellEnd"/>
      <w:r w:rsidRPr="003E6949">
        <w:t xml:space="preserve"> website</w:t>
      </w:r>
      <w:r>
        <w:t xml:space="preserve"> (</w:t>
      </w:r>
      <w:hyperlink r:id="rId11" w:history="1">
        <w:r>
          <w:rPr>
            <w:rStyle w:val="Hyperlink"/>
          </w:rPr>
          <w:t>https://aka.ms/startEDU</w:t>
        </w:r>
      </w:hyperlink>
      <w:r>
        <w:rPr>
          <w:rStyle w:val="Hyperlink"/>
        </w:rPr>
        <w:t>)</w:t>
      </w:r>
      <w:r w:rsidRPr="003E6949">
        <w:t xml:space="preserve">. </w:t>
      </w:r>
      <w:r>
        <w:t>De toegang tot deze site is gekoppeld aan je HU account</w:t>
      </w:r>
      <w:r w:rsidRPr="003E6949">
        <w:t>.</w:t>
      </w:r>
    </w:p>
    <w:p w14:paraId="5733E12B" w14:textId="77777777" w:rsidR="00175962" w:rsidRPr="003E6949" w:rsidRDefault="00175962" w:rsidP="00175962">
      <w:r w:rsidRPr="003E6949">
        <w:t>Download daar:</w:t>
      </w:r>
    </w:p>
    <w:p w14:paraId="7C520A41" w14:textId="54D16F06" w:rsidR="00175962" w:rsidRPr="00EF4DC4" w:rsidRDefault="00175962" w:rsidP="00EF4DC4">
      <w:pPr>
        <w:numPr>
          <w:ilvl w:val="0"/>
          <w:numId w:val="48"/>
        </w:numPr>
        <w:rPr>
          <w:lang w:val="en-US"/>
        </w:rPr>
      </w:pPr>
      <w:bookmarkStart w:id="0" w:name="_Ref96085498"/>
      <w:bookmarkStart w:id="1" w:name="_Ref184895347"/>
      <w:bookmarkStart w:id="2" w:name="_Ref184895406"/>
      <w:r w:rsidRPr="00EF4DC4">
        <w:rPr>
          <w:lang w:val="en-US"/>
        </w:rPr>
        <w:t xml:space="preserve">Windows Server </w:t>
      </w:r>
      <w:bookmarkEnd w:id="0"/>
      <w:r w:rsidRPr="00EF4DC4">
        <w:rPr>
          <w:lang w:val="en-US"/>
        </w:rPr>
        <w:t>2019 Datacenter (updated Mar 2023), 64-bit (English)</w:t>
      </w:r>
      <w:bookmarkEnd w:id="1"/>
      <w:bookmarkEnd w:id="2"/>
    </w:p>
    <w:p w14:paraId="7260656F" w14:textId="77777777" w:rsidR="00175962" w:rsidRDefault="00175962" w:rsidP="00175962">
      <w:pPr>
        <w:ind w:left="720"/>
        <w:rPr>
          <w:i/>
          <w:lang w:val="en-US"/>
        </w:rPr>
      </w:pPr>
      <w:r>
        <w:rPr>
          <w:i/>
          <w:lang w:val="en-US"/>
        </w:rPr>
        <w:t>of</w:t>
      </w:r>
    </w:p>
    <w:p w14:paraId="77203D0C" w14:textId="77777777" w:rsidR="00175962" w:rsidRPr="00486199" w:rsidRDefault="00175962" w:rsidP="00175962">
      <w:pPr>
        <w:ind w:left="720"/>
        <w:rPr>
          <w:lang w:val="en-US"/>
        </w:rPr>
      </w:pPr>
      <w:r w:rsidRPr="00486199">
        <w:rPr>
          <w:lang w:val="en-US"/>
        </w:rPr>
        <w:t>Windows Server 20</w:t>
      </w:r>
      <w:r>
        <w:rPr>
          <w:lang w:val="en-US"/>
        </w:rPr>
        <w:t>22</w:t>
      </w:r>
      <w:r w:rsidRPr="00486199">
        <w:rPr>
          <w:lang w:val="en-US"/>
        </w:rPr>
        <w:t xml:space="preserve"> Datacenter (updated </w:t>
      </w:r>
      <w:r>
        <w:rPr>
          <w:lang w:val="en-US"/>
        </w:rPr>
        <w:t>July 2023</w:t>
      </w:r>
      <w:r w:rsidRPr="00486199">
        <w:rPr>
          <w:lang w:val="en-US"/>
        </w:rPr>
        <w:t>)</w:t>
      </w:r>
      <w:r>
        <w:rPr>
          <w:lang w:val="en-US"/>
        </w:rPr>
        <w:t>, 64-bit (English)</w:t>
      </w:r>
    </w:p>
    <w:p w14:paraId="2AD2DA97" w14:textId="77777777" w:rsidR="00175962" w:rsidRPr="003E6949" w:rsidRDefault="00175962" w:rsidP="00175962">
      <w:pPr>
        <w:numPr>
          <w:ilvl w:val="0"/>
          <w:numId w:val="48"/>
        </w:numPr>
        <w:rPr>
          <w:lang w:val="en-US"/>
        </w:rPr>
      </w:pPr>
      <w:bookmarkStart w:id="3" w:name="_Ref96085522"/>
      <w:bookmarkStart w:id="4" w:name="_Ref184895370"/>
      <w:r w:rsidRPr="003E6949">
        <w:rPr>
          <w:lang w:val="en-US"/>
        </w:rPr>
        <w:t xml:space="preserve">Windows 10 Education, Version </w:t>
      </w:r>
      <w:r>
        <w:rPr>
          <w:lang w:val="en-US"/>
        </w:rPr>
        <w:t>22H2,</w:t>
      </w:r>
      <w:r w:rsidRPr="003E6949">
        <w:rPr>
          <w:lang w:val="en-US"/>
        </w:rPr>
        <w:t xml:space="preserve"> 64-bit (English)</w:t>
      </w:r>
      <w:r w:rsidRPr="003E6949">
        <w:rPr>
          <w:lang w:val="en-US"/>
        </w:rPr>
        <w:br/>
      </w:r>
      <w:r w:rsidRPr="003E6949">
        <w:rPr>
          <w:i/>
          <w:iCs/>
          <w:lang w:val="en-US"/>
        </w:rPr>
        <w:t>of</w:t>
      </w:r>
      <w:r w:rsidRPr="003E6949">
        <w:rPr>
          <w:lang w:val="en-US"/>
        </w:rPr>
        <w:br/>
        <w:t xml:space="preserve">Windows 10 Education N, </w:t>
      </w:r>
      <w:bookmarkEnd w:id="3"/>
      <w:r w:rsidRPr="003E6949">
        <w:rPr>
          <w:lang w:val="en-US"/>
        </w:rPr>
        <w:t xml:space="preserve">Version </w:t>
      </w:r>
      <w:r>
        <w:rPr>
          <w:lang w:val="en-US"/>
        </w:rPr>
        <w:t>22H2,</w:t>
      </w:r>
      <w:r w:rsidRPr="003E6949">
        <w:rPr>
          <w:lang w:val="en-US"/>
        </w:rPr>
        <w:t xml:space="preserve"> 64-bit (English)</w:t>
      </w:r>
      <w:bookmarkEnd w:id="4"/>
    </w:p>
    <w:p w14:paraId="676CBC5B" w14:textId="1DB997B4" w:rsidR="003B6531" w:rsidRDefault="003B6531" w:rsidP="003B6531">
      <w:pPr>
        <w:pStyle w:val="Heading2"/>
        <w:rPr>
          <w:rFonts w:eastAsia="Calibri"/>
        </w:rPr>
      </w:pPr>
      <w:r>
        <w:rPr>
          <w:rFonts w:eastAsia="Calibri"/>
        </w:rPr>
        <w:t>Maak de virtual machines aan</w:t>
      </w:r>
    </w:p>
    <w:p w14:paraId="246A0E50" w14:textId="0BA5C9AD" w:rsidR="003B6531" w:rsidRDefault="003B6531" w:rsidP="003B6531">
      <w:pPr>
        <w:rPr>
          <w:szCs w:val="21"/>
        </w:rPr>
      </w:pPr>
      <w:r>
        <w:t xml:space="preserve">Maak van elk type systeem in het overzicht hierboven (Windows server met GUI, Windows </w:t>
      </w:r>
      <w:proofErr w:type="spellStart"/>
      <w:r>
        <w:t>Core</w:t>
      </w:r>
      <w:proofErr w:type="spellEnd"/>
      <w:r>
        <w:t xml:space="preserve"> server en Windows 10) een VM aan (kies voor de optie om het operating systeem later te installeren). Het meest leerzaam is het om te kiezen voor een </w:t>
      </w:r>
      <w:r w:rsidRPr="00E403D9">
        <w:rPr>
          <w:szCs w:val="21"/>
        </w:rPr>
        <w:t>“</w:t>
      </w:r>
      <w:proofErr w:type="spellStart"/>
      <w:r w:rsidRPr="00E403D9">
        <w:rPr>
          <w:szCs w:val="21"/>
        </w:rPr>
        <w:t>Custom</w:t>
      </w:r>
      <w:proofErr w:type="spellEnd"/>
      <w:r w:rsidRPr="00E403D9">
        <w:rPr>
          <w:szCs w:val="21"/>
        </w:rPr>
        <w:t>” configuratie</w:t>
      </w:r>
      <w:r>
        <w:rPr>
          <w:szCs w:val="21"/>
        </w:rPr>
        <w:t>. Zie hieronder welke instellingen je dan het best kunt selecteren.</w:t>
      </w:r>
    </w:p>
    <w:p w14:paraId="139BB404" w14:textId="367E5829" w:rsidR="00117260" w:rsidRPr="00117260" w:rsidRDefault="00117260" w:rsidP="003B6531">
      <w:pPr>
        <w:rPr>
          <w:szCs w:val="21"/>
        </w:rPr>
      </w:pPr>
      <w:bookmarkStart w:id="5" w:name="_Hlk190188068"/>
      <w:r>
        <w:rPr>
          <w:b/>
          <w:bCs/>
          <w:szCs w:val="21"/>
        </w:rPr>
        <w:t>Belangrijk:</w:t>
      </w:r>
      <w:r>
        <w:rPr>
          <w:szCs w:val="21"/>
        </w:rPr>
        <w:t xml:space="preserve"> </w:t>
      </w:r>
      <w:r w:rsidRPr="00117260">
        <w:rPr>
          <w:b/>
          <w:bCs/>
          <w:szCs w:val="21"/>
        </w:rPr>
        <w:t xml:space="preserve">maak de </w:t>
      </w:r>
      <w:proofErr w:type="spellStart"/>
      <w:r w:rsidRPr="00117260">
        <w:rPr>
          <w:b/>
          <w:bCs/>
          <w:szCs w:val="21"/>
        </w:rPr>
        <w:t>VM’s</w:t>
      </w:r>
      <w:proofErr w:type="spellEnd"/>
      <w:r w:rsidRPr="00117260">
        <w:rPr>
          <w:b/>
          <w:bCs/>
          <w:szCs w:val="21"/>
        </w:rPr>
        <w:t xml:space="preserve"> niet aan op je OneDrive</w:t>
      </w:r>
      <w:r>
        <w:rPr>
          <w:szCs w:val="21"/>
        </w:rPr>
        <w:t xml:space="preserve">. Je kunt daarom het beste een aparte folder C:\VMs of D:\VMs aanmaken, in ieder geval een buiten je </w:t>
      </w:r>
      <w:proofErr w:type="spellStart"/>
      <w:r>
        <w:rPr>
          <w:i/>
          <w:iCs/>
          <w:szCs w:val="21"/>
        </w:rPr>
        <w:t>Documents</w:t>
      </w:r>
      <w:proofErr w:type="spellEnd"/>
      <w:r>
        <w:rPr>
          <w:szCs w:val="21"/>
        </w:rPr>
        <w:t xml:space="preserve"> folder (want die staat in de meeste gevallen op OneDrive).</w:t>
      </w:r>
    </w:p>
    <w:bookmarkEnd w:id="5"/>
    <w:p w14:paraId="13B3C5F1" w14:textId="77777777" w:rsidR="003B6531" w:rsidRPr="00AC6530" w:rsidRDefault="003B6531" w:rsidP="003B6531">
      <w:pPr>
        <w:spacing w:before="240"/>
      </w:pPr>
      <w:r w:rsidRPr="00C8597A">
        <w:rPr>
          <w:b/>
          <w:bCs/>
        </w:rPr>
        <w:t xml:space="preserve">Koppel op dit moment nog geen ISO image! </w:t>
      </w:r>
      <w:r w:rsidRPr="00C8597A">
        <w:rPr>
          <w:lang w:val="en-US"/>
        </w:rPr>
        <w:t xml:space="preserve">Kies </w:t>
      </w:r>
      <w:proofErr w:type="spellStart"/>
      <w:r w:rsidRPr="00C8597A">
        <w:rPr>
          <w:lang w:val="en-US"/>
        </w:rPr>
        <w:t>onder</w:t>
      </w:r>
      <w:proofErr w:type="spellEnd"/>
      <w:r w:rsidRPr="00C8597A">
        <w:rPr>
          <w:lang w:val="en-US"/>
        </w:rPr>
        <w:t xml:space="preserve"> “Install from:” voor “I will install the operating system later”, </w:t>
      </w:r>
      <w:proofErr w:type="spellStart"/>
      <w:r w:rsidRPr="00C8597A">
        <w:rPr>
          <w:b/>
          <w:lang w:val="en-US"/>
        </w:rPr>
        <w:t>niet</w:t>
      </w:r>
      <w:proofErr w:type="spellEnd"/>
      <w:r w:rsidRPr="00C8597A">
        <w:rPr>
          <w:lang w:val="en-US"/>
        </w:rPr>
        <w:t xml:space="preserve"> voor “Installer disc image file (iso)”. </w:t>
      </w:r>
      <w:r w:rsidRPr="00AC6530">
        <w:t>Al</w:t>
      </w:r>
      <w:r>
        <w:t xml:space="preserve">s je direct een ISO koppelt, dan wordt </w:t>
      </w:r>
      <w:r>
        <w:rPr>
          <w:i/>
          <w:iCs/>
        </w:rPr>
        <w:t xml:space="preserve">Easy </w:t>
      </w:r>
      <w:proofErr w:type="spellStart"/>
      <w:r w:rsidRPr="00AC6530">
        <w:rPr>
          <w:i/>
          <w:iCs/>
        </w:rPr>
        <w:t>Install</w:t>
      </w:r>
      <w:proofErr w:type="spellEnd"/>
      <w:r>
        <w:t xml:space="preserve"> gestart die veel keuzes uit handen neemt, daardoor kun je ook niet de keuzes maken die het beste bij deze cursus passen. </w:t>
      </w:r>
      <w:r w:rsidRPr="00AC6530">
        <w:t>Daarnaast mis je een groot deel van het door ons beoogde leereff</w:t>
      </w:r>
      <w:r>
        <w:t>ect bij de handmatige installatie en werkt dit niet samen met de automatische installatie verderop in deze opdracht</w:t>
      </w:r>
      <w:r w:rsidRPr="00AC6530">
        <w:t>.</w:t>
      </w:r>
    </w:p>
    <w:p w14:paraId="7B0E96B3" w14:textId="77777777" w:rsidR="003B6531" w:rsidRDefault="003B6531" w:rsidP="003B6531">
      <w:pPr>
        <w:spacing w:before="240"/>
      </w:pPr>
      <w:r>
        <w:t xml:space="preserve">Verder kun je de door </w:t>
      </w:r>
      <w:proofErr w:type="spellStart"/>
      <w:r>
        <w:t>VMware</w:t>
      </w:r>
      <w:proofErr w:type="spellEnd"/>
      <w:r>
        <w:t xml:space="preserve"> voorgestelde instellingen aanhouden, tenzij je weet wat je doet en specifiekere instellingen wilt toepassen.</w:t>
      </w:r>
    </w:p>
    <w:p w14:paraId="1EC138A7" w14:textId="2B47C2F2" w:rsidR="003B6531" w:rsidRPr="00605614" w:rsidRDefault="003B6531" w:rsidP="003B6531">
      <w:pPr>
        <w:spacing w:before="240"/>
      </w:pPr>
      <w:r w:rsidRPr="00605614">
        <w:t xml:space="preserve">Desgewenst kun je ervoor kiezen om de virtuele printer en </w:t>
      </w:r>
      <w:r>
        <w:t>sound card hardware niet aan te laten maken (onder “</w:t>
      </w:r>
      <w:proofErr w:type="spellStart"/>
      <w:r>
        <w:t>Customize</w:t>
      </w:r>
      <w:proofErr w:type="spellEnd"/>
      <w:r>
        <w:t xml:space="preserve"> Hardware…”), want die gaan we niet gebruiken. Indien je virtualisatie host het toelaat zou je er ook voor kunnen kiezen meer CPU’s, RAM en/of disk toe te wijzen, maar gegeven waarden zijn voldoende.</w:t>
      </w:r>
    </w:p>
    <w:p w14:paraId="3EF06943" w14:textId="0A4D6E32" w:rsidR="00EF4DC4" w:rsidRDefault="00EF4DC4" w:rsidP="00EF4DC4">
      <w:pPr>
        <w:pStyle w:val="Heading2"/>
      </w:pPr>
      <w:r>
        <w:lastRenderedPageBreak/>
        <w:t>Installatie</w:t>
      </w:r>
    </w:p>
    <w:p w14:paraId="28030762" w14:textId="77777777" w:rsidR="00EF4DC4" w:rsidRDefault="00EF4DC4" w:rsidP="00EF4DC4">
      <w:pPr>
        <w:spacing w:before="240"/>
        <w:rPr>
          <w:iCs/>
        </w:rPr>
      </w:pPr>
      <w:r>
        <w:rPr>
          <w:iCs/>
        </w:rPr>
        <w:t>We installeren alle systemen in de originele taal, het Engels. Installatie in het Nederlands leidt alleen maar tot verwarring doordat de vertalingen niet altijd even voor de hand liggend zijn; het is in het werkveld daarom goed gebruik om bij het Engels te blijven.</w:t>
      </w:r>
    </w:p>
    <w:p w14:paraId="1AD9A29C" w14:textId="651AFDBB" w:rsidR="002612EE" w:rsidRPr="005B1E3F" w:rsidRDefault="002612EE" w:rsidP="002612EE">
      <w:pPr>
        <w:pStyle w:val="Heading3"/>
      </w:pPr>
      <w:r>
        <w:t>Windows installeren</w:t>
      </w:r>
    </w:p>
    <w:p w14:paraId="173EFE7D" w14:textId="5338C288" w:rsidR="00EF4DC4" w:rsidRPr="003E6949" w:rsidRDefault="00EF4DC4" w:rsidP="00EF4DC4">
      <w:pPr>
        <w:numPr>
          <w:ilvl w:val="0"/>
          <w:numId w:val="49"/>
        </w:numPr>
      </w:pPr>
      <w:bookmarkStart w:id="6" w:name="_Hlk106617991"/>
      <w:r w:rsidRPr="003E6949">
        <w:t xml:space="preserve">Installeer </w:t>
      </w:r>
      <w:r w:rsidR="00DB33E4">
        <w:t>een</w:t>
      </w:r>
      <w:r w:rsidRPr="003E6949">
        <w:t xml:space="preserve"> Windows Server </w:t>
      </w:r>
      <w:proofErr w:type="spellStart"/>
      <w:r w:rsidRPr="003E6949">
        <w:t>Core</w:t>
      </w:r>
      <w:proofErr w:type="spellEnd"/>
      <w:r w:rsidRPr="003E6949">
        <w:t xml:space="preserve"> (dat is </w:t>
      </w:r>
      <w:r>
        <w:t xml:space="preserve">voor servers </w:t>
      </w:r>
      <w:r w:rsidRPr="003E6949">
        <w:t xml:space="preserve">de default) </w:t>
      </w:r>
      <w:r>
        <w:t xml:space="preserve">systeem, hiervoor gebruik je image </w:t>
      </w:r>
      <w:r>
        <w:fldChar w:fldCharType="begin"/>
      </w:r>
      <w:r>
        <w:instrText xml:space="preserve"> REF _Ref184895406 \r \h </w:instrText>
      </w:r>
      <w:r>
        <w:fldChar w:fldCharType="separate"/>
      </w:r>
      <w:r w:rsidR="003B6531">
        <w:t>1</w:t>
      </w:r>
      <w:r>
        <w:fldChar w:fldCharType="end"/>
      </w:r>
      <w:r>
        <w:t xml:space="preserve"> hierboven en selecteert de optie “Windows Server 2019/2022 Datacenter”</w:t>
      </w:r>
      <w:r w:rsidRPr="003E6949">
        <w:t>.</w:t>
      </w:r>
      <w:r>
        <w:t xml:space="preserve"> </w:t>
      </w:r>
    </w:p>
    <w:p w14:paraId="66B5CA9D" w14:textId="61D78201" w:rsidR="00EF4DC4" w:rsidRPr="003E6949" w:rsidRDefault="00EF4DC4" w:rsidP="00EF4DC4">
      <w:pPr>
        <w:numPr>
          <w:ilvl w:val="0"/>
          <w:numId w:val="49"/>
        </w:numPr>
      </w:pPr>
      <w:r w:rsidRPr="003E6949">
        <w:t xml:space="preserve">Installeer daarna </w:t>
      </w:r>
      <w:r w:rsidR="00DB33E4">
        <w:t>een</w:t>
      </w:r>
      <w:r w:rsidRPr="003E6949">
        <w:t xml:space="preserve"> Windows Server </w:t>
      </w:r>
      <w:r w:rsidR="00DB33E4">
        <w:t xml:space="preserve">met </w:t>
      </w:r>
      <w:r w:rsidRPr="003E6949">
        <w:t xml:space="preserve">GUI (dus met een grafische interface) </w:t>
      </w:r>
      <w:r w:rsidR="00DB33E4">
        <w:t>systeem</w:t>
      </w:r>
      <w:r>
        <w:t xml:space="preserve">, hiervoor gebruik je image </w:t>
      </w:r>
      <w:r>
        <w:fldChar w:fldCharType="begin"/>
      </w:r>
      <w:r>
        <w:instrText xml:space="preserve"> REF _Ref184895406 \r \h </w:instrText>
      </w:r>
      <w:r>
        <w:fldChar w:fldCharType="separate"/>
      </w:r>
      <w:r w:rsidR="003B6531">
        <w:t>1</w:t>
      </w:r>
      <w:r>
        <w:fldChar w:fldCharType="end"/>
      </w:r>
      <w:r>
        <w:t xml:space="preserve"> hierboven en selecteert de optie “Windows Server 2019/2022 Datacenter (Desktop </w:t>
      </w:r>
      <w:proofErr w:type="spellStart"/>
      <w:r>
        <w:t>Experience</w:t>
      </w:r>
      <w:proofErr w:type="spellEnd"/>
      <w:r>
        <w:t>)”</w:t>
      </w:r>
      <w:r w:rsidRPr="003E6949">
        <w:t>.</w:t>
      </w:r>
    </w:p>
    <w:p w14:paraId="672AD4A1" w14:textId="4C01C043" w:rsidR="00EF4DC4" w:rsidRPr="003E6949" w:rsidRDefault="00EF4DC4" w:rsidP="00EF4DC4">
      <w:pPr>
        <w:numPr>
          <w:ilvl w:val="0"/>
          <w:numId w:val="49"/>
        </w:numPr>
      </w:pPr>
      <w:r w:rsidRPr="003E6949">
        <w:t xml:space="preserve">Installeer daarna </w:t>
      </w:r>
      <w:r w:rsidR="00DB33E4">
        <w:t>een</w:t>
      </w:r>
      <w:r w:rsidRPr="003E6949">
        <w:t xml:space="preserve"> Windows </w:t>
      </w:r>
      <w:r>
        <w:t>10 c</w:t>
      </w:r>
      <w:r w:rsidRPr="003E6949">
        <w:t>lient syste</w:t>
      </w:r>
      <w:r w:rsidR="00DB33E4">
        <w:t>em</w:t>
      </w:r>
      <w:r>
        <w:t xml:space="preserve">, hiervoor gebruik je image </w:t>
      </w:r>
      <w:r>
        <w:fldChar w:fldCharType="begin"/>
      </w:r>
      <w:r>
        <w:instrText xml:space="preserve"> REF _Ref184895370 \r \h </w:instrText>
      </w:r>
      <w:r>
        <w:fldChar w:fldCharType="separate"/>
      </w:r>
      <w:r w:rsidR="003B6531">
        <w:t>2</w:t>
      </w:r>
      <w:r>
        <w:fldChar w:fldCharType="end"/>
      </w:r>
      <w:r>
        <w:t xml:space="preserve"> hierboven</w:t>
      </w:r>
      <w:r w:rsidRPr="003E6949">
        <w:t>.</w:t>
      </w:r>
    </w:p>
    <w:bookmarkEnd w:id="6"/>
    <w:p w14:paraId="35964000" w14:textId="40E9E490" w:rsidR="002612EE" w:rsidRDefault="002612EE" w:rsidP="002612EE">
      <w:pPr>
        <w:pStyle w:val="Heading3"/>
      </w:pPr>
      <w:proofErr w:type="spellStart"/>
      <w:r>
        <w:t>Linked</w:t>
      </w:r>
      <w:proofErr w:type="spellEnd"/>
      <w:r>
        <w:t xml:space="preserve"> </w:t>
      </w:r>
      <w:proofErr w:type="spellStart"/>
      <w:r>
        <w:t>clones</w:t>
      </w:r>
      <w:proofErr w:type="spellEnd"/>
      <w:r>
        <w:t xml:space="preserve"> maken</w:t>
      </w:r>
    </w:p>
    <w:p w14:paraId="7AFFAE9C" w14:textId="5023EF88" w:rsidR="00DB33E4" w:rsidRDefault="00DB33E4" w:rsidP="00175962">
      <w:r>
        <w:t>We hebben meerdere Windows Servers met GUI nodig, maar die gaan we niet allemaal handmatig installeren.</w:t>
      </w:r>
    </w:p>
    <w:p w14:paraId="1D030466" w14:textId="088EA077" w:rsidR="00DB33E4" w:rsidRDefault="00DB33E4" w:rsidP="00175962">
      <w:r>
        <w:t>Gebruik maken van zogenaamde “</w:t>
      </w:r>
      <w:proofErr w:type="spellStart"/>
      <w:r>
        <w:fldChar w:fldCharType="begin"/>
      </w:r>
      <w:r w:rsidR="00E814D4">
        <w:instrText>HYPERLINK "https://techdocs.broadcom.com/us/en/vmware-cis/desktop-hypervisors/workstation-pro/17-0/using-vmware-workstation-pro/creating-virtual-machines-in-workstation-user-guide/cloning-virtual-machines/using-linked-clones.html"</w:instrText>
      </w:r>
      <w:r>
        <w:fldChar w:fldCharType="separate"/>
      </w:r>
      <w:r w:rsidRPr="002612EE">
        <w:rPr>
          <w:rStyle w:val="Hyperlink"/>
        </w:rPr>
        <w:t>linked</w:t>
      </w:r>
      <w:proofErr w:type="spellEnd"/>
      <w:r w:rsidRPr="002612EE">
        <w:rPr>
          <w:rStyle w:val="Hyperlink"/>
        </w:rPr>
        <w:t xml:space="preserve"> </w:t>
      </w:r>
      <w:proofErr w:type="spellStart"/>
      <w:r w:rsidRPr="002612EE">
        <w:rPr>
          <w:rStyle w:val="Hyperlink"/>
        </w:rPr>
        <w:t>clones</w:t>
      </w:r>
      <w:proofErr w:type="spellEnd"/>
      <w:r>
        <w:fldChar w:fldCharType="end"/>
      </w:r>
      <w:r>
        <w:t xml:space="preserve">” is wel iets lastiger, maar uiteindelijk </w:t>
      </w:r>
      <w:r w:rsidRPr="002612EE">
        <w:t xml:space="preserve">sneller en kost minder schijfruimte. Hierbij zijn de </w:t>
      </w:r>
      <w:proofErr w:type="spellStart"/>
      <w:r w:rsidRPr="002612EE">
        <w:t>VM’s</w:t>
      </w:r>
      <w:proofErr w:type="spellEnd"/>
      <w:r w:rsidRPr="002612EE">
        <w:t xml:space="preserve"> opgebouwd als </w:t>
      </w:r>
      <w:r w:rsidRPr="002612EE">
        <w:rPr>
          <w:i/>
          <w:iCs/>
        </w:rPr>
        <w:t>Parent/Child</w:t>
      </w:r>
      <w:r w:rsidRPr="002612EE">
        <w:t xml:space="preserve"> disks.</w:t>
      </w:r>
    </w:p>
    <w:p w14:paraId="1895B3D5" w14:textId="7692D02E" w:rsidR="002612EE" w:rsidRPr="002612EE" w:rsidRDefault="002612EE" w:rsidP="002612EE">
      <w:r>
        <w:t>Het besturingssysteem wordt hierbij eenmaal geïnstalleerd (</w:t>
      </w:r>
      <w:r w:rsidRPr="002612EE">
        <w:rPr>
          <w:i/>
          <w:iCs/>
        </w:rPr>
        <w:t>Parent</w:t>
      </w:r>
      <w:r>
        <w:t xml:space="preserve">) en vervolgens worden er een aantal nieuwe virtuele machines aangemaakt op basis van de </w:t>
      </w:r>
      <w:proofErr w:type="spellStart"/>
      <w:r w:rsidRPr="002612EE">
        <w:rPr>
          <w:i/>
          <w:iCs/>
        </w:rPr>
        <w:t>parent</w:t>
      </w:r>
      <w:proofErr w:type="spellEnd"/>
      <w:r>
        <w:t xml:space="preserve">. Dit zijn de </w:t>
      </w:r>
      <w:proofErr w:type="spellStart"/>
      <w:r w:rsidRPr="002612EE">
        <w:rPr>
          <w:i/>
          <w:iCs/>
        </w:rPr>
        <w:t>childs</w:t>
      </w:r>
      <w:proofErr w:type="spellEnd"/>
      <w:r>
        <w:t xml:space="preserve">. Deze </w:t>
      </w:r>
      <w:proofErr w:type="spellStart"/>
      <w:r w:rsidRPr="002612EE">
        <w:rPr>
          <w:i/>
          <w:iCs/>
        </w:rPr>
        <w:t>child</w:t>
      </w:r>
      <w:proofErr w:type="spellEnd"/>
      <w:r>
        <w:t xml:space="preserve">-machines schrijven alleen de wijzigingen ten op </w:t>
      </w:r>
      <w:proofErr w:type="spellStart"/>
      <w:r>
        <w:t>zichte</w:t>
      </w:r>
      <w:proofErr w:type="spellEnd"/>
      <w:r>
        <w:t xml:space="preserve"> van de </w:t>
      </w:r>
      <w:proofErr w:type="spellStart"/>
      <w:r w:rsidRPr="002612EE">
        <w:rPr>
          <w:i/>
          <w:iCs/>
        </w:rPr>
        <w:t>parent</w:t>
      </w:r>
      <w:proofErr w:type="spellEnd"/>
      <w:r>
        <w:t xml:space="preserve"> op de “eigen harde schijf”. Een belangrijk voordeel is dat de totale omvang van alle schijven minder wordt. Nadeel is dat de prestaties iets verminderen. Door de </w:t>
      </w:r>
      <w:proofErr w:type="spellStart"/>
      <w:r w:rsidRPr="002612EE">
        <w:rPr>
          <w:i/>
          <w:iCs/>
        </w:rPr>
        <w:t>parent</w:t>
      </w:r>
      <w:proofErr w:type="spellEnd"/>
      <w:r>
        <w:rPr>
          <w:i/>
          <w:iCs/>
        </w:rPr>
        <w:t>-</w:t>
      </w:r>
      <w:r>
        <w:t xml:space="preserve"> en </w:t>
      </w:r>
      <w:proofErr w:type="spellStart"/>
      <w:r w:rsidRPr="002612EE">
        <w:rPr>
          <w:i/>
          <w:iCs/>
        </w:rPr>
        <w:t>child</w:t>
      </w:r>
      <w:proofErr w:type="spellEnd"/>
      <w:r>
        <w:t xml:space="preserve">-machines over verschillende (interne en/of externe) schijven te verdelen kunnen de beperkingen in de prestaties worden verminderd. Binnen </w:t>
      </w:r>
      <w:proofErr w:type="spellStart"/>
      <w:r>
        <w:t>VMware</w:t>
      </w:r>
      <w:proofErr w:type="spellEnd"/>
      <w:r>
        <w:t xml:space="preserve"> worden de </w:t>
      </w:r>
      <w:proofErr w:type="spellStart"/>
      <w:r>
        <w:rPr>
          <w:i/>
          <w:iCs/>
        </w:rPr>
        <w:t>parent</w:t>
      </w:r>
      <w:proofErr w:type="spellEnd"/>
      <w:r>
        <w:t xml:space="preserve">-systemen en -disks ook wel aangeduid als </w:t>
      </w:r>
      <w:r>
        <w:rPr>
          <w:i/>
          <w:iCs/>
        </w:rPr>
        <w:t>base</w:t>
      </w:r>
      <w:r>
        <w:t>-systemen en -disks.</w:t>
      </w:r>
    </w:p>
    <w:p w14:paraId="1A9EC685" w14:textId="77777777" w:rsidR="002612EE" w:rsidRDefault="002612EE" w:rsidP="00175962"/>
    <w:p w14:paraId="240133B1" w14:textId="31AED940" w:rsidR="002612EE" w:rsidRDefault="002612EE" w:rsidP="00175962">
      <w:r>
        <w:t xml:space="preserve">Om </w:t>
      </w:r>
      <w:proofErr w:type="spellStart"/>
      <w:r>
        <w:rPr>
          <w:i/>
          <w:iCs/>
        </w:rPr>
        <w:t>linked</w:t>
      </w:r>
      <w:proofErr w:type="spellEnd"/>
      <w:r>
        <w:rPr>
          <w:i/>
          <w:iCs/>
        </w:rPr>
        <w:t xml:space="preserve"> </w:t>
      </w:r>
      <w:proofErr w:type="spellStart"/>
      <w:r>
        <w:rPr>
          <w:i/>
          <w:iCs/>
        </w:rPr>
        <w:t>clones</w:t>
      </w:r>
      <w:proofErr w:type="spellEnd"/>
      <w:r>
        <w:t xml:space="preserve"> te maken onderneem je de volgende stappen:</w:t>
      </w:r>
    </w:p>
    <w:p w14:paraId="670564BA" w14:textId="77777777" w:rsidR="002612EE" w:rsidRDefault="002612EE" w:rsidP="002612EE">
      <w:pPr>
        <w:numPr>
          <w:ilvl w:val="0"/>
          <w:numId w:val="40"/>
        </w:numPr>
        <w:ind w:left="709" w:hanging="436"/>
      </w:pPr>
      <w:r>
        <w:t>Zorg op alle systemen voor de juiste datum/tijd.</w:t>
      </w:r>
    </w:p>
    <w:p w14:paraId="54F6338C" w14:textId="77777777" w:rsidR="002612EE" w:rsidRDefault="002612EE" w:rsidP="002612EE">
      <w:pPr>
        <w:numPr>
          <w:ilvl w:val="0"/>
          <w:numId w:val="40"/>
        </w:numPr>
        <w:ind w:left="709" w:hanging="436"/>
      </w:pPr>
      <w:r>
        <w:t>Zet op alle Windows systemen Windows update “uit” (dat doe je natuurlijk alleen in een testomgeving).</w:t>
      </w:r>
    </w:p>
    <w:p w14:paraId="042464FE" w14:textId="77777777" w:rsidR="002612EE" w:rsidRDefault="002612EE" w:rsidP="002612EE">
      <w:pPr>
        <w:numPr>
          <w:ilvl w:val="0"/>
          <w:numId w:val="40"/>
        </w:numPr>
        <w:ind w:left="709" w:hanging="436"/>
      </w:pPr>
      <w:r>
        <w:t xml:space="preserve">Start daarna  (in je </w:t>
      </w:r>
      <w:proofErr w:type="spellStart"/>
      <w:r>
        <w:t>VM’s</w:t>
      </w:r>
      <w:proofErr w:type="spellEnd"/>
      <w:r>
        <w:t xml:space="preserve">, niet op je laptop zelf!)  </w:t>
      </w:r>
      <w:r w:rsidRPr="00605614">
        <w:rPr>
          <w:rFonts w:ascii="Consolas" w:hAnsi="Consolas" w:cs="Consolas"/>
          <w:sz w:val="20"/>
        </w:rPr>
        <w:t>C:\windows\system32\sysprep\sysprep.exe</w:t>
      </w:r>
      <w:r>
        <w:t>.</w:t>
      </w:r>
      <w:r>
        <w:br/>
        <w:t>Kies voor “</w:t>
      </w:r>
      <w:r w:rsidRPr="00605614">
        <w:rPr>
          <w:rFonts w:ascii="Consolas" w:hAnsi="Consolas" w:cs="Consolas"/>
          <w:sz w:val="20"/>
        </w:rPr>
        <w:t>OOBE</w:t>
      </w:r>
      <w:r>
        <w:t>” en zet een vinkje bij “</w:t>
      </w:r>
      <w:proofErr w:type="spellStart"/>
      <w:r>
        <w:rPr>
          <w:rFonts w:ascii="Consolas" w:hAnsi="Consolas" w:cs="Consolas"/>
          <w:sz w:val="20"/>
        </w:rPr>
        <w:t>G</w:t>
      </w:r>
      <w:r w:rsidRPr="00605614">
        <w:rPr>
          <w:rFonts w:ascii="Consolas" w:hAnsi="Consolas" w:cs="Consolas"/>
          <w:sz w:val="20"/>
        </w:rPr>
        <w:t>eneralize</w:t>
      </w:r>
      <w:proofErr w:type="spellEnd"/>
      <w:r>
        <w:t>” en kies “</w:t>
      </w:r>
      <w:proofErr w:type="spellStart"/>
      <w:r>
        <w:rPr>
          <w:rFonts w:ascii="Consolas" w:hAnsi="Consolas" w:cs="Consolas"/>
          <w:sz w:val="20"/>
        </w:rPr>
        <w:t>S</w:t>
      </w:r>
      <w:r w:rsidRPr="00605614">
        <w:rPr>
          <w:rFonts w:ascii="Consolas" w:hAnsi="Consolas" w:cs="Consolas"/>
          <w:sz w:val="20"/>
        </w:rPr>
        <w:t>hutdown</w:t>
      </w:r>
      <w:proofErr w:type="spellEnd"/>
      <w:r>
        <w:t>”.</w:t>
      </w:r>
      <w:r>
        <w:br/>
        <w:t xml:space="preserve">Klik dan op OK en wacht tot je systeem “down” gaat. </w:t>
      </w:r>
      <w:r>
        <w:br/>
      </w:r>
      <w:r w:rsidRPr="003132BA">
        <w:rPr>
          <w:i/>
        </w:rPr>
        <w:t xml:space="preserve">Als je geen </w:t>
      </w:r>
      <w:proofErr w:type="spellStart"/>
      <w:r w:rsidRPr="003132BA">
        <w:rPr>
          <w:rFonts w:ascii="Consolas" w:hAnsi="Consolas"/>
          <w:i/>
          <w:sz w:val="20"/>
        </w:rPr>
        <w:t>sysprep</w:t>
      </w:r>
      <w:proofErr w:type="spellEnd"/>
      <w:r w:rsidRPr="003132BA">
        <w:rPr>
          <w:i/>
          <w:sz w:val="20"/>
        </w:rPr>
        <w:t xml:space="preserve"> </w:t>
      </w:r>
      <w:r w:rsidRPr="003132BA">
        <w:rPr>
          <w:i/>
        </w:rPr>
        <w:t>gebruikt zal dat leiden tot hele “vreemde” situaties bij het uitvoeren van de opdrachten.</w:t>
      </w:r>
    </w:p>
    <w:p w14:paraId="034323AB" w14:textId="7F683BA9" w:rsidR="002612EE" w:rsidRDefault="002612EE" w:rsidP="002612EE">
      <w:pPr>
        <w:numPr>
          <w:ilvl w:val="0"/>
          <w:numId w:val="40"/>
        </w:numPr>
        <w:ind w:left="709" w:hanging="436"/>
      </w:pPr>
      <w:r>
        <w:t xml:space="preserve">Je </w:t>
      </w:r>
      <w:r w:rsidRPr="002612EE">
        <w:rPr>
          <w:i/>
          <w:iCs/>
        </w:rPr>
        <w:t>base</w:t>
      </w:r>
      <w:r>
        <w:rPr>
          <w:i/>
          <w:iCs/>
        </w:rPr>
        <w:t>/</w:t>
      </w:r>
      <w:proofErr w:type="spellStart"/>
      <w:r>
        <w:rPr>
          <w:i/>
          <w:iCs/>
        </w:rPr>
        <w:t>parent</w:t>
      </w:r>
      <w:proofErr w:type="spellEnd"/>
      <w:r w:rsidRPr="002612EE">
        <w:rPr>
          <w:i/>
          <w:iCs/>
        </w:rPr>
        <w:t xml:space="preserve"> disk</w:t>
      </w:r>
      <w:r>
        <w:t xml:space="preserve"> is nu klaar. Deze kan je gebruiken om op basis daarvan </w:t>
      </w:r>
      <w:r w:rsidRPr="009D6C6D">
        <w:t>zelf nieuwe virtuele machines</w:t>
      </w:r>
      <w:r>
        <w:t xml:space="preserve"> </w:t>
      </w:r>
      <w:r w:rsidRPr="009D6C6D">
        <w:t>(</w:t>
      </w:r>
      <w:proofErr w:type="spellStart"/>
      <w:r w:rsidRPr="009D6C6D">
        <w:t>clone</w:t>
      </w:r>
      <w:r>
        <w:t>s</w:t>
      </w:r>
      <w:proofErr w:type="spellEnd"/>
      <w:r w:rsidRPr="009A0E0B">
        <w:t>)</w:t>
      </w:r>
      <w:r w:rsidRPr="009D6C6D">
        <w:t xml:space="preserve"> aan</w:t>
      </w:r>
      <w:r>
        <w:t xml:space="preserve"> te maken.</w:t>
      </w:r>
      <w:r>
        <w:br/>
        <w:t xml:space="preserve">Zie hiervoor </w:t>
      </w:r>
      <w:proofErr w:type="spellStart"/>
      <w:r>
        <w:t>tutorials</w:t>
      </w:r>
      <w:proofErr w:type="spellEnd"/>
      <w:r>
        <w:t xml:space="preserve"> op Internet of bekijk een filmpje zoals: </w:t>
      </w:r>
      <w:hyperlink r:id="rId12" w:history="1">
        <w:r w:rsidRPr="00F6446B">
          <w:rPr>
            <w:rStyle w:val="Hyperlink"/>
          </w:rPr>
          <w:t>https://www.youtube.com/watch?v=x-OdUN9N7H8</w:t>
        </w:r>
      </w:hyperlink>
      <w:r>
        <w:t xml:space="preserve"> (de video gaat uit van oudere software versies, maar de procedure is nog steeds hetzelfde).</w:t>
      </w:r>
      <w:r>
        <w:br/>
        <w:t>Op deze manier maak je een kopie van je systeem en daarmee extra Windows systemen.</w:t>
      </w:r>
      <w:r>
        <w:br/>
      </w:r>
      <w:r w:rsidRPr="003132BA">
        <w:rPr>
          <w:i/>
          <w:iCs/>
        </w:rPr>
        <w:t>De base</w:t>
      </w:r>
      <w:r>
        <w:rPr>
          <w:i/>
          <w:iCs/>
        </w:rPr>
        <w:t>/</w:t>
      </w:r>
      <w:proofErr w:type="spellStart"/>
      <w:r>
        <w:rPr>
          <w:i/>
          <w:iCs/>
        </w:rPr>
        <w:t>parent</w:t>
      </w:r>
      <w:proofErr w:type="spellEnd"/>
      <w:r w:rsidRPr="003132BA">
        <w:rPr>
          <w:i/>
          <w:iCs/>
        </w:rPr>
        <w:t xml:space="preserve">-systemen moet je </w:t>
      </w:r>
      <w:r w:rsidRPr="00363050">
        <w:rPr>
          <w:b/>
          <w:i/>
          <w:iCs/>
        </w:rPr>
        <w:t>nooit</w:t>
      </w:r>
      <w:r w:rsidRPr="003132BA">
        <w:rPr>
          <w:i/>
          <w:iCs/>
        </w:rPr>
        <w:t xml:space="preserve"> </w:t>
      </w:r>
      <w:r>
        <w:rPr>
          <w:i/>
          <w:iCs/>
        </w:rPr>
        <w:t xml:space="preserve">meer </w:t>
      </w:r>
      <w:r w:rsidRPr="003132BA">
        <w:rPr>
          <w:i/>
          <w:iCs/>
        </w:rPr>
        <w:t>starten!</w:t>
      </w:r>
    </w:p>
    <w:p w14:paraId="1A65B4B0" w14:textId="2DEDBBC9" w:rsidR="002612EE" w:rsidRDefault="002612EE" w:rsidP="00175962">
      <w:r>
        <w:t xml:space="preserve">Dit doe je in ieder geval voor de Windows Server met GUI machine, wanneer je klaar bent heb je daarvan 1 </w:t>
      </w:r>
      <w:r w:rsidRPr="002612EE">
        <w:rPr>
          <w:i/>
          <w:iCs/>
        </w:rPr>
        <w:t>base/</w:t>
      </w:r>
      <w:proofErr w:type="spellStart"/>
      <w:r>
        <w:rPr>
          <w:i/>
          <w:iCs/>
        </w:rPr>
        <w:t>parent</w:t>
      </w:r>
      <w:proofErr w:type="spellEnd"/>
      <w:r>
        <w:t xml:space="preserve"> VM en 3 </w:t>
      </w:r>
      <w:proofErr w:type="spellStart"/>
      <w:r>
        <w:rPr>
          <w:i/>
          <w:iCs/>
        </w:rPr>
        <w:t>child</w:t>
      </w:r>
      <w:proofErr w:type="spellEnd"/>
      <w:r>
        <w:t xml:space="preserve"> </w:t>
      </w:r>
      <w:proofErr w:type="spellStart"/>
      <w:r>
        <w:t>VM’s</w:t>
      </w:r>
      <w:proofErr w:type="spellEnd"/>
      <w:r>
        <w:t>.</w:t>
      </w:r>
    </w:p>
    <w:p w14:paraId="5EF596C6" w14:textId="77777777" w:rsidR="002612EE" w:rsidRDefault="002612EE" w:rsidP="00175962"/>
    <w:p w14:paraId="127D1E29" w14:textId="77777777" w:rsidR="002612EE" w:rsidRPr="002612EE" w:rsidRDefault="002612EE" w:rsidP="00175962"/>
    <w:p w14:paraId="7AE50FFD" w14:textId="00C60BBE" w:rsidR="00175962" w:rsidRDefault="00175962" w:rsidP="00175962">
      <w:pPr>
        <w:pStyle w:val="Heading1"/>
      </w:pPr>
      <w:r>
        <w:lastRenderedPageBreak/>
        <w:t xml:space="preserve">Opdracht: installatie van Linux </w:t>
      </w:r>
      <w:proofErr w:type="spellStart"/>
      <w:r>
        <w:t>VM’s</w:t>
      </w:r>
      <w:proofErr w:type="spellEnd"/>
    </w:p>
    <w:p w14:paraId="671AD291" w14:textId="77777777" w:rsidR="000A44E9" w:rsidRDefault="000A44E9" w:rsidP="000A44E9">
      <w:bookmarkStart w:id="7" w:name="_Toc175304531"/>
      <w:r>
        <w:t xml:space="preserve">Alle installaties in het kader van deze opdracht voer je uit in de </w:t>
      </w:r>
      <w:proofErr w:type="spellStart"/>
      <w:r>
        <w:t>VMware</w:t>
      </w:r>
      <w:proofErr w:type="spellEnd"/>
      <w:r>
        <w:t xml:space="preserve"> omgeving op je eigen systeem.</w:t>
      </w:r>
    </w:p>
    <w:p w14:paraId="6F690C12" w14:textId="77777777" w:rsidR="002612EE" w:rsidRDefault="002612EE" w:rsidP="002612EE">
      <w:pPr>
        <w:pStyle w:val="Heading2"/>
        <w:rPr>
          <w:rFonts w:eastAsia="Calibri"/>
        </w:rPr>
      </w:pPr>
      <w:r>
        <w:rPr>
          <w:rFonts w:eastAsia="Calibri"/>
        </w:rPr>
        <w:t>Inleiding</w:t>
      </w:r>
      <w:bookmarkEnd w:id="7"/>
    </w:p>
    <w:p w14:paraId="2C00F3B2" w14:textId="18ED2DEC" w:rsidR="002612EE" w:rsidRPr="00605614" w:rsidRDefault="002612EE" w:rsidP="002612EE">
      <w:r>
        <w:t xml:space="preserve">Onbekend maakt onbemind, maar hoewel Linux de reputatie heeft moeilijk te installeren te zijn, hebben moderne </w:t>
      </w:r>
      <w:proofErr w:type="spellStart"/>
      <w:r w:rsidRPr="00605614">
        <w:rPr>
          <w:i/>
        </w:rPr>
        <w:t>installers</w:t>
      </w:r>
      <w:proofErr w:type="spellEnd"/>
      <w:r>
        <w:t xml:space="preserve"> een en ander vrij makkelijk gemaakt. De </w:t>
      </w:r>
      <w:proofErr w:type="spellStart"/>
      <w:r>
        <w:t>Rocky</w:t>
      </w:r>
      <w:proofErr w:type="spellEnd"/>
      <w:r>
        <w:t xml:space="preserve"> Linux 8 </w:t>
      </w:r>
      <w:proofErr w:type="spellStart"/>
      <w:r>
        <w:rPr>
          <w:i/>
        </w:rPr>
        <w:t>installer</w:t>
      </w:r>
      <w:proofErr w:type="spellEnd"/>
      <w:r>
        <w:t xml:space="preserve"> (genaamd Anaconda) is er hier één van.</w:t>
      </w:r>
    </w:p>
    <w:p w14:paraId="3B91AF88" w14:textId="57A7F240" w:rsidR="002612EE" w:rsidRDefault="002612EE" w:rsidP="002612EE">
      <w:pPr>
        <w:pStyle w:val="Heading2"/>
        <w:rPr>
          <w:rFonts w:eastAsia="Calibri"/>
        </w:rPr>
      </w:pPr>
      <w:bookmarkStart w:id="8" w:name="_Ref73006741"/>
      <w:bookmarkStart w:id="9" w:name="_Toc175304532"/>
      <w:r>
        <w:rPr>
          <w:rFonts w:eastAsia="Calibri"/>
        </w:rPr>
        <w:t xml:space="preserve">Download de </w:t>
      </w:r>
      <w:proofErr w:type="spellStart"/>
      <w:r>
        <w:rPr>
          <w:rFonts w:eastAsia="Calibri"/>
        </w:rPr>
        <w:t>Rocky</w:t>
      </w:r>
      <w:proofErr w:type="spellEnd"/>
      <w:r>
        <w:rPr>
          <w:rFonts w:eastAsia="Calibri"/>
        </w:rPr>
        <w:t xml:space="preserve"> Linux 8 ISO</w:t>
      </w:r>
      <w:bookmarkEnd w:id="8"/>
      <w:bookmarkEnd w:id="9"/>
    </w:p>
    <w:p w14:paraId="5F07D344" w14:textId="0B651CD2" w:rsidR="002612EE" w:rsidRDefault="002612EE" w:rsidP="002612EE">
      <w:r>
        <w:t xml:space="preserve">Hoewel we de meeste software tijdens de installatie </w:t>
      </w:r>
      <w:r>
        <w:rPr>
          <w:i/>
        </w:rPr>
        <w:t>live</w:t>
      </w:r>
      <w:r>
        <w:t xml:space="preserve"> via Internet zullen binnenhalen, zal net als bij elke installatie vanaf een bestaand medium geboot moeten worden. Omdat dit onder </w:t>
      </w:r>
      <w:proofErr w:type="spellStart"/>
      <w:r>
        <w:t>VMware</w:t>
      </w:r>
      <w:proofErr w:type="spellEnd"/>
      <w:r>
        <w:t xml:space="preserve"> nog het makkelijkst is vanaf een virtuele DVD-ROM zullen we nu een ISO image downloaden met daarop het </w:t>
      </w:r>
      <w:proofErr w:type="spellStart"/>
      <w:r>
        <w:t>Rocky</w:t>
      </w:r>
      <w:proofErr w:type="spellEnd"/>
      <w:r>
        <w:t xml:space="preserve"> Linux 8 installatieprogramma.</w:t>
      </w:r>
    </w:p>
    <w:p w14:paraId="4A40AFE5" w14:textId="77777777" w:rsidR="002612EE" w:rsidRDefault="002612EE" w:rsidP="002612EE">
      <w:r>
        <w:t xml:space="preserve">Deze vind je op </w:t>
      </w:r>
      <w:hyperlink r:id="rId13" w:history="1">
        <w:r w:rsidRPr="00D63D9D">
          <w:rPr>
            <w:rStyle w:val="Hyperlink"/>
          </w:rPr>
          <w:t>https://rockylinux.org/</w:t>
        </w:r>
      </w:hyperlink>
      <w:r>
        <w:t xml:space="preserve"> de “Download” knop te klikken.</w:t>
      </w:r>
    </w:p>
    <w:p w14:paraId="2EA8B604" w14:textId="51EF8AD3" w:rsidR="002612EE" w:rsidRPr="00267B74" w:rsidRDefault="002612EE" w:rsidP="002612EE">
      <w:r>
        <w:t xml:space="preserve">Download daar de meest recente </w:t>
      </w:r>
      <w:proofErr w:type="spellStart"/>
      <w:r>
        <w:t>Rocky</w:t>
      </w:r>
      <w:proofErr w:type="spellEnd"/>
      <w:r>
        <w:t xml:space="preserve"> 8 </w:t>
      </w:r>
      <w:r>
        <w:rPr>
          <w:i/>
        </w:rPr>
        <w:t>DVD</w:t>
      </w:r>
      <w:r>
        <w:t xml:space="preserve"> ISO</w:t>
      </w:r>
      <w:r>
        <w:rPr>
          <w:rStyle w:val="FootnoteReference"/>
        </w:rPr>
        <w:footnoteReference w:id="2"/>
      </w:r>
      <w:r>
        <w:t xml:space="preserve"> voor de x86_64 architectuur. </w:t>
      </w:r>
    </w:p>
    <w:p w14:paraId="195B786B" w14:textId="24B19F9C" w:rsidR="002612EE" w:rsidRDefault="002612EE" w:rsidP="002612EE">
      <w:pPr>
        <w:pStyle w:val="Heading2"/>
        <w:rPr>
          <w:rFonts w:eastAsia="Calibri"/>
        </w:rPr>
      </w:pPr>
      <w:bookmarkStart w:id="11" w:name="_Ref436741603"/>
      <w:bookmarkStart w:id="12" w:name="_Toc175304533"/>
      <w:r>
        <w:rPr>
          <w:rFonts w:eastAsia="Calibri"/>
        </w:rPr>
        <w:t>Maak de virtual machine aan</w:t>
      </w:r>
      <w:bookmarkEnd w:id="11"/>
      <w:bookmarkEnd w:id="12"/>
    </w:p>
    <w:p w14:paraId="652766DA" w14:textId="4C42DAD6" w:rsidR="002612EE" w:rsidRDefault="002612EE" w:rsidP="002612EE">
      <w:r>
        <w:t xml:space="preserve">De systeemeisen van </w:t>
      </w:r>
      <w:proofErr w:type="spellStart"/>
      <w:r>
        <w:t>Rocky</w:t>
      </w:r>
      <w:proofErr w:type="spellEnd"/>
      <w:r>
        <w:t xml:space="preserve"> Linux 8 zijn naar hedendaagse begrippen niet heel hoog.</w:t>
      </w:r>
    </w:p>
    <w:p w14:paraId="705985D8" w14:textId="77777777" w:rsidR="00117260" w:rsidRDefault="002612EE" w:rsidP="002612EE">
      <w:pPr>
        <w:rPr>
          <w:szCs w:val="21"/>
        </w:rPr>
      </w:pPr>
      <w:r>
        <w:t xml:space="preserve">Maak een VM aan (kies voor de optie om het operating systeem later te installeren). Het meest leerzaam is het om te kiezen voor een </w:t>
      </w:r>
      <w:r w:rsidRPr="00E403D9">
        <w:rPr>
          <w:szCs w:val="21"/>
        </w:rPr>
        <w:t>“</w:t>
      </w:r>
      <w:proofErr w:type="spellStart"/>
      <w:r w:rsidRPr="00E403D9">
        <w:rPr>
          <w:szCs w:val="21"/>
        </w:rPr>
        <w:t>Custom</w:t>
      </w:r>
      <w:proofErr w:type="spellEnd"/>
      <w:r w:rsidRPr="00E403D9">
        <w:rPr>
          <w:szCs w:val="21"/>
        </w:rPr>
        <w:t>” configuratie</w:t>
      </w:r>
      <w:r>
        <w:rPr>
          <w:szCs w:val="21"/>
        </w:rPr>
        <w:t>. Zie hieronder welke instellingen je dan het best kunt selecteren</w:t>
      </w:r>
    </w:p>
    <w:p w14:paraId="33A1AC10" w14:textId="1757166C" w:rsidR="002612EE" w:rsidRDefault="00117260" w:rsidP="00C35D5D">
      <w:pPr>
        <w:spacing w:before="240"/>
        <w:rPr>
          <w:szCs w:val="21"/>
        </w:rPr>
      </w:pPr>
      <w:bookmarkStart w:id="13" w:name="_Hlk190188156"/>
      <w:r>
        <w:rPr>
          <w:b/>
          <w:bCs/>
          <w:szCs w:val="21"/>
        </w:rPr>
        <w:t>Belangrijk:</w:t>
      </w:r>
      <w:r>
        <w:rPr>
          <w:szCs w:val="21"/>
        </w:rPr>
        <w:t xml:space="preserve"> </w:t>
      </w:r>
      <w:r w:rsidRPr="00117260">
        <w:rPr>
          <w:b/>
          <w:bCs/>
          <w:szCs w:val="21"/>
        </w:rPr>
        <w:t>maak de VM niet aan op je OneDrive</w:t>
      </w:r>
      <w:r>
        <w:rPr>
          <w:szCs w:val="21"/>
        </w:rPr>
        <w:t xml:space="preserve">. Je kunt daarom het beste een aparte folder C:\VMs of D:\VMs aanmaken, in ieder geval een buiten je </w:t>
      </w:r>
      <w:proofErr w:type="spellStart"/>
      <w:r>
        <w:rPr>
          <w:i/>
          <w:iCs/>
          <w:szCs w:val="21"/>
        </w:rPr>
        <w:t>Documents</w:t>
      </w:r>
      <w:proofErr w:type="spellEnd"/>
      <w:r>
        <w:rPr>
          <w:szCs w:val="21"/>
        </w:rPr>
        <w:t xml:space="preserve"> folder (want die staat in de meeste gevallen op OneDrive)</w:t>
      </w:r>
      <w:r w:rsidR="002612EE">
        <w:rPr>
          <w:szCs w:val="21"/>
        </w:rPr>
        <w:t>.</w:t>
      </w:r>
    </w:p>
    <w:p w14:paraId="5C52A6BF" w14:textId="43CCAAA2" w:rsidR="002612EE" w:rsidRPr="00AC6530" w:rsidRDefault="002612EE" w:rsidP="002612EE">
      <w:pPr>
        <w:spacing w:before="240"/>
      </w:pPr>
      <w:bookmarkStart w:id="14" w:name="_Hlk106618968"/>
      <w:bookmarkEnd w:id="13"/>
      <w:r w:rsidRPr="00C8597A">
        <w:rPr>
          <w:b/>
          <w:bCs/>
        </w:rPr>
        <w:t xml:space="preserve">Koppel op dit moment nog geen ISO image! </w:t>
      </w:r>
      <w:bookmarkEnd w:id="14"/>
      <w:r w:rsidRPr="00C8597A">
        <w:rPr>
          <w:lang w:val="en-US"/>
        </w:rPr>
        <w:t xml:space="preserve">Kies </w:t>
      </w:r>
      <w:proofErr w:type="spellStart"/>
      <w:r w:rsidRPr="00C8597A">
        <w:rPr>
          <w:lang w:val="en-US"/>
        </w:rPr>
        <w:t>onder</w:t>
      </w:r>
      <w:proofErr w:type="spellEnd"/>
      <w:r w:rsidRPr="00C8597A">
        <w:rPr>
          <w:lang w:val="en-US"/>
        </w:rPr>
        <w:t xml:space="preserve"> “Install from:” voor “I will install the operating system later”, </w:t>
      </w:r>
      <w:proofErr w:type="spellStart"/>
      <w:r w:rsidRPr="00C8597A">
        <w:rPr>
          <w:b/>
          <w:lang w:val="en-US"/>
        </w:rPr>
        <w:t>niet</w:t>
      </w:r>
      <w:proofErr w:type="spellEnd"/>
      <w:r w:rsidRPr="00C8597A">
        <w:rPr>
          <w:lang w:val="en-US"/>
        </w:rPr>
        <w:t xml:space="preserve"> voor “Installer disc image file (iso)”. </w:t>
      </w:r>
      <w:r w:rsidRPr="00AC6530">
        <w:t>Al</w:t>
      </w:r>
      <w:r>
        <w:t xml:space="preserve">s je direct een ISO koppelt, dan wordt </w:t>
      </w:r>
      <w:r>
        <w:rPr>
          <w:i/>
          <w:iCs/>
        </w:rPr>
        <w:t xml:space="preserve">Easy </w:t>
      </w:r>
      <w:proofErr w:type="spellStart"/>
      <w:r w:rsidRPr="00AC6530">
        <w:rPr>
          <w:i/>
          <w:iCs/>
        </w:rPr>
        <w:t>Install</w:t>
      </w:r>
      <w:proofErr w:type="spellEnd"/>
      <w:r>
        <w:t xml:space="preserve"> gestart die veel keuzes uit handen neemt, daardoor kun je ook niet de keuzes maken die het beste bij deze cursus passen. </w:t>
      </w:r>
      <w:r w:rsidRPr="00AC6530">
        <w:t>Daarnaast mis je een groot deel van het door ons beoogde leereff</w:t>
      </w:r>
      <w:r>
        <w:t>ect bij de handmatige installatie en werkt dit niet samen met de automatische installatie verderop in deze opdracht</w:t>
      </w:r>
      <w:r w:rsidRPr="00AC6530">
        <w:t>.</w:t>
      </w:r>
    </w:p>
    <w:p w14:paraId="69D3CB6B" w14:textId="77777777" w:rsidR="002612EE" w:rsidRDefault="002612EE" w:rsidP="002612EE">
      <w:pPr>
        <w:spacing w:before="240"/>
      </w:pPr>
      <w:r>
        <w:t>Gebruik verder de volgende instellingen:</w:t>
      </w:r>
    </w:p>
    <w:p w14:paraId="7D2FC67F" w14:textId="1FA0DC84" w:rsidR="002612EE" w:rsidRPr="002612EE" w:rsidRDefault="002612EE" w:rsidP="002612EE">
      <w:pPr>
        <w:pStyle w:val="ListParagraph"/>
        <w:numPr>
          <w:ilvl w:val="0"/>
          <w:numId w:val="16"/>
        </w:numPr>
      </w:pPr>
      <w:proofErr w:type="spellStart"/>
      <w:r w:rsidRPr="002612EE">
        <w:t>Guest</w:t>
      </w:r>
      <w:proofErr w:type="spellEnd"/>
      <w:r w:rsidRPr="002612EE">
        <w:t xml:space="preserve"> operating system: Linux, </w:t>
      </w:r>
      <w:proofErr w:type="spellStart"/>
      <w:r w:rsidRPr="002612EE">
        <w:t>version</w:t>
      </w:r>
      <w:proofErr w:type="spellEnd"/>
      <w:r w:rsidRPr="002612EE">
        <w:t xml:space="preserve">: Red Hat Enterprise Linux 8 64-bit (daarvan is </w:t>
      </w:r>
      <w:proofErr w:type="spellStart"/>
      <w:r w:rsidRPr="002612EE">
        <w:t>Rocky</w:t>
      </w:r>
      <w:proofErr w:type="spellEnd"/>
      <w:r w:rsidRPr="002612EE">
        <w:t xml:space="preserve"> Linux 8 afgeleid en past beter bij d</w:t>
      </w:r>
      <w:r>
        <w:t xml:space="preserve">eze versie dan de algemene </w:t>
      </w:r>
      <w:proofErr w:type="spellStart"/>
      <w:r>
        <w:t>Rocky</w:t>
      </w:r>
      <w:proofErr w:type="spellEnd"/>
      <w:r>
        <w:t xml:space="preserve"> Linux instellingen)</w:t>
      </w:r>
    </w:p>
    <w:p w14:paraId="2CDEF54B" w14:textId="77777777" w:rsidR="002612EE" w:rsidRPr="00E403D9" w:rsidRDefault="002612EE" w:rsidP="002612EE">
      <w:pPr>
        <w:spacing w:before="240"/>
        <w:rPr>
          <w:szCs w:val="21"/>
        </w:rPr>
      </w:pPr>
      <w:r w:rsidRPr="00E403D9">
        <w:rPr>
          <w:szCs w:val="21"/>
        </w:rPr>
        <w:t xml:space="preserve">Gebruik </w:t>
      </w:r>
      <w:r>
        <w:rPr>
          <w:szCs w:val="21"/>
        </w:rPr>
        <w:t xml:space="preserve">als je hebt gekozen voor </w:t>
      </w:r>
      <w:r w:rsidRPr="00E403D9">
        <w:rPr>
          <w:szCs w:val="21"/>
        </w:rPr>
        <w:t>een “</w:t>
      </w:r>
      <w:proofErr w:type="spellStart"/>
      <w:r w:rsidRPr="00E403D9">
        <w:rPr>
          <w:szCs w:val="21"/>
        </w:rPr>
        <w:t>Custom</w:t>
      </w:r>
      <w:proofErr w:type="spellEnd"/>
      <w:r w:rsidRPr="00E403D9">
        <w:rPr>
          <w:szCs w:val="21"/>
        </w:rPr>
        <w:t>” configuratie de volgende extra instellingen:</w:t>
      </w:r>
    </w:p>
    <w:p w14:paraId="0074FB2B" w14:textId="77777777" w:rsidR="002612EE" w:rsidRPr="00E403D9" w:rsidRDefault="002612EE" w:rsidP="002612EE">
      <w:pPr>
        <w:pStyle w:val="ListParagraph"/>
        <w:numPr>
          <w:ilvl w:val="0"/>
          <w:numId w:val="16"/>
        </w:numPr>
        <w:rPr>
          <w:szCs w:val="21"/>
          <w:lang w:val="en-US"/>
        </w:rPr>
      </w:pPr>
      <w:r w:rsidRPr="00E403D9">
        <w:rPr>
          <w:szCs w:val="21"/>
          <w:lang w:val="en-US"/>
        </w:rPr>
        <w:t>Processor configuration: 1 processor, 1 core per processor</w:t>
      </w:r>
    </w:p>
    <w:p w14:paraId="22D44796" w14:textId="77777777" w:rsidR="002612EE" w:rsidRPr="00E403D9" w:rsidRDefault="002612EE" w:rsidP="002612EE">
      <w:pPr>
        <w:pStyle w:val="ListParagraph"/>
        <w:numPr>
          <w:ilvl w:val="0"/>
          <w:numId w:val="16"/>
        </w:numPr>
        <w:rPr>
          <w:szCs w:val="21"/>
        </w:rPr>
      </w:pPr>
      <w:r w:rsidRPr="00E403D9">
        <w:rPr>
          <w:szCs w:val="21"/>
        </w:rPr>
        <w:t xml:space="preserve">Memory: </w:t>
      </w:r>
      <w:r>
        <w:rPr>
          <w:szCs w:val="21"/>
        </w:rPr>
        <w:t>1536</w:t>
      </w:r>
      <w:r w:rsidRPr="00E403D9">
        <w:rPr>
          <w:szCs w:val="21"/>
        </w:rPr>
        <w:t xml:space="preserve"> MB</w:t>
      </w:r>
      <w:r>
        <w:rPr>
          <w:rStyle w:val="FootnoteReference"/>
          <w:szCs w:val="21"/>
        </w:rPr>
        <w:footnoteReference w:id="3"/>
      </w:r>
    </w:p>
    <w:p w14:paraId="44CB0A5A" w14:textId="77777777" w:rsidR="002612EE" w:rsidRPr="00E403D9" w:rsidRDefault="002612EE" w:rsidP="002612EE">
      <w:pPr>
        <w:pStyle w:val="ListParagraph"/>
        <w:numPr>
          <w:ilvl w:val="0"/>
          <w:numId w:val="16"/>
        </w:numPr>
        <w:rPr>
          <w:szCs w:val="21"/>
        </w:rPr>
      </w:pPr>
      <w:r w:rsidRPr="00E403D9">
        <w:rPr>
          <w:szCs w:val="21"/>
        </w:rPr>
        <w:t>Network type: NAT</w:t>
      </w:r>
    </w:p>
    <w:p w14:paraId="3C590144" w14:textId="77777777" w:rsidR="002612EE" w:rsidRPr="00E403D9" w:rsidRDefault="002612EE" w:rsidP="002612EE">
      <w:pPr>
        <w:pStyle w:val="ListParagraph"/>
        <w:numPr>
          <w:ilvl w:val="0"/>
          <w:numId w:val="16"/>
        </w:numPr>
        <w:rPr>
          <w:szCs w:val="21"/>
        </w:rPr>
      </w:pPr>
      <w:r>
        <w:rPr>
          <w:szCs w:val="21"/>
        </w:rPr>
        <w:t>I/O controller: LSI Logic</w:t>
      </w:r>
    </w:p>
    <w:p w14:paraId="3D925257" w14:textId="77777777" w:rsidR="002612EE" w:rsidRPr="00E403D9" w:rsidRDefault="002612EE" w:rsidP="002612EE">
      <w:pPr>
        <w:pStyle w:val="ListParagraph"/>
        <w:numPr>
          <w:ilvl w:val="0"/>
          <w:numId w:val="16"/>
        </w:numPr>
        <w:rPr>
          <w:szCs w:val="21"/>
        </w:rPr>
      </w:pPr>
      <w:r w:rsidRPr="00E403D9">
        <w:rPr>
          <w:szCs w:val="21"/>
        </w:rPr>
        <w:t xml:space="preserve">Disk type: </w:t>
      </w:r>
      <w:proofErr w:type="spellStart"/>
      <w:r>
        <w:rPr>
          <w:szCs w:val="21"/>
        </w:rPr>
        <w:t>NVMe</w:t>
      </w:r>
      <w:proofErr w:type="spellEnd"/>
    </w:p>
    <w:p w14:paraId="316D95C5" w14:textId="77777777" w:rsidR="002612EE" w:rsidRDefault="002612EE" w:rsidP="002612EE">
      <w:pPr>
        <w:pStyle w:val="ListParagraph"/>
        <w:numPr>
          <w:ilvl w:val="0"/>
          <w:numId w:val="16"/>
        </w:numPr>
        <w:rPr>
          <w:szCs w:val="21"/>
          <w:lang w:val="en-US"/>
        </w:rPr>
      </w:pPr>
      <w:r w:rsidRPr="008F1324">
        <w:rPr>
          <w:szCs w:val="21"/>
          <w:lang w:val="en-US"/>
        </w:rPr>
        <w:t>Disk: Create a</w:t>
      </w:r>
      <w:r>
        <w:rPr>
          <w:szCs w:val="21"/>
          <w:lang w:val="en-US"/>
        </w:rPr>
        <w:t xml:space="preserve"> </w:t>
      </w:r>
      <w:r w:rsidRPr="008F1324">
        <w:rPr>
          <w:szCs w:val="21"/>
          <w:lang w:val="en-US"/>
        </w:rPr>
        <w:t>new virtual</w:t>
      </w:r>
      <w:r w:rsidRPr="00E403D9">
        <w:rPr>
          <w:szCs w:val="21"/>
          <w:lang w:val="en-US"/>
        </w:rPr>
        <w:t xml:space="preserve"> disk</w:t>
      </w:r>
    </w:p>
    <w:p w14:paraId="541768F4" w14:textId="7C638EBB" w:rsidR="002612EE" w:rsidRPr="008F1324" w:rsidRDefault="002612EE" w:rsidP="002612EE">
      <w:pPr>
        <w:pStyle w:val="ListParagraph"/>
        <w:numPr>
          <w:ilvl w:val="0"/>
          <w:numId w:val="16"/>
        </w:numPr>
        <w:rPr>
          <w:lang w:val="en-US"/>
        </w:rPr>
      </w:pPr>
      <w:r w:rsidRPr="008F1324">
        <w:rPr>
          <w:lang w:val="en-US"/>
        </w:rPr>
        <w:t>Disk capacity: 20.0 GB</w:t>
      </w:r>
    </w:p>
    <w:p w14:paraId="21222FEF" w14:textId="77777777" w:rsidR="002612EE" w:rsidRPr="00605614" w:rsidRDefault="002612EE" w:rsidP="002612EE">
      <w:pPr>
        <w:spacing w:before="240"/>
      </w:pPr>
      <w:r w:rsidRPr="00605614">
        <w:lastRenderedPageBreak/>
        <w:t xml:space="preserve">Desgewenst kun je ervoor kiezen om de virtuele printer en </w:t>
      </w:r>
      <w:r>
        <w:t>sound card hardware niet aan te laten maken (onder “</w:t>
      </w:r>
      <w:proofErr w:type="spellStart"/>
      <w:r>
        <w:t>Customize</w:t>
      </w:r>
      <w:proofErr w:type="spellEnd"/>
      <w:r>
        <w:t xml:space="preserve"> Hardware…”), want die gaan we niet gebruiken. Indien je virtualisatie host het toelaat zou je er ook voor kunnen kiezen meer CPU’s, RAM en/of disk toe te wijzen, maar gegeven waarden zijn voldoende.</w:t>
      </w:r>
    </w:p>
    <w:p w14:paraId="3795AEC1" w14:textId="42D849F9" w:rsidR="002612EE" w:rsidRPr="00916C79" w:rsidRDefault="002612EE" w:rsidP="002612EE">
      <w:pPr>
        <w:pStyle w:val="Heading2"/>
        <w:rPr>
          <w:rFonts w:eastAsia="Calibri"/>
        </w:rPr>
      </w:pPr>
      <w:bookmarkStart w:id="15" w:name="_Toc175304534"/>
      <w:r w:rsidRPr="00916C79">
        <w:rPr>
          <w:rFonts w:eastAsia="Calibri"/>
        </w:rPr>
        <w:t xml:space="preserve">Handmatige installatie van </w:t>
      </w:r>
      <w:proofErr w:type="spellStart"/>
      <w:r>
        <w:rPr>
          <w:rFonts w:eastAsia="Calibri"/>
        </w:rPr>
        <w:t>Rocky</w:t>
      </w:r>
      <w:proofErr w:type="spellEnd"/>
      <w:r>
        <w:rPr>
          <w:rFonts w:eastAsia="Calibri"/>
        </w:rPr>
        <w:t xml:space="preserve"> Linux</w:t>
      </w:r>
      <w:bookmarkEnd w:id="15"/>
    </w:p>
    <w:p w14:paraId="045DEE2B" w14:textId="77777777" w:rsidR="002612EE" w:rsidRDefault="002612EE" w:rsidP="002612EE">
      <w:r>
        <w:t xml:space="preserve">Installatie van </w:t>
      </w:r>
      <w:proofErr w:type="spellStart"/>
      <w:r>
        <w:t>Rocky</w:t>
      </w:r>
      <w:proofErr w:type="spellEnd"/>
      <w:r>
        <w:t xml:space="preserve"> Linux verloopt in een drietal stappen die hieronder verder worden uitgewerkt:</w:t>
      </w:r>
    </w:p>
    <w:p w14:paraId="2286A91C" w14:textId="77777777" w:rsidR="002612EE" w:rsidRDefault="002612EE" w:rsidP="002612EE">
      <w:pPr>
        <w:pStyle w:val="ListParagraph"/>
        <w:numPr>
          <w:ilvl w:val="0"/>
          <w:numId w:val="17"/>
        </w:numPr>
      </w:pPr>
      <w:r>
        <w:t>Opstarten van de installatie door de ISO te booten</w:t>
      </w:r>
    </w:p>
    <w:p w14:paraId="23126792" w14:textId="77777777" w:rsidR="002612EE" w:rsidRDefault="002612EE" w:rsidP="002612EE">
      <w:pPr>
        <w:pStyle w:val="ListParagraph"/>
        <w:numPr>
          <w:ilvl w:val="0"/>
          <w:numId w:val="17"/>
        </w:numPr>
      </w:pPr>
      <w:r>
        <w:t>Configuratie van het te installeren systeem</w:t>
      </w:r>
    </w:p>
    <w:p w14:paraId="141C220F" w14:textId="77777777" w:rsidR="002612EE" w:rsidRDefault="002612EE" w:rsidP="002612EE">
      <w:pPr>
        <w:pStyle w:val="ListParagraph"/>
        <w:numPr>
          <w:ilvl w:val="0"/>
          <w:numId w:val="17"/>
        </w:numPr>
      </w:pPr>
      <w:r>
        <w:t>Installatie van de software op de harddisk van het nieuwe systeem</w:t>
      </w:r>
    </w:p>
    <w:p w14:paraId="16536102" w14:textId="77777777" w:rsidR="002612EE" w:rsidRDefault="002612EE" w:rsidP="002612EE">
      <w:r w:rsidRPr="00916C79">
        <w:t xml:space="preserve">Dit duurt ongeveer </w:t>
      </w:r>
      <w:r>
        <w:t>een half uur</w:t>
      </w:r>
      <w:r w:rsidRPr="00916C79">
        <w:t xml:space="preserve"> bij gebruik van een vold</w:t>
      </w:r>
      <w:r>
        <w:t>oende snelle harddisk of SSD, een groot deel van deze tijd hoef je er niet actief mee bezig te zijn.</w:t>
      </w:r>
    </w:p>
    <w:p w14:paraId="17BD4F1D" w14:textId="77777777" w:rsidR="002612EE" w:rsidRDefault="002612EE" w:rsidP="002612EE"/>
    <w:p w14:paraId="5490C6A7" w14:textId="77777777" w:rsidR="002612EE" w:rsidRDefault="002612EE" w:rsidP="002612EE">
      <w:r>
        <w:t xml:space="preserve">Als je ergens niet direct uitkomt, kun je even kijken in de </w:t>
      </w:r>
      <w:r w:rsidRPr="00916C79">
        <w:t>aangeleverde video</w:t>
      </w:r>
      <w:r>
        <w:t xml:space="preserve"> waarin</w:t>
      </w:r>
      <w:r w:rsidRPr="00916C79">
        <w:t xml:space="preserve"> versneld de installatie van een VM met profiel "Server </w:t>
      </w:r>
      <w:proofErr w:type="spellStart"/>
      <w:r w:rsidRPr="00916C79">
        <w:t>with</w:t>
      </w:r>
      <w:proofErr w:type="spellEnd"/>
      <w:r w:rsidRPr="00916C79">
        <w:t xml:space="preserve"> GUI" onder </w:t>
      </w:r>
      <w:r>
        <w:t>RHEL</w:t>
      </w:r>
      <w:r w:rsidRPr="00916C79">
        <w:t xml:space="preserve"> </w:t>
      </w:r>
      <w:r>
        <w:t>8 wordt</w:t>
      </w:r>
      <w:r w:rsidRPr="00916C79">
        <w:t xml:space="preserve"> getoond</w:t>
      </w:r>
      <w:r>
        <w:t xml:space="preserve"> (de verschillen met </w:t>
      </w:r>
      <w:proofErr w:type="spellStart"/>
      <w:r>
        <w:t>Rocky</w:t>
      </w:r>
      <w:proofErr w:type="spellEnd"/>
      <w:r>
        <w:t xml:space="preserve"> 9 zijn niet heel groot)</w:t>
      </w:r>
      <w:r w:rsidRPr="00916C79">
        <w:t>.</w:t>
      </w:r>
    </w:p>
    <w:p w14:paraId="5121DA92" w14:textId="77777777" w:rsidR="002612EE" w:rsidRPr="00605614" w:rsidRDefault="002612EE" w:rsidP="002612EE">
      <w:pPr>
        <w:pStyle w:val="Heading3"/>
      </w:pPr>
      <w:bookmarkStart w:id="16" w:name="_Hlk143257023"/>
      <w:r w:rsidRPr="00605614">
        <w:t>Opstarten</w:t>
      </w:r>
    </w:p>
    <w:p w14:paraId="1ACAEE14" w14:textId="0AF3A034" w:rsidR="002612EE" w:rsidRDefault="002612EE" w:rsidP="002612EE">
      <w:r w:rsidRPr="00632C65">
        <w:t xml:space="preserve">Verbind het </w:t>
      </w:r>
      <w:r>
        <w:t xml:space="preserve">eerder gedownloade ISO </w:t>
      </w:r>
      <w:r w:rsidRPr="002612EE">
        <w:rPr>
          <w:i/>
          <w:iCs/>
        </w:rPr>
        <w:t>image</w:t>
      </w:r>
      <w:r>
        <w:t xml:space="preserve"> met de CD/DVD drive van de nieuw aangemaakte VM en start de VM. Als je even wacht, dan start de installatie automatisch op.</w:t>
      </w:r>
    </w:p>
    <w:p w14:paraId="761C4357" w14:textId="20B4387B" w:rsidR="002612EE" w:rsidRPr="00605614" w:rsidRDefault="002612EE" w:rsidP="002612EE">
      <w:r w:rsidRPr="00605614">
        <w:rPr>
          <w:i/>
        </w:rPr>
        <w:t>TIP</w:t>
      </w:r>
      <w:r w:rsidRPr="00605614">
        <w:t>: als je op wilt schieten kun je met behulp van de cursortoetsen en de Enter toets de menu-optie “</w:t>
      </w:r>
      <w:proofErr w:type="spellStart"/>
      <w:r w:rsidRPr="00605614">
        <w:t>Install</w:t>
      </w:r>
      <w:proofErr w:type="spellEnd"/>
      <w:r w:rsidRPr="00605614">
        <w:t xml:space="preserve"> </w:t>
      </w:r>
      <w:proofErr w:type="spellStart"/>
      <w:r>
        <w:t>Rocky</w:t>
      </w:r>
      <w:proofErr w:type="spellEnd"/>
      <w:r w:rsidRPr="00605614">
        <w:t xml:space="preserve"> </w:t>
      </w:r>
      <w:r>
        <w:t>Linux 8.</w:t>
      </w:r>
      <w:r>
        <w:rPr>
          <w:i/>
        </w:rPr>
        <w:t>x</w:t>
      </w:r>
      <w:r w:rsidRPr="00605614">
        <w:t>” kiez</w:t>
      </w:r>
      <w:r>
        <w:t>en.</w:t>
      </w:r>
    </w:p>
    <w:p w14:paraId="355044C9" w14:textId="77777777" w:rsidR="002612EE" w:rsidRPr="00605614" w:rsidRDefault="002612EE" w:rsidP="002612EE">
      <w:pPr>
        <w:pStyle w:val="Heading3"/>
      </w:pPr>
      <w:bookmarkStart w:id="17" w:name="_Hlk143257047"/>
      <w:bookmarkEnd w:id="16"/>
      <w:r w:rsidRPr="00605614">
        <w:t>Configuratie van het te installeren systeem</w:t>
      </w:r>
    </w:p>
    <w:p w14:paraId="636BA750" w14:textId="77777777" w:rsidR="002612EE" w:rsidRPr="005B1E3F" w:rsidRDefault="002612EE" w:rsidP="002612EE">
      <w:pPr>
        <w:rPr>
          <w:iCs/>
        </w:rPr>
      </w:pPr>
      <w:r>
        <w:t xml:space="preserve">De eerste configuratiestap is keuze van taal en toetsenbord. </w:t>
      </w:r>
      <w:r>
        <w:rPr>
          <w:iCs/>
        </w:rPr>
        <w:t>We installeren alle systemen in de originele taal, het Engels. Installatie in het Nederlands leidt alleen maar tot verwarring doordat de vertalingen niet altijd even voor de hand liggend zijn; het is in het werkveld daarom goed gebruik om bij het Engels te blijven.</w:t>
      </w:r>
    </w:p>
    <w:p w14:paraId="33FE8F2A" w14:textId="77777777" w:rsidR="002612EE" w:rsidRDefault="002612EE" w:rsidP="002612EE">
      <w:r>
        <w:t xml:space="preserve">Accepteer dus de standaard instellingen </w:t>
      </w:r>
      <w:r w:rsidRPr="009E2B84">
        <w:rPr>
          <w:i/>
        </w:rPr>
        <w:t>English</w:t>
      </w:r>
      <w:r>
        <w:t>/</w:t>
      </w:r>
      <w:r w:rsidRPr="009E2B84">
        <w:rPr>
          <w:i/>
        </w:rPr>
        <w:t xml:space="preserve">English (United </w:t>
      </w:r>
      <w:proofErr w:type="spellStart"/>
      <w:r w:rsidRPr="009E2B84">
        <w:rPr>
          <w:i/>
        </w:rPr>
        <w:t>States</w:t>
      </w:r>
      <w:proofErr w:type="spellEnd"/>
      <w:r w:rsidRPr="009E2B84">
        <w:rPr>
          <w:i/>
        </w:rPr>
        <w:t>)</w:t>
      </w:r>
      <w:r>
        <w:t xml:space="preserve"> en ga verder door op “Continue” te klikken.</w:t>
      </w:r>
    </w:p>
    <w:p w14:paraId="47C715B3" w14:textId="77777777" w:rsidR="002612EE" w:rsidRDefault="002612EE" w:rsidP="002612EE">
      <w:bookmarkStart w:id="18" w:name="_Hlk143257193"/>
      <w:bookmarkEnd w:id="17"/>
      <w:r>
        <w:t>Vervolgens kom je op een scherm waarop verschillende categorieën van instellingen staan weergegeven. Deze lopen we een voor een af:</w:t>
      </w:r>
    </w:p>
    <w:p w14:paraId="3B984CE5" w14:textId="313C6790" w:rsidR="002612EE" w:rsidRDefault="002612EE" w:rsidP="002612EE">
      <w:pPr>
        <w:pStyle w:val="ListParagraph"/>
        <w:numPr>
          <w:ilvl w:val="0"/>
          <w:numId w:val="18"/>
        </w:numPr>
      </w:pPr>
      <w:r>
        <w:t>Stel de netwerkkaart in, via “Network &amp; Host Name” iets onder het midden in de rech</w:t>
      </w:r>
      <w:r w:rsidR="009127A3">
        <w:t>t</w:t>
      </w:r>
      <w:r>
        <w:t>er kolom.</w:t>
      </w:r>
    </w:p>
    <w:p w14:paraId="5CCAB100" w14:textId="09076A19" w:rsidR="002612EE" w:rsidRDefault="002612EE" w:rsidP="002612EE">
      <w:pPr>
        <w:pStyle w:val="ListParagraph"/>
        <w:ind w:firstLine="0"/>
      </w:pPr>
      <w:r>
        <w:t xml:space="preserve">Omdat we gebruik maken van DHCP is het voldoende om links onderin de </w:t>
      </w:r>
      <w:proofErr w:type="spellStart"/>
      <w:r>
        <w:t>hostname</w:t>
      </w:r>
      <w:proofErr w:type="spellEnd"/>
      <w:r>
        <w:t xml:space="preserve"> op te geven (</w:t>
      </w:r>
      <w:r>
        <w:rPr>
          <w:rStyle w:val="CodesnippetChar"/>
        </w:rPr>
        <w:t>rocky</w:t>
      </w:r>
      <w:r w:rsidRPr="004911B3">
        <w:rPr>
          <w:rStyle w:val="CodesnippetChar"/>
        </w:rPr>
        <w:t>1.bmc.</w:t>
      </w:r>
      <w:r w:rsidR="006F2C7A">
        <w:rPr>
          <w:rStyle w:val="CodesnippetChar"/>
        </w:rPr>
        <w:t>example</w:t>
      </w:r>
      <w:r w:rsidR="009127A3" w:rsidRPr="009127A3">
        <w:t>; vergeet niet om op “</w:t>
      </w:r>
      <w:proofErr w:type="spellStart"/>
      <w:r w:rsidR="009127A3" w:rsidRPr="009127A3">
        <w:t>Apply</w:t>
      </w:r>
      <w:proofErr w:type="spellEnd"/>
      <w:r w:rsidR="009127A3" w:rsidRPr="009127A3">
        <w:t>” te drukken</w:t>
      </w:r>
      <w:r>
        <w:t>) en vervolgens de switch rechts bovenin te activeren van “OFF” naar “ON”. Verlaat deze pagina door linksboven op “D</w:t>
      </w:r>
      <w:r w:rsidR="009127A3">
        <w:t>one</w:t>
      </w:r>
      <w:r>
        <w:t xml:space="preserve">” te klikken (dit </w:t>
      </w:r>
      <w:r w:rsidR="009127A3">
        <w:t xml:space="preserve">laatste </w:t>
      </w:r>
      <w:r>
        <w:t>geldt ook voor alle volgende pagina’s);</w:t>
      </w:r>
    </w:p>
    <w:p w14:paraId="66F53599" w14:textId="19AD8EF9" w:rsidR="002612EE" w:rsidRDefault="002612EE" w:rsidP="002612EE">
      <w:pPr>
        <w:pStyle w:val="ListParagraph"/>
        <w:numPr>
          <w:ilvl w:val="0"/>
          <w:numId w:val="18"/>
        </w:numPr>
      </w:pPr>
      <w:bookmarkStart w:id="19" w:name="_Hlk143257258"/>
      <w:bookmarkEnd w:id="18"/>
      <w:r>
        <w:t xml:space="preserve">Vervolgens stellen we de juiste tijdzone in onder “Time &amp; Date” </w:t>
      </w:r>
      <w:r w:rsidR="009127A3">
        <w:t>in het midden van</w:t>
      </w:r>
      <w:r>
        <w:t xml:space="preserve"> de linker kolom. Omdat we een werkend netwerk hebben heeft de </w:t>
      </w:r>
      <w:proofErr w:type="spellStart"/>
      <w:r w:rsidRPr="00605614">
        <w:rPr>
          <w:i/>
        </w:rPr>
        <w:t>installer</w:t>
      </w:r>
      <w:proofErr w:type="spellEnd"/>
      <w:r>
        <w:t xml:space="preserve"> zelf al ingesteld dat we de exacte tijd van Internet binnenhalen, we hoeven alleen nog even dicht in de buurt van Nederland te klikken om tijdzone “Europe/Amsterdam” in te stellen. Verlaat de pagina;</w:t>
      </w:r>
    </w:p>
    <w:p w14:paraId="68161E4C" w14:textId="77777777" w:rsidR="002612EE" w:rsidRDefault="002612EE" w:rsidP="002612EE">
      <w:pPr>
        <w:pStyle w:val="ListParagraph"/>
        <w:numPr>
          <w:ilvl w:val="0"/>
          <w:numId w:val="18"/>
        </w:numPr>
      </w:pPr>
      <w:bookmarkStart w:id="20" w:name="_Hlk143257501"/>
      <w:bookmarkEnd w:id="19"/>
      <w:r>
        <w:t xml:space="preserve">Nu kun je verder gaan met de diskinstellingen, “Installation </w:t>
      </w:r>
      <w:proofErr w:type="spellStart"/>
      <w:r>
        <w:t>Destination</w:t>
      </w:r>
      <w:proofErr w:type="spellEnd"/>
      <w:r>
        <w:t>”, rechts bovenin.</w:t>
      </w:r>
      <w:r>
        <w:br/>
        <w:t xml:space="preserve">De juiste (want enige) disk is al geselecteerd, evenals “Storage </w:t>
      </w:r>
      <w:proofErr w:type="spellStart"/>
      <w:r>
        <w:t>Configuration</w:t>
      </w:r>
      <w:proofErr w:type="spellEnd"/>
      <w:r>
        <w:t xml:space="preserve">” </w:t>
      </w:r>
      <w:r>
        <w:rPr>
          <w:rFonts w:cs="Calibri"/>
        </w:rPr>
        <w:t>→</w:t>
      </w:r>
      <w:r>
        <w:t xml:space="preserve"> “Automatic”. De automatische </w:t>
      </w:r>
      <w:proofErr w:type="spellStart"/>
      <w:r>
        <w:t>partitionering</w:t>
      </w:r>
      <w:proofErr w:type="spellEnd"/>
      <w:r>
        <w:t xml:space="preserve"> is echter meer geschikt voor workstations dan voor servers, kies daarom (en omdat je nu de rol van system engineer vervult in plaats die van eindgebruiker) voor “Storage </w:t>
      </w:r>
      <w:proofErr w:type="spellStart"/>
      <w:r>
        <w:t>Configuration</w:t>
      </w:r>
      <w:proofErr w:type="spellEnd"/>
      <w:r>
        <w:t xml:space="preserve">” </w:t>
      </w:r>
      <w:r>
        <w:rPr>
          <w:rFonts w:cs="Calibri"/>
        </w:rPr>
        <w:t>→</w:t>
      </w:r>
      <w:r>
        <w:t xml:space="preserve"> “</w:t>
      </w:r>
      <w:proofErr w:type="spellStart"/>
      <w:r>
        <w:t>Custom</w:t>
      </w:r>
      <w:proofErr w:type="spellEnd"/>
      <w:r>
        <w:t xml:space="preserve">”. Verlaat de pagina. </w:t>
      </w:r>
    </w:p>
    <w:p w14:paraId="33954325" w14:textId="6A768EF9" w:rsidR="002612EE" w:rsidRDefault="002612EE" w:rsidP="002612EE">
      <w:pPr>
        <w:pStyle w:val="ListParagraph"/>
        <w:ind w:firstLine="0"/>
      </w:pPr>
      <w:r>
        <w:t xml:space="preserve">Nu toont de </w:t>
      </w:r>
      <w:proofErr w:type="spellStart"/>
      <w:r w:rsidRPr="003B3FC3">
        <w:rPr>
          <w:i/>
        </w:rPr>
        <w:t>installer</w:t>
      </w:r>
      <w:proofErr w:type="spellEnd"/>
      <w:r>
        <w:t xml:space="preserve"> de </w:t>
      </w:r>
      <w:proofErr w:type="spellStart"/>
      <w:r>
        <w:t>partitioneringspagina</w:t>
      </w:r>
      <w:proofErr w:type="spellEnd"/>
      <w:r>
        <w:t xml:space="preserve">. Laat door op “Click here </w:t>
      </w:r>
      <w:proofErr w:type="spellStart"/>
      <w:r>
        <w:t>to</w:t>
      </w:r>
      <w:proofErr w:type="spellEnd"/>
      <w:r>
        <w:t xml:space="preserve"> </w:t>
      </w:r>
      <w:proofErr w:type="spellStart"/>
      <w:r>
        <w:t>create</w:t>
      </w:r>
      <w:proofErr w:type="spellEnd"/>
      <w:r>
        <w:t xml:space="preserve"> </w:t>
      </w:r>
      <w:proofErr w:type="spellStart"/>
      <w:r>
        <w:t>them</w:t>
      </w:r>
      <w:proofErr w:type="spellEnd"/>
      <w:r>
        <w:t xml:space="preserve"> </w:t>
      </w:r>
      <w:proofErr w:type="spellStart"/>
      <w:r>
        <w:t>automatically</w:t>
      </w:r>
      <w:proofErr w:type="spellEnd"/>
      <w:r>
        <w:t xml:space="preserve">.” alvast de basis-partities voorbereiden (lekker makkelijk). De </w:t>
      </w:r>
      <w:proofErr w:type="spellStart"/>
      <w:r>
        <w:t>installer</w:t>
      </w:r>
      <w:proofErr w:type="spellEnd"/>
      <w:r>
        <w:t xml:space="preserve"> maakt hiervoor LVM volumes aan en dat is precies wat we willen, dus daar hoef je niets aan te doen. Als bestandssysteem (hier gaan </w:t>
      </w:r>
      <w:r w:rsidR="009127A3">
        <w:t>later in de cursus</w:t>
      </w:r>
      <w:r w:rsidRPr="009B017C">
        <w:t xml:space="preserve"> </w:t>
      </w:r>
      <w:r>
        <w:t xml:space="preserve">nader op in) wordt </w:t>
      </w:r>
      <w:proofErr w:type="spellStart"/>
      <w:r>
        <w:rPr>
          <w:i/>
        </w:rPr>
        <w:t>by</w:t>
      </w:r>
      <w:proofErr w:type="spellEnd"/>
      <w:r>
        <w:rPr>
          <w:i/>
        </w:rPr>
        <w:t xml:space="preserve"> default</w:t>
      </w:r>
      <w:r>
        <w:t xml:space="preserve"> XFS gebruikt, voor algemene doeleinden is dit prima (daarom is het ook de default).</w:t>
      </w:r>
    </w:p>
    <w:bookmarkEnd w:id="20"/>
    <w:p w14:paraId="003DADC0" w14:textId="77777777" w:rsidR="002612EE" w:rsidRPr="00605614" w:rsidRDefault="002612EE" w:rsidP="002612EE">
      <w:pPr>
        <w:pStyle w:val="ListParagraph"/>
        <w:ind w:firstLine="0"/>
      </w:pPr>
    </w:p>
    <w:p w14:paraId="593F40EB" w14:textId="77777777" w:rsidR="002612EE" w:rsidRDefault="002612EE" w:rsidP="002612EE">
      <w:pPr>
        <w:pStyle w:val="ListParagraph"/>
        <w:ind w:firstLine="0"/>
      </w:pPr>
      <w:bookmarkStart w:id="21" w:name="_Hlk143257590"/>
      <w:r>
        <w:t xml:space="preserve">Het eerste wat we nu doen is de root partitie (/) verkleinen om ruimte te maken voor eigen partities. Selecteer de root partitie en vul “8 </w:t>
      </w:r>
      <w:hyperlink r:id="rId14" w:tooltip="Gibibyte, volg als je meer wilt weten over deze eenheid de link" w:history="1">
        <w:proofErr w:type="spellStart"/>
        <w:r w:rsidRPr="009814CB">
          <w:rPr>
            <w:rStyle w:val="Hyperlink"/>
          </w:rPr>
          <w:t>GiB</w:t>
        </w:r>
        <w:proofErr w:type="spellEnd"/>
      </w:hyperlink>
      <w:r>
        <w:t xml:space="preserve">” in. </w:t>
      </w:r>
      <w:bookmarkStart w:id="22" w:name="_Hlk143252296"/>
      <w:r>
        <w:t xml:space="preserve">Bevestig de aanpassing door op een van de andere partities te klikken (dit is een beetje vreemd, helemaal omdat de geklikte partitie nog niet geselecteerd wordt, maar zo werkt de </w:t>
      </w:r>
      <w:proofErr w:type="spellStart"/>
      <w:r w:rsidRPr="00790C3F">
        <w:rPr>
          <w:i/>
          <w:iCs/>
        </w:rPr>
        <w:t>installer</w:t>
      </w:r>
      <w:proofErr w:type="spellEnd"/>
      <w:r>
        <w:t xml:space="preserve"> nu eenmaal), voor / wordt nu ook links in het beeld een grootte van 8 </w:t>
      </w:r>
      <w:proofErr w:type="spellStart"/>
      <w:r>
        <w:t>GiB</w:t>
      </w:r>
      <w:proofErr w:type="spellEnd"/>
      <w:r>
        <w:t xml:space="preserve"> aangegeven.</w:t>
      </w:r>
    </w:p>
    <w:p w14:paraId="6AAA4A9E" w14:textId="176654AB" w:rsidR="002612EE" w:rsidRDefault="002612EE" w:rsidP="002612EE">
      <w:pPr>
        <w:pStyle w:val="ListParagraph"/>
        <w:ind w:firstLine="0"/>
      </w:pPr>
      <w:bookmarkStart w:id="23" w:name="_Hlk143257652"/>
      <w:bookmarkEnd w:id="21"/>
      <w:bookmarkEnd w:id="22"/>
      <w:r>
        <w:t xml:space="preserve">Vervolgens maken we de volgende twee nieuwe partities aan (met behulp van de + knop; </w:t>
      </w:r>
      <w:r>
        <w:rPr>
          <w:b/>
        </w:rPr>
        <w:t>let op:</w:t>
      </w:r>
      <w:r>
        <w:t xml:space="preserve"> in het voorbeeld in de video worden andere groottes gebruikt, hou je aan de</w:t>
      </w:r>
      <w:r w:rsidR="00D05D54">
        <w:t xml:space="preserve"> hier gegeven</w:t>
      </w:r>
      <w:r>
        <w:t xml:space="preserve"> waarden):</w:t>
      </w:r>
    </w:p>
    <w:p w14:paraId="21FD700F" w14:textId="77777777" w:rsidR="002612EE" w:rsidRDefault="002612EE" w:rsidP="002612EE">
      <w:pPr>
        <w:pStyle w:val="ListParagraph"/>
        <w:numPr>
          <w:ilvl w:val="1"/>
          <w:numId w:val="54"/>
        </w:numPr>
      </w:pPr>
      <w:r w:rsidRPr="004911B3">
        <w:rPr>
          <w:rStyle w:val="CodesnippetChar"/>
        </w:rPr>
        <w:t>/var</w:t>
      </w:r>
      <w:r w:rsidRPr="00DD5608">
        <w:rPr>
          <w:sz w:val="20"/>
        </w:rPr>
        <w:t xml:space="preserve"> </w:t>
      </w:r>
      <w:r>
        <w:t xml:space="preserve">van 3 </w:t>
      </w:r>
      <w:proofErr w:type="spellStart"/>
      <w:r>
        <w:t>GiB</w:t>
      </w:r>
      <w:proofErr w:type="spellEnd"/>
      <w:r>
        <w:t xml:space="preserve"> (voor variabele, veranderlijke bestanden zoals systeem logs en gedownloade updates)</w:t>
      </w:r>
    </w:p>
    <w:p w14:paraId="12C0AF11" w14:textId="77777777" w:rsidR="002612EE" w:rsidRDefault="002612EE" w:rsidP="002612EE">
      <w:pPr>
        <w:pStyle w:val="ListParagraph"/>
        <w:numPr>
          <w:ilvl w:val="1"/>
          <w:numId w:val="54"/>
        </w:numPr>
      </w:pPr>
      <w:r w:rsidRPr="004911B3">
        <w:rPr>
          <w:rStyle w:val="CodesnippetChar"/>
        </w:rPr>
        <w:t>/</w:t>
      </w:r>
      <w:proofErr w:type="spellStart"/>
      <w:r w:rsidRPr="004911B3">
        <w:rPr>
          <w:rStyle w:val="CodesnippetChar"/>
        </w:rPr>
        <w:t>tmp</w:t>
      </w:r>
      <w:proofErr w:type="spellEnd"/>
      <w:r w:rsidRPr="00DD5608">
        <w:rPr>
          <w:sz w:val="20"/>
        </w:rPr>
        <w:t xml:space="preserve"> </w:t>
      </w:r>
      <w:r>
        <w:t xml:space="preserve">van 1 </w:t>
      </w:r>
      <w:proofErr w:type="spellStart"/>
      <w:r>
        <w:t>GiB</w:t>
      </w:r>
      <w:proofErr w:type="spellEnd"/>
      <w:r>
        <w:t xml:space="preserve"> (voor tijdelijke bestanden van zowel systeem als gebruikers)</w:t>
      </w:r>
    </w:p>
    <w:p w14:paraId="3659337B" w14:textId="77777777" w:rsidR="006508CB" w:rsidRDefault="006508CB" w:rsidP="002612EE">
      <w:pPr>
        <w:pStyle w:val="ListParagraph"/>
        <w:ind w:firstLine="0"/>
      </w:pPr>
      <w:bookmarkStart w:id="24" w:name="_Hlk190188434"/>
      <w:bookmarkStart w:id="25" w:name="_Hlk143257673"/>
      <w:bookmarkEnd w:id="23"/>
      <w:r w:rsidRPr="004911B3">
        <w:rPr>
          <w:rStyle w:val="CodesnippetChar"/>
        </w:rPr>
        <w:t>/boot</w:t>
      </w:r>
      <w:r w:rsidRPr="004911B3">
        <w:rPr>
          <w:sz w:val="20"/>
        </w:rPr>
        <w:t xml:space="preserve"> </w:t>
      </w:r>
      <w:r>
        <w:t xml:space="preserve">moet een fysieke partitie zijn (zoals de naam zegt wordt daarvan geboot) en is met 1024 </w:t>
      </w:r>
      <w:proofErr w:type="spellStart"/>
      <w:r>
        <w:t>MiB</w:t>
      </w:r>
      <w:proofErr w:type="spellEnd"/>
      <w:r>
        <w:t xml:space="preserve"> groot genoeg, een </w:t>
      </w:r>
      <w:r w:rsidRPr="004911B3">
        <w:rPr>
          <w:i/>
        </w:rPr>
        <w:t xml:space="preserve">swap </w:t>
      </w:r>
      <w:proofErr w:type="spellStart"/>
      <w:r w:rsidRPr="004911B3">
        <w:rPr>
          <w:i/>
        </w:rPr>
        <w:t>size</w:t>
      </w:r>
      <w:proofErr w:type="spellEnd"/>
      <w:r>
        <w:t xml:space="preserve"> van 2 </w:t>
      </w:r>
      <w:proofErr w:type="spellStart"/>
      <w:r>
        <w:t>GiB</w:t>
      </w:r>
      <w:proofErr w:type="spellEnd"/>
      <w:r>
        <w:t xml:space="preserve"> is ook prima voor deze VM. Laat deze twee ongemoeid.</w:t>
      </w:r>
    </w:p>
    <w:p w14:paraId="644E6FBC" w14:textId="2CCA88F4" w:rsidR="006508CB" w:rsidRDefault="006508CB" w:rsidP="002612EE">
      <w:pPr>
        <w:pStyle w:val="ListParagraph"/>
        <w:ind w:firstLine="0"/>
      </w:pPr>
      <w:bookmarkStart w:id="26" w:name="_Hlk190187485"/>
      <w:r>
        <w:t xml:space="preserve">Klik, terwijl in het linker deel van het scherm </w:t>
      </w:r>
      <w:r w:rsidRPr="006508CB">
        <w:rPr>
          <w:rStyle w:val="CodesnippetChar"/>
        </w:rPr>
        <w:t>/</w:t>
      </w:r>
      <w:r>
        <w:t xml:space="preserve">, </w:t>
      </w:r>
      <w:r w:rsidRPr="006508CB">
        <w:rPr>
          <w:rStyle w:val="CodesnippetChar"/>
        </w:rPr>
        <w:t>/</w:t>
      </w:r>
      <w:proofErr w:type="spellStart"/>
      <w:r w:rsidRPr="006508CB">
        <w:rPr>
          <w:rStyle w:val="CodesnippetChar"/>
        </w:rPr>
        <w:t>tmp</w:t>
      </w:r>
      <w:proofErr w:type="spellEnd"/>
      <w:r>
        <w:t xml:space="preserve"> of </w:t>
      </w:r>
      <w:r w:rsidRPr="006508CB">
        <w:rPr>
          <w:rStyle w:val="CodesnippetChar"/>
        </w:rPr>
        <w:t>/var</w:t>
      </w:r>
      <w:r>
        <w:t xml:space="preserve"> geselecteerd is, aan de rechterkant van het scherm onder de </w:t>
      </w:r>
      <w:proofErr w:type="spellStart"/>
      <w:r>
        <w:rPr>
          <w:i/>
          <w:iCs/>
        </w:rPr>
        <w:t>dropdown</w:t>
      </w:r>
      <w:proofErr w:type="spellEnd"/>
      <w:r>
        <w:t xml:space="preserve"> onder “Volume Group” op de knop “</w:t>
      </w:r>
      <w:proofErr w:type="spellStart"/>
      <w:r>
        <w:t>Modify</w:t>
      </w:r>
      <w:proofErr w:type="spellEnd"/>
      <w:r>
        <w:t>…”. Verander linksonder in het nieuw geopende venster de “</w:t>
      </w:r>
      <w:proofErr w:type="spellStart"/>
      <w:r>
        <w:t>Size</w:t>
      </w:r>
      <w:proofErr w:type="spellEnd"/>
      <w:r>
        <w:t xml:space="preserve"> policy” van “Automatic” naar “As large as </w:t>
      </w:r>
      <w:proofErr w:type="spellStart"/>
      <w:r>
        <w:t>possible</w:t>
      </w:r>
      <w:proofErr w:type="spellEnd"/>
      <w:r>
        <w:t xml:space="preserve">” (dan wordt de resterende 4,99 </w:t>
      </w:r>
      <w:proofErr w:type="spellStart"/>
      <w:r>
        <w:t>GiB</w:t>
      </w:r>
      <w:proofErr w:type="spellEnd"/>
      <w:r>
        <w:t xml:space="preserve"> toegevoegd aan de </w:t>
      </w:r>
      <w:r>
        <w:rPr>
          <w:i/>
          <w:iCs/>
        </w:rPr>
        <w:t xml:space="preserve">volume </w:t>
      </w:r>
      <w:proofErr w:type="spellStart"/>
      <w:r>
        <w:rPr>
          <w:i/>
          <w:iCs/>
        </w:rPr>
        <w:t>group</w:t>
      </w:r>
      <w:proofErr w:type="spellEnd"/>
      <w:r>
        <w:t xml:space="preserve"> zodat we die we later nog kunnen toewijzen)</w:t>
      </w:r>
      <w:r w:rsidR="00ED30CF">
        <w:t xml:space="preserve"> en klik op “Save”</w:t>
      </w:r>
      <w:r>
        <w:t>.</w:t>
      </w:r>
    </w:p>
    <w:bookmarkEnd w:id="26"/>
    <w:p w14:paraId="102E6FB6" w14:textId="0009DA30" w:rsidR="006508CB" w:rsidRPr="006508CB" w:rsidRDefault="006508CB" w:rsidP="006508CB">
      <w:pPr>
        <w:pStyle w:val="ListParagraph"/>
        <w:ind w:firstLine="0"/>
      </w:pPr>
      <w:r>
        <w:t xml:space="preserve">Verlaat de </w:t>
      </w:r>
      <w:proofErr w:type="spellStart"/>
      <w:r w:rsidR="00E00098">
        <w:t>partitionerings</w:t>
      </w:r>
      <w:r>
        <w:t>pagina</w:t>
      </w:r>
      <w:proofErr w:type="spellEnd"/>
      <w:r>
        <w:t xml:space="preserve"> en accepteer de veranderingen;</w:t>
      </w:r>
      <w:bookmarkEnd w:id="24"/>
    </w:p>
    <w:p w14:paraId="3FBF743E" w14:textId="77777777" w:rsidR="002612EE" w:rsidRDefault="002612EE" w:rsidP="002612EE">
      <w:pPr>
        <w:pStyle w:val="ListParagraph"/>
        <w:numPr>
          <w:ilvl w:val="0"/>
          <w:numId w:val="18"/>
        </w:numPr>
      </w:pPr>
      <w:bookmarkStart w:id="27" w:name="_Ref436755849"/>
      <w:bookmarkStart w:id="28" w:name="_Hlk143257696"/>
      <w:bookmarkEnd w:id="25"/>
      <w:r w:rsidRPr="009E2B84">
        <w:rPr>
          <w:i/>
        </w:rPr>
        <w:t>Installation Source</w:t>
      </w:r>
      <w:r>
        <w:t xml:space="preserve"> (middenin) geeft als het goed is “</w:t>
      </w:r>
      <w:proofErr w:type="spellStart"/>
      <w:r>
        <w:t>Local</w:t>
      </w:r>
      <w:proofErr w:type="spellEnd"/>
      <w:r>
        <w:t xml:space="preserve"> media” aan, dit laten we ongewijzigd;</w:t>
      </w:r>
      <w:bookmarkEnd w:id="27"/>
    </w:p>
    <w:p w14:paraId="2EDB5314" w14:textId="77777777" w:rsidR="002612EE" w:rsidRDefault="002612EE" w:rsidP="002612EE">
      <w:pPr>
        <w:pStyle w:val="ListParagraph"/>
        <w:numPr>
          <w:ilvl w:val="0"/>
          <w:numId w:val="18"/>
        </w:numPr>
      </w:pPr>
      <w:bookmarkStart w:id="29" w:name="_Hlk143257725"/>
      <w:bookmarkEnd w:id="28"/>
      <w:r>
        <w:t xml:space="preserve">Nu moet nog geselecteerd worden welke software op het nieuwe systeem geïnstalleerd moet worden: “Software </w:t>
      </w:r>
      <w:proofErr w:type="spellStart"/>
      <w:r>
        <w:t>selection</w:t>
      </w:r>
      <w:proofErr w:type="spellEnd"/>
      <w:r>
        <w:t>” midden op het scherm.</w:t>
      </w:r>
    </w:p>
    <w:p w14:paraId="2F0EF6F7" w14:textId="77777777" w:rsidR="002612EE" w:rsidRDefault="002612EE" w:rsidP="002612EE">
      <w:pPr>
        <w:pStyle w:val="ListParagraph"/>
        <w:ind w:firstLine="0"/>
      </w:pPr>
      <w:r>
        <w:t xml:space="preserve">Hier selecteer je “Server </w:t>
      </w:r>
      <w:proofErr w:type="spellStart"/>
      <w:r>
        <w:t>with</w:t>
      </w:r>
      <w:proofErr w:type="spellEnd"/>
      <w:r>
        <w:t xml:space="preserve"> GUI” voor een op het verlenen van diensten gericht systeem waarop je desondanks niet alleen via de </w:t>
      </w:r>
      <w:proofErr w:type="spellStart"/>
      <w:r>
        <w:t>command</w:t>
      </w:r>
      <w:proofErr w:type="spellEnd"/>
      <w:r>
        <w:t xml:space="preserve"> line maar ook met een grafische interface kunt werken (waarschijnlijk is deze al geselecteerd). Verlaat de pagina;</w:t>
      </w:r>
    </w:p>
    <w:p w14:paraId="6C252D41" w14:textId="77777777" w:rsidR="002612EE" w:rsidRDefault="002612EE" w:rsidP="002612EE">
      <w:pPr>
        <w:pStyle w:val="ListParagraph"/>
        <w:numPr>
          <w:ilvl w:val="0"/>
          <w:numId w:val="18"/>
        </w:numPr>
      </w:pPr>
      <w:bookmarkStart w:id="30" w:name="_Hlk143257756"/>
      <w:bookmarkEnd w:id="29"/>
      <w:r>
        <w:t xml:space="preserve">De </w:t>
      </w:r>
      <w:proofErr w:type="spellStart"/>
      <w:r>
        <w:rPr>
          <w:i/>
        </w:rPr>
        <w:t>installer</w:t>
      </w:r>
      <w:proofErr w:type="spellEnd"/>
      <w:r>
        <w:t xml:space="preserve"> controleert nu of de gekozen installatiebron de gevraagde installatie daadwerkelijk kan leveren, na enige tijd moet dit resulteren in een scherm met alleen een waarschuwings-driehoekje bij “Root Password”;</w:t>
      </w:r>
    </w:p>
    <w:p w14:paraId="69461A69" w14:textId="77777777" w:rsidR="002612EE" w:rsidRDefault="002612EE" w:rsidP="002612EE">
      <w:pPr>
        <w:pStyle w:val="ListParagraph"/>
        <w:numPr>
          <w:ilvl w:val="0"/>
          <w:numId w:val="18"/>
        </w:numPr>
      </w:pPr>
      <w:bookmarkStart w:id="31" w:name="_Hlk143257799"/>
      <w:bookmarkEnd w:id="30"/>
      <w:r>
        <w:t xml:space="preserve">De laatste stap voor de installatie kan beginnen (de knop “Begin Installation” rechts onderin is nog niet beschikbaar) is het instellen van het </w:t>
      </w:r>
      <w:r w:rsidRPr="00EF6655">
        <w:rPr>
          <w:rFonts w:ascii="Consolas" w:hAnsi="Consolas"/>
          <w:sz w:val="20"/>
        </w:rPr>
        <w:t>root</w:t>
      </w:r>
      <w:r w:rsidRPr="00EF6655">
        <w:rPr>
          <w:sz w:val="20"/>
        </w:rPr>
        <w:t xml:space="preserve"> </w:t>
      </w:r>
      <w:r>
        <w:t xml:space="preserve">(het Linux beheeraccount) wachtwoord. Klik hiervoor linksonder op “Root Password” en voer twee keer hetzelfde wachtwoord in. Dit mag een eigen wachtwoord zijn of hetzelfde wachtwoord als voor de Windows </w:t>
      </w:r>
      <w:proofErr w:type="spellStart"/>
      <w:r>
        <w:t>VM’s</w:t>
      </w:r>
      <w:proofErr w:type="spellEnd"/>
      <w:r>
        <w:t xml:space="preserve"> gebruikt wordt, zolang je zelf maar kunt onthouden wat het is. Verlaat de pagina.</w:t>
      </w:r>
    </w:p>
    <w:p w14:paraId="41701B77" w14:textId="77777777" w:rsidR="002612EE" w:rsidRDefault="002612EE" w:rsidP="002612EE">
      <w:pPr>
        <w:pStyle w:val="ListParagraph"/>
        <w:numPr>
          <w:ilvl w:val="0"/>
          <w:numId w:val="18"/>
        </w:numPr>
      </w:pPr>
      <w:bookmarkStart w:id="32" w:name="_Hlk143257835"/>
      <w:bookmarkEnd w:id="31"/>
      <w:r>
        <w:t xml:space="preserve">Hoewel het nu mogelijk is de installatie te starten, is het een beter idee om eerst een gebruiker te maken waarmee je standaard in zult loggen. Klik hiervoor op “User </w:t>
      </w:r>
      <w:proofErr w:type="spellStart"/>
      <w:r>
        <w:t>creation</w:t>
      </w:r>
      <w:proofErr w:type="spellEnd"/>
      <w:r>
        <w:t xml:space="preserve">” helemaal </w:t>
      </w:r>
      <w:proofErr w:type="spellStart"/>
      <w:r>
        <w:t>linksonderin</w:t>
      </w:r>
      <w:proofErr w:type="spellEnd"/>
      <w:r>
        <w:t xml:space="preserve"> (waarschijnlijk moet je even naar beneden scrollen om dit te zien). Vul de gevraagde gegevens in, selecteer zowel “Make </w:t>
      </w:r>
      <w:proofErr w:type="spellStart"/>
      <w:r>
        <w:t>this</w:t>
      </w:r>
      <w:proofErr w:type="spellEnd"/>
      <w:r>
        <w:t xml:space="preserve"> user administrator” als “</w:t>
      </w:r>
      <w:proofErr w:type="spellStart"/>
      <w:r>
        <w:t>Require</w:t>
      </w:r>
      <w:proofErr w:type="spellEnd"/>
      <w:r>
        <w:t xml:space="preserve"> a password </w:t>
      </w:r>
      <w:proofErr w:type="spellStart"/>
      <w:r>
        <w:t>to</w:t>
      </w:r>
      <w:proofErr w:type="spellEnd"/>
      <w:r>
        <w:t xml:space="preserve"> </w:t>
      </w:r>
      <w:proofErr w:type="spellStart"/>
      <w:r>
        <w:t>use</w:t>
      </w:r>
      <w:proofErr w:type="spellEnd"/>
      <w:r>
        <w:t xml:space="preserve"> </w:t>
      </w:r>
      <w:proofErr w:type="spellStart"/>
      <w:r>
        <w:t>this</w:t>
      </w:r>
      <w:proofErr w:type="spellEnd"/>
      <w:r>
        <w:t xml:space="preserve"> account”, geef twee keer hetzelfde wachtwoord in en verlaat de pagina.</w:t>
      </w:r>
    </w:p>
    <w:p w14:paraId="04DA7E99" w14:textId="77777777" w:rsidR="002612EE" w:rsidRDefault="002612EE" w:rsidP="002612EE">
      <w:pPr>
        <w:pStyle w:val="ListParagraph"/>
        <w:numPr>
          <w:ilvl w:val="0"/>
          <w:numId w:val="18"/>
        </w:numPr>
      </w:pPr>
      <w:bookmarkStart w:id="33" w:name="_Hlk143254462"/>
      <w:bookmarkEnd w:id="32"/>
      <w:r>
        <w:t>Klik nu op de blauw geworden knop “Begin Installation” en wacht af tot de installatie is afgerond (je kan ondertussen wat anders gaan doen, het duurt wel even en als je het einde mist dan is er weinig aan de hand).</w:t>
      </w:r>
    </w:p>
    <w:bookmarkEnd w:id="33"/>
    <w:p w14:paraId="4D37694E" w14:textId="77777777" w:rsidR="002612EE" w:rsidRDefault="002612EE" w:rsidP="002612EE"/>
    <w:p w14:paraId="61CFB83D" w14:textId="77472EA1" w:rsidR="002612EE" w:rsidRPr="00EF1ACC" w:rsidRDefault="002612EE" w:rsidP="002612EE">
      <w:pPr>
        <w:rPr>
          <w:i/>
        </w:rPr>
      </w:pPr>
      <w:r>
        <w:rPr>
          <w:b/>
          <w:i/>
        </w:rPr>
        <w:t>Indien de installatie niet goed verloopt:</w:t>
      </w:r>
      <w:r>
        <w:t xml:space="preserve"> </w:t>
      </w:r>
      <w:r w:rsidRPr="00EF1ACC">
        <w:rPr>
          <w:i/>
        </w:rPr>
        <w:t xml:space="preserve">onder specifieke omstandigheden kan het gebeuren dat de installatie vastloopt. De kans is dan groot dat </w:t>
      </w:r>
      <w:r>
        <w:rPr>
          <w:i/>
        </w:rPr>
        <w:t xml:space="preserve">je toch niet het juiste image hebt gedownload bij paragraaf </w:t>
      </w:r>
      <w:r>
        <w:rPr>
          <w:i/>
        </w:rPr>
        <w:fldChar w:fldCharType="begin"/>
      </w:r>
      <w:r>
        <w:rPr>
          <w:i/>
        </w:rPr>
        <w:instrText xml:space="preserve"> REF _Ref73006741 \r \h </w:instrText>
      </w:r>
      <w:r>
        <w:rPr>
          <w:i/>
        </w:rPr>
      </w:r>
      <w:r>
        <w:rPr>
          <w:i/>
        </w:rPr>
        <w:fldChar w:fldCharType="separate"/>
      </w:r>
      <w:r w:rsidR="003B6531">
        <w:rPr>
          <w:i/>
        </w:rPr>
        <w:t>0</w:t>
      </w:r>
      <w:r>
        <w:rPr>
          <w:i/>
        </w:rPr>
        <w:fldChar w:fldCharType="end"/>
      </w:r>
      <w:r w:rsidRPr="00EF1ACC">
        <w:rPr>
          <w:i/>
        </w:rPr>
        <w:t xml:space="preserve">. Download in dat geval </w:t>
      </w:r>
      <w:r>
        <w:rPr>
          <w:i/>
        </w:rPr>
        <w:t xml:space="preserve">alsnog </w:t>
      </w:r>
      <w:r w:rsidRPr="00EF1ACC">
        <w:rPr>
          <w:i/>
        </w:rPr>
        <w:t>het grotere “DVD ISO” image</w:t>
      </w:r>
      <w:r>
        <w:rPr>
          <w:i/>
        </w:rPr>
        <w:t>, verwijder de VM en maak hem opnieuw aan. Voer verder bovenstaande stappen hetzelfde uit</w:t>
      </w:r>
      <w:r w:rsidRPr="00EF1ACC">
        <w:rPr>
          <w:i/>
        </w:rPr>
        <w:t>.</w:t>
      </w:r>
    </w:p>
    <w:p w14:paraId="78DBF35E" w14:textId="77777777" w:rsidR="002612EE" w:rsidRPr="00EF1ACC" w:rsidRDefault="002612EE" w:rsidP="002612EE"/>
    <w:p w14:paraId="29145CFA" w14:textId="77777777" w:rsidR="002612EE" w:rsidRDefault="002612EE" w:rsidP="002612EE">
      <w:bookmarkStart w:id="34" w:name="_Hlk143257964"/>
      <w:r>
        <w:t xml:space="preserve">Aan het einde van de installatieprocedure verschijnt links een melding “License Information – License </w:t>
      </w:r>
      <w:proofErr w:type="spellStart"/>
      <w:r>
        <w:t>not</w:t>
      </w:r>
      <w:proofErr w:type="spellEnd"/>
      <w:r>
        <w:t xml:space="preserve"> </w:t>
      </w:r>
      <w:proofErr w:type="spellStart"/>
      <w:r>
        <w:t>accepted</w:t>
      </w:r>
      <w:proofErr w:type="spellEnd"/>
      <w:r>
        <w:t xml:space="preserve">”. Klik hierop, neem de licentie door (hij is niet heel lang) en accepteer deze indien je ermee kunt instemmen. Nu is rechts onderin de “finish </w:t>
      </w:r>
      <w:proofErr w:type="spellStart"/>
      <w:r>
        <w:t>configuration</w:t>
      </w:r>
      <w:proofErr w:type="spellEnd"/>
      <w:r>
        <w:t>” knop beschikbaar, waarmee je ervoor kunt zorgen dat je nieuwe Linux VM wordt opgestart.</w:t>
      </w:r>
    </w:p>
    <w:p w14:paraId="0D3FB82B" w14:textId="77777777" w:rsidR="002612EE" w:rsidRDefault="002612EE" w:rsidP="002612EE">
      <w:pPr>
        <w:spacing w:before="240"/>
      </w:pPr>
      <w:bookmarkStart w:id="35" w:name="_Hlk143258071"/>
      <w:bookmarkEnd w:id="34"/>
      <w:r>
        <w:t>Log in op de desktop met het account dat je tijdens de installatie hebt aangemaakt (</w:t>
      </w:r>
      <w:r w:rsidRPr="00660BF8">
        <w:rPr>
          <w:b/>
        </w:rPr>
        <w:t>niet</w:t>
      </w:r>
      <w:r>
        <w:t xml:space="preserve"> het </w:t>
      </w:r>
      <w:r w:rsidRPr="00660BF8">
        <w:rPr>
          <w:rFonts w:ascii="Consolas" w:hAnsi="Consolas"/>
          <w:sz w:val="20"/>
        </w:rPr>
        <w:t>root</w:t>
      </w:r>
      <w:r w:rsidRPr="00660BF8">
        <w:rPr>
          <w:sz w:val="20"/>
        </w:rPr>
        <w:t xml:space="preserve"> </w:t>
      </w:r>
      <w:r>
        <w:t>account).</w:t>
      </w:r>
    </w:p>
    <w:p w14:paraId="6088F8D3" w14:textId="77777777" w:rsidR="002612EE" w:rsidRPr="00605614" w:rsidRDefault="002612EE" w:rsidP="002612EE">
      <w:r>
        <w:lastRenderedPageBreak/>
        <w:t>Als dit de eerste keer is, dan moet je door een paar vragen heen, dit wijst zichzelf (de “tour” kun je doen maar dat hoeft niet).</w:t>
      </w:r>
    </w:p>
    <w:bookmarkEnd w:id="35"/>
    <w:p w14:paraId="07DD9558" w14:textId="77777777" w:rsidR="002612EE" w:rsidRDefault="002612EE" w:rsidP="002612EE"/>
    <w:p w14:paraId="2EB01223" w14:textId="3F419E83" w:rsidR="00790C3F" w:rsidRPr="00790C3F" w:rsidRDefault="00790C3F" w:rsidP="00790C3F">
      <w:pPr>
        <w:pStyle w:val="Heading2"/>
        <w:rPr>
          <w:rFonts w:eastAsia="Calibri"/>
        </w:rPr>
      </w:pPr>
      <w:r>
        <w:t xml:space="preserve">Geautomatiseerde </w:t>
      </w:r>
      <w:r w:rsidRPr="00916C79">
        <w:rPr>
          <w:rFonts w:eastAsia="Calibri"/>
        </w:rPr>
        <w:t xml:space="preserve">installatie van </w:t>
      </w:r>
      <w:proofErr w:type="spellStart"/>
      <w:r>
        <w:rPr>
          <w:rFonts w:eastAsia="Calibri"/>
        </w:rPr>
        <w:t>Rocky</w:t>
      </w:r>
      <w:proofErr w:type="spellEnd"/>
      <w:r>
        <w:rPr>
          <w:rFonts w:eastAsia="Calibri"/>
        </w:rPr>
        <w:t xml:space="preserve"> Linux</w:t>
      </w:r>
    </w:p>
    <w:p w14:paraId="33B4A720" w14:textId="77777777" w:rsidR="00790C3F" w:rsidRDefault="00790C3F" w:rsidP="00790C3F">
      <w:r>
        <w:t xml:space="preserve">Wanneer meerdere systemen geïnstalleerd moeten worden, is de handmatige installatie die jullie hiervoor hebben uitgevoerd nogal omslachtig. Daarom hebben veel UNIX en Linux varianten een oplossing voor geautomatiseerde installaties, voor </w:t>
      </w:r>
      <w:proofErr w:type="spellStart"/>
      <w:r>
        <w:t>Rocky</w:t>
      </w:r>
      <w:proofErr w:type="spellEnd"/>
      <w:r>
        <w:t>/Red Hat/</w:t>
      </w:r>
      <w:proofErr w:type="spellStart"/>
      <w:r>
        <w:t>CentOS</w:t>
      </w:r>
      <w:proofErr w:type="spellEnd"/>
      <w:r>
        <w:t>/</w:t>
      </w:r>
      <w:proofErr w:type="spellStart"/>
      <w:r>
        <w:t>Fedora</w:t>
      </w:r>
      <w:proofErr w:type="spellEnd"/>
      <w:r>
        <w:t xml:space="preserve"> is dit Kickstart.</w:t>
      </w:r>
    </w:p>
    <w:p w14:paraId="347C4B5F" w14:textId="77777777" w:rsidR="00790C3F" w:rsidRDefault="00790C3F" w:rsidP="00790C3F">
      <w:r>
        <w:t xml:space="preserve">Bij elke installatie wordt in de home directory van het </w:t>
      </w:r>
      <w:r w:rsidRPr="001757EA">
        <w:rPr>
          <w:rStyle w:val="CodesnippetChar"/>
          <w:sz w:val="20"/>
        </w:rPr>
        <w:t>root</w:t>
      </w:r>
      <w:r w:rsidRPr="001757EA">
        <w:rPr>
          <w:sz w:val="20"/>
        </w:rPr>
        <w:t xml:space="preserve"> </w:t>
      </w:r>
      <w:r>
        <w:t xml:space="preserve">account een voorbeeld Kickstart configuratie achtergelaten onder de naam </w:t>
      </w:r>
      <w:r w:rsidRPr="005535A0">
        <w:rPr>
          <w:rStyle w:val="CodesnippetChar"/>
        </w:rPr>
        <w:t>anaconda-</w:t>
      </w:r>
      <w:proofErr w:type="spellStart"/>
      <w:r w:rsidRPr="005535A0">
        <w:rPr>
          <w:rStyle w:val="CodesnippetChar"/>
        </w:rPr>
        <w:t>ks.cfg</w:t>
      </w:r>
      <w:proofErr w:type="spellEnd"/>
      <w:r>
        <w:t xml:space="preserve">. Deze kun je bekijken door op de </w:t>
      </w:r>
      <w:proofErr w:type="spellStart"/>
      <w:r>
        <w:t>command</w:t>
      </w:r>
      <w:proofErr w:type="spellEnd"/>
      <w:r>
        <w:t xml:space="preserve"> line het volgende commando te geven:</w:t>
      </w:r>
    </w:p>
    <w:p w14:paraId="1F643FB3" w14:textId="77777777" w:rsidR="00790C3F" w:rsidRDefault="00790C3F" w:rsidP="00790C3F"/>
    <w:p w14:paraId="63EC74BE" w14:textId="091CAFA7" w:rsidR="00790C3F" w:rsidRDefault="00790C3F" w:rsidP="00790C3F">
      <w:pPr>
        <w:pStyle w:val="Codeblock"/>
      </w:pPr>
      <w:proofErr w:type="spellStart"/>
      <w:r>
        <w:t>sudo</w:t>
      </w:r>
      <w:proofErr w:type="spellEnd"/>
      <w:r w:rsidR="00B744A0">
        <w:rPr>
          <w:rStyle w:val="FootnoteReference"/>
        </w:rPr>
        <w:footnoteReference w:id="4"/>
      </w:r>
      <w:r>
        <w:t xml:space="preserve"> cat /root/anaconda-</w:t>
      </w:r>
      <w:proofErr w:type="spellStart"/>
      <w:r>
        <w:t>ks.cfg</w:t>
      </w:r>
      <w:proofErr w:type="spellEnd"/>
    </w:p>
    <w:p w14:paraId="01477824" w14:textId="77777777" w:rsidR="00790C3F" w:rsidRPr="00A32559" w:rsidRDefault="00790C3F" w:rsidP="00790C3F">
      <w:pPr>
        <w:rPr>
          <w:lang w:val="en-US"/>
        </w:rPr>
      </w:pPr>
    </w:p>
    <w:p w14:paraId="2DD8ABC3" w14:textId="77777777" w:rsidR="00790C3F" w:rsidRDefault="00790C3F" w:rsidP="00790C3F">
      <w:r>
        <w:t>Hoewel dit een goed uitgangspunt is voor geautomatiseerde installaties, is het bestand helaas nog niet perfect, zodat Kickstart tegen wat problemen zal aanlopen als de configuratie niet op enkele punten wordt aangepast.</w:t>
      </w:r>
    </w:p>
    <w:p w14:paraId="6C421189" w14:textId="3A495084" w:rsidR="00790C3F" w:rsidRDefault="00790C3F" w:rsidP="00790C3F">
      <w:r>
        <w:t xml:space="preserve">Daarom hebben we op OneDrive een werkend exemplaar neergezet dat je kunt gebruiken via verkorte link: </w:t>
      </w:r>
      <w:hyperlink r:id="rId15" w:history="1">
        <w:r w:rsidR="006F2C7A">
          <w:rPr>
            <w:rStyle w:val="Hyperlink"/>
            <w:bCs/>
          </w:rPr>
          <w:t>https://edu.nl/xhvjm</w:t>
        </w:r>
      </w:hyperlink>
      <w:r>
        <w:t>. Hierin zijn de volgende aanpassingen gemaakt:</w:t>
      </w:r>
    </w:p>
    <w:p w14:paraId="3DA794DE" w14:textId="77777777" w:rsidR="00790C3F" w:rsidRPr="00BA155D" w:rsidRDefault="00790C3F" w:rsidP="00790C3F">
      <w:pPr>
        <w:pStyle w:val="ListParagraph"/>
        <w:numPr>
          <w:ilvl w:val="0"/>
          <w:numId w:val="24"/>
        </w:numPr>
        <w:rPr>
          <w:rStyle w:val="CodesnippetChar"/>
          <w:rFonts w:ascii="Calibri" w:hAnsi="Calibri" w:cs="Times New Roman"/>
        </w:rPr>
      </w:pPr>
      <w:r>
        <w:t xml:space="preserve">De </w:t>
      </w:r>
      <w:proofErr w:type="spellStart"/>
      <w:r w:rsidRPr="00177927">
        <w:rPr>
          <w:i/>
        </w:rPr>
        <w:t>hostname</w:t>
      </w:r>
      <w:proofErr w:type="spellEnd"/>
      <w:r>
        <w:t xml:space="preserve"> is aangepast naar </w:t>
      </w:r>
      <w:r>
        <w:rPr>
          <w:rStyle w:val="CodesnippetChar"/>
          <w:sz w:val="20"/>
        </w:rPr>
        <w:t>rocky2</w:t>
      </w:r>
      <w:r>
        <w:t xml:space="preserve"> en de LVM </w:t>
      </w:r>
      <w:r>
        <w:rPr>
          <w:i/>
        </w:rPr>
        <w:t xml:space="preserve">volume </w:t>
      </w:r>
      <w:proofErr w:type="spellStart"/>
      <w:r>
        <w:rPr>
          <w:i/>
        </w:rPr>
        <w:t>group</w:t>
      </w:r>
      <w:proofErr w:type="spellEnd"/>
      <w:r>
        <w:t xml:space="preserve"> heeft een hierop aangepaste naam gekregen</w:t>
      </w:r>
    </w:p>
    <w:p w14:paraId="6106CDA8" w14:textId="77777777" w:rsidR="00790C3F" w:rsidRDefault="00790C3F" w:rsidP="00790C3F">
      <w:pPr>
        <w:pStyle w:val="ListParagraph"/>
        <w:numPr>
          <w:ilvl w:val="0"/>
          <w:numId w:val="24"/>
        </w:numPr>
      </w:pPr>
      <w:r>
        <w:t xml:space="preserve">Het </w:t>
      </w:r>
      <w:r w:rsidRPr="00BA155D">
        <w:rPr>
          <w:rStyle w:val="CodesnippetChar"/>
          <w:sz w:val="20"/>
        </w:rPr>
        <w:t>root</w:t>
      </w:r>
      <w:r w:rsidRPr="00BA155D">
        <w:rPr>
          <w:sz w:val="20"/>
        </w:rPr>
        <w:t xml:space="preserve"> </w:t>
      </w:r>
      <w:r>
        <w:t xml:space="preserve">password is ingesteld als </w:t>
      </w:r>
      <w:r w:rsidRPr="005535A0">
        <w:rPr>
          <w:rStyle w:val="CodesnippetChar"/>
        </w:rPr>
        <w:t>Pa$$w0rd</w:t>
      </w:r>
    </w:p>
    <w:p w14:paraId="5D0C8B08" w14:textId="77777777" w:rsidR="00790C3F" w:rsidRDefault="00790C3F" w:rsidP="00790C3F">
      <w:pPr>
        <w:pStyle w:val="ListParagraph"/>
        <w:numPr>
          <w:ilvl w:val="0"/>
          <w:numId w:val="24"/>
        </w:numPr>
      </w:pPr>
      <w:r>
        <w:t xml:space="preserve">Een gebruikersaccount </w:t>
      </w:r>
      <w:r w:rsidRPr="00BA155D">
        <w:rPr>
          <w:rStyle w:val="CodesnippetChar"/>
          <w:sz w:val="20"/>
        </w:rPr>
        <w:t>user</w:t>
      </w:r>
      <w:r w:rsidRPr="00BA155D">
        <w:rPr>
          <w:sz w:val="20"/>
        </w:rPr>
        <w:t xml:space="preserve"> </w:t>
      </w:r>
      <w:r>
        <w:t xml:space="preserve">wordt aangemaakt met password </w:t>
      </w:r>
      <w:r>
        <w:rPr>
          <w:rStyle w:val="CodesnippetChar"/>
        </w:rPr>
        <w:t>Pa$$w0rd</w:t>
      </w:r>
    </w:p>
    <w:p w14:paraId="453EAC6A" w14:textId="33FB1286" w:rsidR="00790C3F" w:rsidRDefault="00790C3F" w:rsidP="00790C3F">
      <w:pPr>
        <w:pStyle w:val="ListParagraph"/>
        <w:numPr>
          <w:ilvl w:val="0"/>
          <w:numId w:val="24"/>
        </w:numPr>
      </w:pPr>
      <w:r>
        <w:t>Software die we in de volgende deelopdracht van de eerste VM zullen verwijderen wordt om te beginnen al niet geïnstalleerd</w:t>
      </w:r>
    </w:p>
    <w:p w14:paraId="106937AD" w14:textId="77777777" w:rsidR="00790C3F" w:rsidRDefault="00790C3F" w:rsidP="00790C3F">
      <w:pPr>
        <w:pStyle w:val="ListParagraph"/>
        <w:numPr>
          <w:ilvl w:val="0"/>
          <w:numId w:val="24"/>
        </w:numPr>
      </w:pPr>
      <w:r>
        <w:t xml:space="preserve">In plaats van de grafische wordt de </w:t>
      </w:r>
      <w:r w:rsidRPr="00BA155D">
        <w:rPr>
          <w:i/>
        </w:rPr>
        <w:t>text-mode</w:t>
      </w:r>
      <w:r>
        <w:t xml:space="preserve"> installatie gebruikt</w:t>
      </w:r>
    </w:p>
    <w:p w14:paraId="2F89A12B" w14:textId="77777777" w:rsidR="00790C3F" w:rsidRDefault="00790C3F" w:rsidP="00790C3F">
      <w:pPr>
        <w:pStyle w:val="ListParagraph"/>
        <w:numPr>
          <w:ilvl w:val="0"/>
          <w:numId w:val="24"/>
        </w:numPr>
      </w:pPr>
      <w:proofErr w:type="spellStart"/>
      <w:r w:rsidRPr="005535A0">
        <w:rPr>
          <w:rStyle w:val="CodesnippetChar"/>
        </w:rPr>
        <w:t>Clearpart</w:t>
      </w:r>
      <w:proofErr w:type="spellEnd"/>
      <w:r w:rsidRPr="00177927">
        <w:rPr>
          <w:sz w:val="20"/>
        </w:rPr>
        <w:t xml:space="preserve"> </w:t>
      </w:r>
      <w:r>
        <w:t>wordt geïnstrueerd om de disk te overschrijven, dit is voor automatische installaties veel praktischer dan wanneer er nog bevestiging moet worden gevraagd</w:t>
      </w:r>
    </w:p>
    <w:p w14:paraId="4DF8C6BC" w14:textId="77777777" w:rsidR="00790C3F" w:rsidRDefault="00790C3F" w:rsidP="00790C3F">
      <w:pPr>
        <w:spacing w:before="240"/>
      </w:pPr>
      <w:r>
        <w:t>Het eenmalig aanpassen van een Kickstart bestand voorkomt zoals je ziet veel handmatig werk achteraf. Dit is een van de grote krachten van geautomatiseerde installaties.</w:t>
      </w:r>
    </w:p>
    <w:p w14:paraId="5BED0B83" w14:textId="77777777" w:rsidR="00790C3F" w:rsidRDefault="00790C3F" w:rsidP="00790C3F">
      <w:pPr>
        <w:pStyle w:val="Heading3"/>
      </w:pPr>
      <w:r>
        <w:t>Maak de virtual machine aan</w:t>
      </w:r>
    </w:p>
    <w:p w14:paraId="2FDF8C0A" w14:textId="57AF0570" w:rsidR="00790C3F" w:rsidRPr="00D6527C" w:rsidRDefault="00790C3F" w:rsidP="00790C3F">
      <w:r>
        <w:t>Gebruik hiervoor dezelfde instellingen</w:t>
      </w:r>
      <w:r w:rsidRPr="001757EA">
        <w:t xml:space="preserve"> als </w:t>
      </w:r>
      <w:r>
        <w:t xml:space="preserve">voor </w:t>
      </w:r>
      <w:r w:rsidRPr="001757EA">
        <w:t>de eerste server</w:t>
      </w:r>
      <w:r>
        <w:t>.</w:t>
      </w:r>
    </w:p>
    <w:p w14:paraId="2E0C213E" w14:textId="77777777" w:rsidR="00790C3F" w:rsidRPr="00605614" w:rsidRDefault="00790C3F" w:rsidP="00790C3F">
      <w:pPr>
        <w:pStyle w:val="Heading3"/>
      </w:pPr>
      <w:bookmarkStart w:id="36" w:name="_Ref72853077"/>
      <w:r>
        <w:t>Installeer met behulp van kickstart</w:t>
      </w:r>
      <w:bookmarkEnd w:id="36"/>
    </w:p>
    <w:p w14:paraId="2264178D" w14:textId="77777777" w:rsidR="00790C3F" w:rsidRDefault="00790C3F" w:rsidP="00790C3F">
      <w:r w:rsidRPr="00167062">
        <w:rPr>
          <w:b/>
        </w:rPr>
        <w:t>L</w:t>
      </w:r>
      <w:r>
        <w:rPr>
          <w:b/>
        </w:rPr>
        <w:t>et op:</w:t>
      </w:r>
      <w:r>
        <w:t xml:space="preserve"> maak de VM dit keer aan met ‘</w:t>
      </w:r>
      <w:proofErr w:type="spellStart"/>
      <w:r>
        <w:t>custom</w:t>
      </w:r>
      <w:proofErr w:type="spellEnd"/>
      <w:r>
        <w:t>’ instellingen en zet het geheugen op minstens 3072 MB</w:t>
      </w:r>
      <w:r>
        <w:rPr>
          <w:rStyle w:val="FootnoteReference"/>
        </w:rPr>
        <w:footnoteReference w:id="5"/>
      </w:r>
      <w:r>
        <w:t>, anders gaat er waarschijnlijk iets mis met Kickstart; als je wilt kun je later een lagere hoeveelheid geheugen instellen.</w:t>
      </w:r>
    </w:p>
    <w:p w14:paraId="74E82F65" w14:textId="77777777" w:rsidR="00790C3F" w:rsidRPr="00A95838" w:rsidRDefault="00790C3F" w:rsidP="00790C3F">
      <w:pPr>
        <w:spacing w:before="240"/>
      </w:pPr>
      <w:r>
        <w:t xml:space="preserve">Nadat je de VM hebt aangemaakt, zorg je ervoor dat weer vanaf virtuele CD-ROM/DVD geboot wordt; het inrichten van een </w:t>
      </w:r>
      <w:proofErr w:type="spellStart"/>
      <w:r>
        <w:t>network</w:t>
      </w:r>
      <w:proofErr w:type="spellEnd"/>
      <w:r>
        <w:t xml:space="preserve"> boot environment voert op dit moment van het curriculum te ver. </w:t>
      </w:r>
    </w:p>
    <w:p w14:paraId="0A6F3838" w14:textId="7751DE85" w:rsidR="00790C3F" w:rsidRDefault="00790C3F" w:rsidP="00790C3F">
      <w:pPr>
        <w:spacing w:before="240"/>
      </w:pPr>
      <w:r>
        <w:t xml:space="preserve">Onderbreek de boot </w:t>
      </w:r>
      <w:proofErr w:type="spellStart"/>
      <w:r>
        <w:t>loader</w:t>
      </w:r>
      <w:proofErr w:type="spellEnd"/>
      <w:r>
        <w:t xml:space="preserve"> tijdens het menu met de Tab toets en voeg de volgende tekst toe aan de GRUB </w:t>
      </w:r>
      <w:proofErr w:type="spellStart"/>
      <w:r>
        <w:t>command</w:t>
      </w:r>
      <w:proofErr w:type="spellEnd"/>
      <w:r>
        <w:t xml:space="preserve"> line die getoond wordt: “</w:t>
      </w:r>
      <w:r w:rsidRPr="0088726F">
        <w:rPr>
          <w:rStyle w:val="CodeblockChar"/>
          <w:lang w:val="nl-NL"/>
        </w:rPr>
        <w:t xml:space="preserve"> </w:t>
      </w:r>
      <w:proofErr w:type="spellStart"/>
      <w:r w:rsidRPr="0088726F">
        <w:rPr>
          <w:rStyle w:val="CodeblockChar"/>
          <w:lang w:val="nl-NL"/>
        </w:rPr>
        <w:t>inst.ks</w:t>
      </w:r>
      <w:proofErr w:type="spellEnd"/>
      <w:r w:rsidRPr="0088726F">
        <w:rPr>
          <w:rStyle w:val="CodeblockChar"/>
          <w:lang w:val="nl-NL"/>
        </w:rPr>
        <w:t>=</w:t>
      </w:r>
      <w:hyperlink r:id="rId16" w:history="1">
        <w:r w:rsidR="008B57C5">
          <w:rPr>
            <w:rStyle w:val="Hyperlink"/>
            <w:rFonts w:ascii="Consolas" w:eastAsiaTheme="minorHAnsi" w:hAnsi="Consolas" w:cs="Consolas"/>
            <w:sz w:val="18"/>
            <w:szCs w:val="16"/>
            <w:shd w:val="clear" w:color="auto" w:fill="D9D9D9" w:themeFill="background1" w:themeFillShade="D9"/>
            <w:lang w:eastAsia="en-US"/>
          </w:rPr>
          <w:t>https://edu.nl/xhvjm</w:t>
        </w:r>
      </w:hyperlink>
      <w:r>
        <w:t>” (let op de spatie aan het begin).</w:t>
      </w:r>
    </w:p>
    <w:p w14:paraId="67CC8000" w14:textId="77777777" w:rsidR="00790C3F" w:rsidRDefault="00790C3F" w:rsidP="00790C3F">
      <w:pPr>
        <w:spacing w:before="240"/>
      </w:pPr>
      <w:r>
        <w:lastRenderedPageBreak/>
        <w:t xml:space="preserve">Bevestig deze aangepaste </w:t>
      </w:r>
      <w:proofErr w:type="spellStart"/>
      <w:r>
        <w:t>command</w:t>
      </w:r>
      <w:proofErr w:type="spellEnd"/>
      <w:r>
        <w:t xml:space="preserve"> line met Enter</w:t>
      </w:r>
      <w:r w:rsidRPr="00916C79">
        <w:t xml:space="preserve"> en</w:t>
      </w:r>
      <w:r>
        <w:t xml:space="preserve"> bewonder</w:t>
      </w:r>
      <w:r w:rsidRPr="00916C79">
        <w:t xml:space="preserve"> hoe moeiteloos de </w:t>
      </w:r>
      <w:r w:rsidRPr="00BA155D">
        <w:rPr>
          <w:i/>
        </w:rPr>
        <w:t>text-mode</w:t>
      </w:r>
      <w:r>
        <w:t xml:space="preserve"> installatie verloopt </w:t>
      </w:r>
      <w:r w:rsidRPr="00916C79">
        <w:t>als alles al goed</w:t>
      </w:r>
      <w:r>
        <w:t xml:space="preserve"> </w:t>
      </w:r>
      <w:r w:rsidRPr="00916C79">
        <w:t>is ingesteld</w:t>
      </w:r>
      <w:r>
        <w:t>. Op deze manier kunnen talloze systemen met relatief weinig inspanning naar eigen inzicht geïnstalleerd worden.</w:t>
      </w:r>
    </w:p>
    <w:p w14:paraId="2B578107" w14:textId="77777777" w:rsidR="00790C3F" w:rsidRDefault="00790C3F" w:rsidP="00790C3F">
      <w:pPr>
        <w:pStyle w:val="Heading3"/>
      </w:pPr>
      <w:r>
        <w:t>Reboot en neem het systeem in gebruik</w:t>
      </w:r>
    </w:p>
    <w:p w14:paraId="56FDBB24" w14:textId="77777777" w:rsidR="00790C3F" w:rsidRDefault="00790C3F" w:rsidP="00790C3F">
      <w:pPr>
        <w:spacing w:before="240"/>
      </w:pPr>
      <w:r>
        <w:t xml:space="preserve">Aan het einde van de installatie wordt gevraagd om de Enter toets te drukken om het systeem te rebooten waarna het opstart met de nieuwe Linux installatie. </w:t>
      </w:r>
    </w:p>
    <w:p w14:paraId="215875B6" w14:textId="2AD46BBB" w:rsidR="00790C3F" w:rsidRPr="002612EE" w:rsidRDefault="00790C3F" w:rsidP="00B744A0">
      <w:pPr>
        <w:spacing w:before="240"/>
      </w:pPr>
      <w:r>
        <w:t>Het systeem wordt nu opgestart voor normaal gebruik, de installatie is afgerond.</w:t>
      </w:r>
    </w:p>
    <w:p w14:paraId="13CD29F6" w14:textId="77777777" w:rsidR="00790C3F" w:rsidRDefault="00790C3F" w:rsidP="00790C3F">
      <w:pPr>
        <w:pStyle w:val="Heading1"/>
        <w:rPr>
          <w:rFonts w:eastAsia="Calibri"/>
        </w:rPr>
      </w:pPr>
      <w:bookmarkStart w:id="37" w:name="_Ref436409574"/>
      <w:bookmarkStart w:id="38" w:name="_Ref27152260"/>
      <w:bookmarkStart w:id="39" w:name="_Ref27152261"/>
      <w:bookmarkStart w:id="40" w:name="_Toc157783913"/>
      <w:r>
        <w:rPr>
          <w:rFonts w:eastAsia="Calibri"/>
        </w:rPr>
        <w:lastRenderedPageBreak/>
        <w:t>Opdracht: Linux package management</w:t>
      </w:r>
      <w:bookmarkEnd w:id="37"/>
      <w:bookmarkEnd w:id="38"/>
      <w:bookmarkEnd w:id="39"/>
      <w:bookmarkEnd w:id="40"/>
    </w:p>
    <w:p w14:paraId="40CF867A" w14:textId="77777777" w:rsidR="00790C3F" w:rsidRPr="00C33AF0" w:rsidRDefault="00790C3F" w:rsidP="00790C3F">
      <w:r>
        <w:t xml:space="preserve">Package management in Linux is in theorie zowel mogelijk via de GUI als via de </w:t>
      </w:r>
      <w:proofErr w:type="spellStart"/>
      <w:r>
        <w:t>command</w:t>
      </w:r>
      <w:proofErr w:type="spellEnd"/>
      <w:r>
        <w:t xml:space="preserve"> line, maar de met </w:t>
      </w:r>
      <w:proofErr w:type="spellStart"/>
      <w:r>
        <w:t>Rocky</w:t>
      </w:r>
      <w:proofErr w:type="spellEnd"/>
      <w:r>
        <w:t xml:space="preserve"> 8 standaard meegeleverde GUI faciliteiten hiervoor zijn zo beperkt dat we daar onze tijd in deze cursus niet aan verspillen. </w:t>
      </w:r>
    </w:p>
    <w:p w14:paraId="7466D46D" w14:textId="77777777" w:rsidR="00790C3F" w:rsidRPr="000E4799" w:rsidRDefault="00790C3F" w:rsidP="00790C3F">
      <w:r>
        <w:t xml:space="preserve">In tegenstelling tot de beperkte package management mogelijkheden via de GUI, zijn de Linux package management tools via de CLI zeer krachtig. </w:t>
      </w:r>
    </w:p>
    <w:p w14:paraId="27F05F32" w14:textId="77777777" w:rsidR="00790C3F" w:rsidRDefault="00790C3F" w:rsidP="00790C3F">
      <w:r>
        <w:t xml:space="preserve">De standaard </w:t>
      </w:r>
      <w:proofErr w:type="spellStart"/>
      <w:r>
        <w:t>command</w:t>
      </w:r>
      <w:proofErr w:type="spellEnd"/>
      <w:r>
        <w:t xml:space="preserve"> line tool voor package management onder </w:t>
      </w:r>
      <w:proofErr w:type="spellStart"/>
      <w:r>
        <w:t>Rocky</w:t>
      </w:r>
      <w:proofErr w:type="spellEnd"/>
      <w:r>
        <w:t xml:space="preserve"> is DNF (voorheen YUM; als je YUM in het verleden al gebruikt hebt dan zul je merken dat DNF een </w:t>
      </w:r>
      <w:proofErr w:type="spellStart"/>
      <w:r>
        <w:rPr>
          <w:i/>
        </w:rPr>
        <w:t>compatibility</w:t>
      </w:r>
      <w:proofErr w:type="spellEnd"/>
      <w:r>
        <w:rPr>
          <w:i/>
        </w:rPr>
        <w:t xml:space="preserve"> mode</w:t>
      </w:r>
      <w:r>
        <w:t xml:space="preserve"> aanbiedt)</w:t>
      </w:r>
      <w:r w:rsidRPr="00916C79">
        <w:t xml:space="preserve">. </w:t>
      </w:r>
    </w:p>
    <w:p w14:paraId="4B80D5E8" w14:textId="77777777" w:rsidR="00790C3F" w:rsidRDefault="00790C3F" w:rsidP="00790C3F">
      <w:pPr>
        <w:spacing w:before="240"/>
      </w:pPr>
      <w:r>
        <w:t xml:space="preserve">Om te beginnen moet je hiervoor een </w:t>
      </w:r>
      <w:proofErr w:type="spellStart"/>
      <w:r>
        <w:t>command</w:t>
      </w:r>
      <w:proofErr w:type="spellEnd"/>
      <w:r>
        <w:t xml:space="preserve"> line ter beschikking hebben. Hiervoor heb je drie keuzes:</w:t>
      </w:r>
    </w:p>
    <w:p w14:paraId="289B0FD5" w14:textId="77777777" w:rsidR="00790C3F" w:rsidRDefault="00790C3F" w:rsidP="00790C3F">
      <w:pPr>
        <w:pStyle w:val="ListParagraph"/>
        <w:numPr>
          <w:ilvl w:val="0"/>
          <w:numId w:val="25"/>
        </w:numPr>
      </w:pPr>
      <w:r>
        <w:t xml:space="preserve">Een </w:t>
      </w:r>
      <w:proofErr w:type="spellStart"/>
      <w:r>
        <w:t>command</w:t>
      </w:r>
      <w:proofErr w:type="spellEnd"/>
      <w:r>
        <w:t xml:space="preserve"> line binnen de grafische omgeving. Open hiervoor de applicatie Terminal (klik hiervoor op “</w:t>
      </w:r>
      <w:proofErr w:type="spellStart"/>
      <w:r>
        <w:t>Activities</w:t>
      </w:r>
      <w:proofErr w:type="spellEnd"/>
      <w:r>
        <w:t>” linksboven in het scherm)</w:t>
      </w:r>
    </w:p>
    <w:p w14:paraId="5FBB1D18" w14:textId="77777777" w:rsidR="00790C3F" w:rsidRDefault="00790C3F" w:rsidP="00790C3F">
      <w:pPr>
        <w:pStyle w:val="ListParagraph"/>
        <w:numPr>
          <w:ilvl w:val="0"/>
          <w:numId w:val="25"/>
        </w:numPr>
      </w:pPr>
      <w:r>
        <w:t xml:space="preserve">Een </w:t>
      </w:r>
      <w:r w:rsidRPr="000D3EAF">
        <w:rPr>
          <w:i/>
        </w:rPr>
        <w:t>text-mode</w:t>
      </w:r>
      <w:r>
        <w:t xml:space="preserve"> console. Typ hiervoor </w:t>
      </w:r>
      <w:r w:rsidRPr="003B13BC">
        <w:t xml:space="preserve">Ctrl+Alt+F3, Ctrl-Alt-F4, Ctrl-Alt-F5 of Ctrl-Alt-F6 </w:t>
      </w:r>
      <w:r>
        <w:t>en log in (bij het intypen van je wachtwoord zie je niets, maar wat je typt wordt wel verwerkt)</w:t>
      </w:r>
    </w:p>
    <w:p w14:paraId="2857FCD5" w14:textId="77777777" w:rsidR="00790C3F" w:rsidRDefault="00790C3F" w:rsidP="00790C3F">
      <w:pPr>
        <w:pStyle w:val="ListParagraph"/>
        <w:numPr>
          <w:ilvl w:val="0"/>
          <w:numId w:val="25"/>
        </w:numPr>
      </w:pPr>
      <w:r>
        <w:t xml:space="preserve">Gebruik van een SSH client op je Windows laptop, bijvoorbeeld </w:t>
      </w:r>
      <w:hyperlink r:id="rId17" w:history="1">
        <w:proofErr w:type="spellStart"/>
        <w:r w:rsidRPr="00C33AF0">
          <w:rPr>
            <w:rStyle w:val="Hyperlink"/>
          </w:rPr>
          <w:t>PuTTY</w:t>
        </w:r>
        <w:proofErr w:type="spellEnd"/>
      </w:hyperlink>
      <w:r>
        <w:t xml:space="preserve">. Om de SSH client te kunnen gebruiken moet je wel even achterhalen wat het IP adres van je Linux VM is door rechtsboven op het netwerkicoontje te drukken en vervolgens </w:t>
      </w:r>
      <w:proofErr w:type="spellStart"/>
      <w:r>
        <w:t>Wired</w:t>
      </w:r>
      <w:proofErr w:type="spellEnd"/>
      <w:r>
        <w:t xml:space="preserve"> </w:t>
      </w:r>
      <w:proofErr w:type="spellStart"/>
      <w:r>
        <w:t>Connected</w:t>
      </w:r>
      <w:proofErr w:type="spellEnd"/>
      <w:r>
        <w:t xml:space="preserve"> </w:t>
      </w:r>
      <w:r>
        <w:sym w:font="Wingdings" w:char="F0E0"/>
      </w:r>
      <w:r>
        <w:t xml:space="preserve"> </w:t>
      </w:r>
      <w:proofErr w:type="spellStart"/>
      <w:r>
        <w:t>Wired</w:t>
      </w:r>
      <w:proofErr w:type="spellEnd"/>
      <w:r>
        <w:t xml:space="preserve"> </w:t>
      </w:r>
      <w:proofErr w:type="spellStart"/>
      <w:r>
        <w:t>Settings</w:t>
      </w:r>
      <w:proofErr w:type="spellEnd"/>
      <w:r>
        <w:t xml:space="preserve"> te kiezen, waarna je de daadwerkelijke instellingen kunt zien door het tandwieltje onder “</w:t>
      </w:r>
      <w:proofErr w:type="spellStart"/>
      <w:r>
        <w:t>Wired</w:t>
      </w:r>
      <w:proofErr w:type="spellEnd"/>
      <w:r>
        <w:t>” te klikken.</w:t>
      </w:r>
    </w:p>
    <w:p w14:paraId="528B4C6C" w14:textId="77777777" w:rsidR="00790C3F" w:rsidRPr="00916C79" w:rsidRDefault="00790C3F" w:rsidP="00790C3F">
      <w:r>
        <w:t xml:space="preserve">Nu je de beschikking hebt over een </w:t>
      </w:r>
      <w:proofErr w:type="spellStart"/>
      <w:r>
        <w:t>command</w:t>
      </w:r>
      <w:proofErr w:type="spellEnd"/>
      <w:r>
        <w:t xml:space="preserve"> line, kunnen we een paar package management taken uitvoeren met behulp van DNF.</w:t>
      </w:r>
    </w:p>
    <w:p w14:paraId="44FFAB4B" w14:textId="77777777" w:rsidR="00790C3F" w:rsidRDefault="00790C3F" w:rsidP="00790C3F">
      <w:pPr>
        <w:pStyle w:val="Heading2"/>
      </w:pPr>
      <w:bookmarkStart w:id="41" w:name="_Ref437350115"/>
      <w:r>
        <w:t>Updaten van software via de CLI</w:t>
      </w:r>
    </w:p>
    <w:p w14:paraId="1F5B30D8" w14:textId="77777777" w:rsidR="00790C3F" w:rsidRDefault="00790C3F" w:rsidP="00790C3F">
      <w:r>
        <w:t>Op alle platformen is het belangrijk om de meest recente versie van alle software te draaien, omdat daar fouten (bugs) en beveiligingslekken in zijn opgelost die in oudere versies aan het licht zijn gekomen.</w:t>
      </w:r>
    </w:p>
    <w:p w14:paraId="086D84B8" w14:textId="77777777" w:rsidR="00790C3F" w:rsidRDefault="00790C3F" w:rsidP="00790C3F">
      <w:r w:rsidRPr="00916C79">
        <w:t xml:space="preserve">Ondanks het gebruik van een </w:t>
      </w:r>
      <w:proofErr w:type="spellStart"/>
      <w:r>
        <w:t>een</w:t>
      </w:r>
      <w:proofErr w:type="spellEnd"/>
      <w:r>
        <w:t xml:space="preserve"> zo recent mogelijk DVD image voor de installatie </w:t>
      </w:r>
      <w:r w:rsidRPr="00916C79">
        <w:t>is van niet alle</w:t>
      </w:r>
      <w:r>
        <w:t xml:space="preserve"> </w:t>
      </w:r>
      <w:r w:rsidRPr="00916C79">
        <w:t>software de meest recente versie geïnstalleerd. Daarom kan de nieuw</w:t>
      </w:r>
      <w:r>
        <w:t xml:space="preserve"> </w:t>
      </w:r>
      <w:r w:rsidRPr="00916C79">
        <w:t>geïnstalleerde VM gebruikt worden om ervaring op te doen met het</w:t>
      </w:r>
      <w:r>
        <w:t xml:space="preserve"> </w:t>
      </w:r>
      <w:r w:rsidRPr="00916C79">
        <w:t>uit</w:t>
      </w:r>
      <w:r>
        <w:t>voeren van updates onder Linux.</w:t>
      </w:r>
    </w:p>
    <w:p w14:paraId="6C894DCC" w14:textId="77777777" w:rsidR="00790C3F" w:rsidRDefault="00790C3F" w:rsidP="00790C3F">
      <w:pPr>
        <w:spacing w:before="240"/>
      </w:pPr>
      <w:r>
        <w:t xml:space="preserve">Onder Windows wordt dit verzorgd door Windows Update, onder Linux doen we dit handmatig met behulp van DNF. Hoewel we het vaak hebben over ‘updates’ spreekt DNF van ‘upgrades’ (dit is meer in overeenstemming met </w:t>
      </w:r>
      <w:proofErr w:type="spellStart"/>
      <w:r>
        <w:t>Debian</w:t>
      </w:r>
      <w:proofErr w:type="spellEnd"/>
      <w:r>
        <w:t xml:space="preserve"> APT dan dat YUM dat was).</w:t>
      </w:r>
    </w:p>
    <w:p w14:paraId="6A7A8BD5" w14:textId="77777777" w:rsidR="00790C3F" w:rsidRDefault="00790C3F" w:rsidP="00790C3F">
      <w:pPr>
        <w:spacing w:before="240"/>
      </w:pPr>
      <w:r>
        <w:t>We gebruiken om de updates te installeren het commando:</w:t>
      </w:r>
    </w:p>
    <w:p w14:paraId="7A536CFA" w14:textId="77777777" w:rsidR="00790C3F" w:rsidRPr="00D71C6D" w:rsidRDefault="00790C3F" w:rsidP="00790C3F">
      <w:pPr>
        <w:pStyle w:val="Codeblock"/>
        <w:rPr>
          <w:lang w:val="nl-NL"/>
        </w:rPr>
      </w:pPr>
      <w:proofErr w:type="spellStart"/>
      <w:r w:rsidRPr="00D71C6D">
        <w:rPr>
          <w:lang w:val="nl-NL"/>
        </w:rPr>
        <w:t>sudo</w:t>
      </w:r>
      <w:proofErr w:type="spellEnd"/>
      <w:r w:rsidRPr="00D71C6D">
        <w:rPr>
          <w:lang w:val="nl-NL"/>
        </w:rPr>
        <w:t xml:space="preserve"> </w:t>
      </w:r>
      <w:proofErr w:type="spellStart"/>
      <w:r w:rsidRPr="00D71C6D">
        <w:rPr>
          <w:lang w:val="nl-NL"/>
        </w:rPr>
        <w:t>dnf</w:t>
      </w:r>
      <w:proofErr w:type="spellEnd"/>
      <w:r w:rsidRPr="00D71C6D">
        <w:rPr>
          <w:lang w:val="nl-NL"/>
        </w:rPr>
        <w:t xml:space="preserve"> </w:t>
      </w:r>
      <w:r>
        <w:rPr>
          <w:lang w:val="nl-NL"/>
        </w:rPr>
        <w:t>upgrade</w:t>
      </w:r>
    </w:p>
    <w:p w14:paraId="6D88A3A9" w14:textId="77777777" w:rsidR="00790C3F" w:rsidRDefault="00790C3F" w:rsidP="00790C3F">
      <w:pPr>
        <w:spacing w:before="240"/>
      </w:pPr>
      <w:r>
        <w:t>(Het eigenlijke commando komt na “</w:t>
      </w:r>
      <w:proofErr w:type="spellStart"/>
      <w:r w:rsidRPr="004911B3">
        <w:rPr>
          <w:rStyle w:val="CodesnippetChar"/>
        </w:rPr>
        <w:t>sudo</w:t>
      </w:r>
      <w:proofErr w:type="spellEnd"/>
      <w:r>
        <w:t>”, “</w:t>
      </w:r>
      <w:proofErr w:type="spellStart"/>
      <w:r w:rsidRPr="004911B3">
        <w:rPr>
          <w:rStyle w:val="CodesnippetChar"/>
        </w:rPr>
        <w:t>sudo</w:t>
      </w:r>
      <w:proofErr w:type="spellEnd"/>
      <w:r>
        <w:t xml:space="preserve">” zorgt ervoor dat het commando met </w:t>
      </w:r>
      <w:r w:rsidRPr="004911B3">
        <w:rPr>
          <w:rStyle w:val="CodesnippetChar"/>
        </w:rPr>
        <w:t>root</w:t>
      </w:r>
      <w:r w:rsidRPr="00605614">
        <w:rPr>
          <w:sz w:val="20"/>
        </w:rPr>
        <w:t xml:space="preserve"> </w:t>
      </w:r>
      <w:r>
        <w:t xml:space="preserve">rechten wordt uitgevoerd, te vergelijken met </w:t>
      </w:r>
      <w:proofErr w:type="spellStart"/>
      <w:r w:rsidRPr="004911B3">
        <w:rPr>
          <w:rStyle w:val="CodesnippetChar"/>
        </w:rPr>
        <w:t>runas</w:t>
      </w:r>
      <w:proofErr w:type="spellEnd"/>
      <w:r w:rsidRPr="00605614">
        <w:rPr>
          <w:sz w:val="20"/>
        </w:rPr>
        <w:t xml:space="preserve"> </w:t>
      </w:r>
      <w:r>
        <w:t>onder Windows; in week 3 kom je meer te weten over deze tool).</w:t>
      </w:r>
    </w:p>
    <w:p w14:paraId="2DFB7984" w14:textId="77777777" w:rsidR="00790C3F" w:rsidRDefault="00790C3F" w:rsidP="00790C3F">
      <w:pPr>
        <w:spacing w:after="240"/>
      </w:pPr>
      <w:r>
        <w:t xml:space="preserve">Na authenticatie met je </w:t>
      </w:r>
      <w:r w:rsidRPr="00AC5E0F">
        <w:rPr>
          <w:b/>
        </w:rPr>
        <w:t>eigen</w:t>
      </w:r>
      <w:r>
        <w:t xml:space="preserve"> gebruikerswachtwoord (dus in dit geval van </w:t>
      </w:r>
      <w:r w:rsidRPr="00AC5E0F">
        <w:rPr>
          <w:rStyle w:val="CodesnippetChar"/>
        </w:rPr>
        <w:t>user</w:t>
      </w:r>
      <w:r>
        <w:t xml:space="preserve">, niet van </w:t>
      </w:r>
      <w:r w:rsidRPr="00AC5E0F">
        <w:rPr>
          <w:rStyle w:val="CodesnippetChar"/>
        </w:rPr>
        <w:t>root</w:t>
      </w:r>
      <w:r>
        <w:t xml:space="preserve">) gaat DNF voor je aan het werk om uit te zoeken wat er precies moet gebeuren. Hij rapporteert hierover in je terminal </w:t>
      </w:r>
      <w:proofErr w:type="spellStart"/>
      <w:r>
        <w:t>window</w:t>
      </w:r>
      <w:proofErr w:type="spellEnd"/>
      <w:r>
        <w:t>.</w:t>
      </w:r>
    </w:p>
    <w:p w14:paraId="23717ED1" w14:textId="77777777" w:rsidR="00790C3F" w:rsidRDefault="00790C3F" w:rsidP="00790C3F">
      <w:r>
        <w:t>Vervolgens moet je controleren en bevestigen dat wat DNF voorstelt (een lijst van pakketten die ge</w:t>
      </w:r>
      <w:r>
        <w:rPr>
          <w:rFonts w:cs="Calibri"/>
        </w:rPr>
        <w:t>ï</w:t>
      </w:r>
      <w:r>
        <w:t xml:space="preserve">nstalleerd en </w:t>
      </w:r>
      <w:proofErr w:type="spellStart"/>
      <w:r>
        <w:t>ge</w:t>
      </w:r>
      <w:r>
        <w:rPr>
          <w:rFonts w:cs="Calibri"/>
        </w:rPr>
        <w:t>ü</w:t>
      </w:r>
      <w:r>
        <w:t>pgrade</w:t>
      </w:r>
      <w:proofErr w:type="spellEnd"/>
      <w:r>
        <w:t xml:space="preserve"> moeten worden) overeenkomt met wat je in gedachten had.</w:t>
      </w:r>
    </w:p>
    <w:p w14:paraId="541AE4CD" w14:textId="77777777" w:rsidR="00790C3F" w:rsidRDefault="00790C3F" w:rsidP="00790C3F">
      <w:pPr>
        <w:spacing w:before="240"/>
      </w:pPr>
      <w:r>
        <w:t>Dat ziet er ongeveer uit als volgt:</w:t>
      </w:r>
    </w:p>
    <w:p w14:paraId="26C87440"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r w:rsidRPr="00524E4F">
        <w:rPr>
          <w:sz w:val="14"/>
        </w:rPr>
        <w:t xml:space="preserve">[marco@rocky1 ~]$ </w:t>
      </w:r>
      <w:proofErr w:type="spellStart"/>
      <w:r w:rsidRPr="00524E4F">
        <w:rPr>
          <w:sz w:val="14"/>
        </w:rPr>
        <w:t>sudo</w:t>
      </w:r>
      <w:proofErr w:type="spellEnd"/>
      <w:r w:rsidRPr="00524E4F">
        <w:rPr>
          <w:sz w:val="14"/>
        </w:rPr>
        <w:t xml:space="preserve"> </w:t>
      </w:r>
      <w:proofErr w:type="spellStart"/>
      <w:r w:rsidRPr="00524E4F">
        <w:rPr>
          <w:sz w:val="14"/>
        </w:rPr>
        <w:t>dnf</w:t>
      </w:r>
      <w:proofErr w:type="spellEnd"/>
      <w:r w:rsidRPr="00524E4F">
        <w:rPr>
          <w:sz w:val="14"/>
        </w:rPr>
        <w:t xml:space="preserve"> upgrade</w:t>
      </w:r>
    </w:p>
    <w:p w14:paraId="732084AD"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p>
    <w:p w14:paraId="418EE15A"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r w:rsidRPr="00524E4F">
        <w:rPr>
          <w:sz w:val="14"/>
        </w:rPr>
        <w:t>We trust you have received the usual lecture from the local System</w:t>
      </w:r>
    </w:p>
    <w:p w14:paraId="216800F4"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r w:rsidRPr="00524E4F">
        <w:rPr>
          <w:sz w:val="14"/>
        </w:rPr>
        <w:t>Administrator. It usually boils down to these three things:</w:t>
      </w:r>
    </w:p>
    <w:p w14:paraId="2DF96084"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p>
    <w:p w14:paraId="52F8738E"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r w:rsidRPr="00524E4F">
        <w:rPr>
          <w:sz w:val="14"/>
        </w:rPr>
        <w:t xml:space="preserve">    #1) Respect the privacy of others.</w:t>
      </w:r>
    </w:p>
    <w:p w14:paraId="2075F2FE"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r w:rsidRPr="00524E4F">
        <w:rPr>
          <w:sz w:val="14"/>
        </w:rPr>
        <w:lastRenderedPageBreak/>
        <w:t xml:space="preserve">    #2) Think before you type.</w:t>
      </w:r>
    </w:p>
    <w:p w14:paraId="67F7BD08"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r w:rsidRPr="00524E4F">
        <w:rPr>
          <w:sz w:val="14"/>
        </w:rPr>
        <w:t xml:space="preserve">    #3) With great power comes great responsibility.</w:t>
      </w:r>
    </w:p>
    <w:p w14:paraId="261BD60B"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p>
    <w:p w14:paraId="14EF1A52" w14:textId="77777777" w:rsidR="00790C3F" w:rsidRPr="00524E4F" w:rsidRDefault="00790C3F" w:rsidP="00790C3F">
      <w:pPr>
        <w:pStyle w:val="Codeblock"/>
        <w:pBdr>
          <w:right w:val="single" w:sz="4" w:space="0" w:color="auto"/>
        </w:pBdr>
        <w:shd w:val="clear" w:color="auto" w:fill="C6D9F1" w:themeFill="text2" w:themeFillTint="33"/>
        <w:ind w:left="1440" w:right="1897"/>
        <w:rPr>
          <w:sz w:val="14"/>
        </w:rPr>
      </w:pPr>
      <w:r w:rsidRPr="00524E4F">
        <w:rPr>
          <w:sz w:val="14"/>
        </w:rPr>
        <w:t>[</w:t>
      </w:r>
      <w:proofErr w:type="spellStart"/>
      <w:r w:rsidRPr="00524E4F">
        <w:rPr>
          <w:sz w:val="14"/>
        </w:rPr>
        <w:t>sudo</w:t>
      </w:r>
      <w:proofErr w:type="spellEnd"/>
      <w:r w:rsidRPr="00524E4F">
        <w:rPr>
          <w:sz w:val="14"/>
        </w:rPr>
        <w:t>] password for marco:</w:t>
      </w:r>
    </w:p>
    <w:p w14:paraId="33D189B7"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Rocky Linux 8 - </w:t>
      </w:r>
      <w:proofErr w:type="spellStart"/>
      <w:r w:rsidRPr="001F4868">
        <w:rPr>
          <w:sz w:val="14"/>
        </w:rPr>
        <w:t>AppStream</w:t>
      </w:r>
      <w:proofErr w:type="spellEnd"/>
      <w:r w:rsidRPr="001F4868">
        <w:rPr>
          <w:sz w:val="14"/>
        </w:rPr>
        <w:t xml:space="preserve">                       2.8 MB/s |  11 MB     00:03</w:t>
      </w:r>
    </w:p>
    <w:p w14:paraId="089D07BA"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Rocky Linux 8 - </w:t>
      </w:r>
      <w:proofErr w:type="spellStart"/>
      <w:r w:rsidRPr="001F4868">
        <w:rPr>
          <w:sz w:val="14"/>
        </w:rPr>
        <w:t>BaseOS</w:t>
      </w:r>
      <w:proofErr w:type="spellEnd"/>
      <w:r w:rsidRPr="001F4868">
        <w:rPr>
          <w:sz w:val="14"/>
        </w:rPr>
        <w:t xml:space="preserve">                          2.6 MB/s | 6.0 MB     00:02</w:t>
      </w:r>
    </w:p>
    <w:p w14:paraId="0B3E20AC"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Rocky Linux 8 - Extras                           30 kB/s |  14 kB     00:00</w:t>
      </w:r>
    </w:p>
    <w:p w14:paraId="69781F81"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Dependencies resolved.</w:t>
      </w:r>
    </w:p>
    <w:p w14:paraId="405D7A78"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w:t>
      </w:r>
    </w:p>
    <w:p w14:paraId="5D3028EE"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Package                    Arch   Version                      Repo       Size</w:t>
      </w:r>
    </w:p>
    <w:p w14:paraId="1B9F1C69"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w:t>
      </w:r>
    </w:p>
    <w:p w14:paraId="4211BBD7"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lang w:val="nl-NL"/>
        </w:rPr>
      </w:pPr>
      <w:proofErr w:type="spellStart"/>
      <w:r w:rsidRPr="005A634D">
        <w:rPr>
          <w:sz w:val="14"/>
          <w:lang w:val="nl-NL"/>
        </w:rPr>
        <w:t>Installing</w:t>
      </w:r>
      <w:proofErr w:type="spellEnd"/>
      <w:r w:rsidRPr="005A634D">
        <w:rPr>
          <w:sz w:val="14"/>
          <w:lang w:val="nl-NL"/>
        </w:rPr>
        <w:t>:</w:t>
      </w:r>
    </w:p>
    <w:p w14:paraId="3D5FFCD3"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lang w:val="nl-NL"/>
        </w:rPr>
      </w:pPr>
      <w:r w:rsidRPr="005A634D">
        <w:rPr>
          <w:sz w:val="14"/>
          <w:lang w:val="nl-NL"/>
        </w:rPr>
        <w:t xml:space="preserve"> </w:t>
      </w:r>
      <w:r w:rsidRPr="005A634D">
        <w:rPr>
          <w:color w:val="00B050"/>
          <w:sz w:val="14"/>
          <w:lang w:val="nl-NL"/>
        </w:rPr>
        <w:t xml:space="preserve">kernel                     </w:t>
      </w:r>
      <w:r w:rsidRPr="005A634D">
        <w:rPr>
          <w:sz w:val="14"/>
          <w:lang w:val="nl-NL"/>
        </w:rPr>
        <w:t xml:space="preserve">x86_64 4.18.0-477.21.1.el8_8        </w:t>
      </w:r>
      <w:proofErr w:type="spellStart"/>
      <w:r w:rsidRPr="005A634D">
        <w:rPr>
          <w:sz w:val="14"/>
          <w:lang w:val="nl-NL"/>
        </w:rPr>
        <w:t>baseos</w:t>
      </w:r>
      <w:proofErr w:type="spellEnd"/>
      <w:r w:rsidRPr="005A634D">
        <w:rPr>
          <w:sz w:val="14"/>
          <w:lang w:val="nl-NL"/>
        </w:rPr>
        <w:t xml:space="preserve">    9.4 M</w:t>
      </w:r>
    </w:p>
    <w:p w14:paraId="2672FCB3"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lang w:val="nl-NL"/>
        </w:rPr>
      </w:pPr>
      <w:r w:rsidRPr="005A634D">
        <w:rPr>
          <w:sz w:val="14"/>
          <w:lang w:val="nl-NL"/>
        </w:rPr>
        <w:t>Upgrading:</w:t>
      </w:r>
    </w:p>
    <w:p w14:paraId="245534E6"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lang w:val="nl-NL"/>
        </w:rPr>
      </w:pPr>
      <w:r w:rsidRPr="005A634D">
        <w:rPr>
          <w:sz w:val="14"/>
          <w:lang w:val="nl-NL"/>
        </w:rPr>
        <w:t xml:space="preserve"> </w:t>
      </w:r>
      <w:proofErr w:type="spellStart"/>
      <w:r w:rsidRPr="005A634D">
        <w:rPr>
          <w:color w:val="00B050"/>
          <w:sz w:val="14"/>
          <w:lang w:val="nl-NL"/>
        </w:rPr>
        <w:t>ModemManager</w:t>
      </w:r>
      <w:proofErr w:type="spellEnd"/>
      <w:r w:rsidRPr="005A634D">
        <w:rPr>
          <w:color w:val="00B050"/>
          <w:sz w:val="14"/>
          <w:lang w:val="nl-NL"/>
        </w:rPr>
        <w:t xml:space="preserve">               </w:t>
      </w:r>
      <w:r w:rsidRPr="005A634D">
        <w:rPr>
          <w:sz w:val="14"/>
          <w:lang w:val="nl-NL"/>
        </w:rPr>
        <w:t xml:space="preserve">x86_64 1.20.2-1.el8                 </w:t>
      </w:r>
      <w:proofErr w:type="spellStart"/>
      <w:r w:rsidRPr="005A634D">
        <w:rPr>
          <w:sz w:val="14"/>
          <w:lang w:val="nl-NL"/>
        </w:rPr>
        <w:t>baseos</w:t>
      </w:r>
      <w:proofErr w:type="spellEnd"/>
      <w:r w:rsidRPr="005A634D">
        <w:rPr>
          <w:sz w:val="14"/>
          <w:lang w:val="nl-NL"/>
        </w:rPr>
        <w:t xml:space="preserve">    1.2 M</w:t>
      </w:r>
    </w:p>
    <w:p w14:paraId="73DB152C"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lang w:val="nl-NL"/>
        </w:rPr>
      </w:pPr>
      <w:r w:rsidRPr="005A634D">
        <w:rPr>
          <w:sz w:val="14"/>
          <w:lang w:val="nl-NL"/>
        </w:rPr>
        <w:t xml:space="preserve"> </w:t>
      </w:r>
      <w:proofErr w:type="spellStart"/>
      <w:r w:rsidRPr="005A634D">
        <w:rPr>
          <w:color w:val="00B050"/>
          <w:sz w:val="14"/>
          <w:lang w:val="nl-NL"/>
        </w:rPr>
        <w:t>ModemManager-glib</w:t>
      </w:r>
      <w:proofErr w:type="spellEnd"/>
      <w:r w:rsidRPr="005A634D">
        <w:rPr>
          <w:color w:val="00B050"/>
          <w:sz w:val="14"/>
          <w:lang w:val="nl-NL"/>
        </w:rPr>
        <w:t xml:space="preserve">          </w:t>
      </w:r>
      <w:r w:rsidRPr="005A634D">
        <w:rPr>
          <w:sz w:val="14"/>
          <w:lang w:val="nl-NL"/>
        </w:rPr>
        <w:t xml:space="preserve">x86_64 1.20.2-1.el8                 </w:t>
      </w:r>
      <w:proofErr w:type="spellStart"/>
      <w:r w:rsidRPr="005A634D">
        <w:rPr>
          <w:sz w:val="14"/>
          <w:lang w:val="nl-NL"/>
        </w:rPr>
        <w:t>baseos</w:t>
      </w:r>
      <w:proofErr w:type="spellEnd"/>
      <w:r w:rsidRPr="005A634D">
        <w:rPr>
          <w:sz w:val="14"/>
          <w:lang w:val="nl-NL"/>
        </w:rPr>
        <w:t xml:space="preserve">    337 k</w:t>
      </w:r>
    </w:p>
    <w:p w14:paraId="36C82CF9"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lang w:val="nl-NL"/>
        </w:rPr>
      </w:pPr>
      <w:r w:rsidRPr="005A634D">
        <w:rPr>
          <w:sz w:val="14"/>
          <w:lang w:val="nl-NL"/>
        </w:rPr>
        <w:t xml:space="preserve"> </w:t>
      </w:r>
      <w:proofErr w:type="spellStart"/>
      <w:r w:rsidRPr="005A634D">
        <w:rPr>
          <w:color w:val="00B050"/>
          <w:sz w:val="14"/>
          <w:lang w:val="nl-NL"/>
        </w:rPr>
        <w:t>NetworkManager</w:t>
      </w:r>
      <w:proofErr w:type="spellEnd"/>
      <w:r w:rsidRPr="005A634D">
        <w:rPr>
          <w:color w:val="00B050"/>
          <w:sz w:val="14"/>
          <w:lang w:val="nl-NL"/>
        </w:rPr>
        <w:t xml:space="preserve">      </w:t>
      </w:r>
      <w:r w:rsidRPr="005A634D">
        <w:rPr>
          <w:sz w:val="14"/>
          <w:lang w:val="nl-NL"/>
        </w:rPr>
        <w:t xml:space="preserve">       x86_64 1:1.40.16-4.el8_8            </w:t>
      </w:r>
      <w:proofErr w:type="spellStart"/>
      <w:r w:rsidRPr="005A634D">
        <w:rPr>
          <w:sz w:val="14"/>
          <w:lang w:val="nl-NL"/>
        </w:rPr>
        <w:t>baseos</w:t>
      </w:r>
      <w:proofErr w:type="spellEnd"/>
      <w:r w:rsidRPr="005A634D">
        <w:rPr>
          <w:sz w:val="14"/>
          <w:lang w:val="nl-NL"/>
        </w:rPr>
        <w:t xml:space="preserve">    2.3 M</w:t>
      </w:r>
    </w:p>
    <w:p w14:paraId="38722D31"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lang w:val="nl-NL"/>
        </w:rPr>
      </w:pPr>
      <w:r w:rsidRPr="005A634D">
        <w:rPr>
          <w:sz w:val="14"/>
          <w:lang w:val="nl-NL"/>
        </w:rPr>
        <w:t xml:space="preserve"> </w:t>
      </w:r>
      <w:proofErr w:type="spellStart"/>
      <w:r w:rsidRPr="005A634D">
        <w:rPr>
          <w:color w:val="00B050"/>
          <w:sz w:val="14"/>
          <w:lang w:val="nl-NL"/>
        </w:rPr>
        <w:t>NetworkManager-adsl</w:t>
      </w:r>
      <w:proofErr w:type="spellEnd"/>
      <w:r w:rsidRPr="005A634D">
        <w:rPr>
          <w:color w:val="00B050"/>
          <w:sz w:val="14"/>
          <w:lang w:val="nl-NL"/>
        </w:rPr>
        <w:t xml:space="preserve">        </w:t>
      </w:r>
      <w:r w:rsidRPr="005A634D">
        <w:rPr>
          <w:sz w:val="14"/>
          <w:lang w:val="nl-NL"/>
        </w:rPr>
        <w:t xml:space="preserve">x86_64 1:1.40.16-4.el8_8            </w:t>
      </w:r>
      <w:proofErr w:type="spellStart"/>
      <w:r w:rsidRPr="005A634D">
        <w:rPr>
          <w:sz w:val="14"/>
          <w:lang w:val="nl-NL"/>
        </w:rPr>
        <w:t>baseos</w:t>
      </w:r>
      <w:proofErr w:type="spellEnd"/>
      <w:r w:rsidRPr="005A634D">
        <w:rPr>
          <w:sz w:val="14"/>
          <w:lang w:val="nl-NL"/>
        </w:rPr>
        <w:t xml:space="preserve">    154 k</w:t>
      </w:r>
    </w:p>
    <w:p w14:paraId="0F3C7763"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5A634D">
        <w:rPr>
          <w:sz w:val="14"/>
          <w:lang w:val="nl-NL"/>
        </w:rPr>
        <w:t xml:space="preserve"> </w:t>
      </w:r>
      <w:proofErr w:type="spellStart"/>
      <w:r w:rsidRPr="00BB7A12">
        <w:rPr>
          <w:color w:val="00B050"/>
          <w:sz w:val="14"/>
        </w:rPr>
        <w:t>NetworkManager-bluetooth</w:t>
      </w:r>
      <w:proofErr w:type="spellEnd"/>
      <w:r w:rsidRPr="00BB7A12">
        <w:rPr>
          <w:color w:val="00B050"/>
          <w:sz w:val="14"/>
        </w:rPr>
        <w:t xml:space="preserve">   </w:t>
      </w:r>
      <w:r w:rsidRPr="001F4868">
        <w:rPr>
          <w:sz w:val="14"/>
        </w:rPr>
        <w:t xml:space="preserve">x86_64 1:1.40.16-4.el8_8            </w:t>
      </w:r>
      <w:proofErr w:type="spellStart"/>
      <w:r w:rsidRPr="001F4868">
        <w:rPr>
          <w:sz w:val="14"/>
        </w:rPr>
        <w:t>baseos</w:t>
      </w:r>
      <w:proofErr w:type="spellEnd"/>
      <w:r w:rsidRPr="001F4868">
        <w:rPr>
          <w:sz w:val="14"/>
        </w:rPr>
        <w:t xml:space="preserve">    179 k</w:t>
      </w:r>
    </w:p>
    <w:p w14:paraId="1DBCC87D"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NetworkManager</w:t>
      </w:r>
      <w:proofErr w:type="spellEnd"/>
      <w:r w:rsidRPr="00BB7A12">
        <w:rPr>
          <w:color w:val="00B050"/>
          <w:sz w:val="14"/>
        </w:rPr>
        <w:t>-config-server</w:t>
      </w:r>
    </w:p>
    <w:p w14:paraId="6E642DBD"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1F4868">
        <w:rPr>
          <w:sz w:val="14"/>
        </w:rPr>
        <w:t>noarch</w:t>
      </w:r>
      <w:proofErr w:type="spellEnd"/>
      <w:r w:rsidRPr="001F4868">
        <w:rPr>
          <w:sz w:val="14"/>
        </w:rPr>
        <w:t xml:space="preserve"> 1:1.40.16-4.el8_8            </w:t>
      </w:r>
      <w:proofErr w:type="spellStart"/>
      <w:r w:rsidRPr="001F4868">
        <w:rPr>
          <w:sz w:val="14"/>
        </w:rPr>
        <w:t>baseos</w:t>
      </w:r>
      <w:proofErr w:type="spellEnd"/>
      <w:r w:rsidRPr="001F4868">
        <w:rPr>
          <w:sz w:val="14"/>
        </w:rPr>
        <w:t xml:space="preserve">    141 k</w:t>
      </w:r>
    </w:p>
    <w:p w14:paraId="143B8CB2"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NetworkManager-libnm</w:t>
      </w:r>
      <w:proofErr w:type="spellEnd"/>
      <w:r w:rsidRPr="00BB7A12">
        <w:rPr>
          <w:color w:val="00B050"/>
          <w:sz w:val="14"/>
        </w:rPr>
        <w:t xml:space="preserve">       </w:t>
      </w:r>
      <w:r w:rsidRPr="001F4868">
        <w:rPr>
          <w:sz w:val="14"/>
        </w:rPr>
        <w:t xml:space="preserve">x86_64 1:1.40.16-4.el8_8            </w:t>
      </w:r>
      <w:proofErr w:type="spellStart"/>
      <w:r w:rsidRPr="001F4868">
        <w:rPr>
          <w:sz w:val="14"/>
        </w:rPr>
        <w:t>baseos</w:t>
      </w:r>
      <w:proofErr w:type="spellEnd"/>
      <w:r w:rsidRPr="001F4868">
        <w:rPr>
          <w:sz w:val="14"/>
        </w:rPr>
        <w:t xml:space="preserve">    1.9 M</w:t>
      </w:r>
    </w:p>
    <w:p w14:paraId="4B9144D5"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NetworkManager</w:t>
      </w:r>
      <w:proofErr w:type="spellEnd"/>
      <w:r w:rsidRPr="00BB7A12">
        <w:rPr>
          <w:color w:val="00B050"/>
          <w:sz w:val="14"/>
        </w:rPr>
        <w:t xml:space="preserve">-team        </w:t>
      </w:r>
      <w:r w:rsidRPr="001F4868">
        <w:rPr>
          <w:sz w:val="14"/>
        </w:rPr>
        <w:t xml:space="preserve">x86_64 1:1.40.16-4.el8_8            </w:t>
      </w:r>
      <w:proofErr w:type="spellStart"/>
      <w:r w:rsidRPr="001F4868">
        <w:rPr>
          <w:sz w:val="14"/>
        </w:rPr>
        <w:t>baseos</w:t>
      </w:r>
      <w:proofErr w:type="spellEnd"/>
      <w:r w:rsidRPr="001F4868">
        <w:rPr>
          <w:sz w:val="14"/>
        </w:rPr>
        <w:t xml:space="preserve">    158 k</w:t>
      </w:r>
    </w:p>
    <w:p w14:paraId="1F0A73C0"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NetworkManager</w:t>
      </w:r>
      <w:proofErr w:type="spellEnd"/>
      <w:r w:rsidRPr="00BB7A12">
        <w:rPr>
          <w:color w:val="00B050"/>
          <w:sz w:val="14"/>
        </w:rPr>
        <w:t xml:space="preserve">-tui         </w:t>
      </w:r>
      <w:r w:rsidRPr="001F4868">
        <w:rPr>
          <w:sz w:val="14"/>
        </w:rPr>
        <w:t xml:space="preserve">x86_64 1:1.40.16-4.el8_8            </w:t>
      </w:r>
      <w:proofErr w:type="spellStart"/>
      <w:r w:rsidRPr="001F4868">
        <w:rPr>
          <w:sz w:val="14"/>
        </w:rPr>
        <w:t>baseos</w:t>
      </w:r>
      <w:proofErr w:type="spellEnd"/>
      <w:r w:rsidRPr="001F4868">
        <w:rPr>
          <w:sz w:val="14"/>
        </w:rPr>
        <w:t xml:space="preserve">    353 k</w:t>
      </w:r>
    </w:p>
    <w:p w14:paraId="6F075474"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NetworkManager-wifi</w:t>
      </w:r>
      <w:proofErr w:type="spellEnd"/>
      <w:r w:rsidRPr="00BB7A12">
        <w:rPr>
          <w:color w:val="00B050"/>
          <w:sz w:val="14"/>
        </w:rPr>
        <w:t xml:space="preserve">        </w:t>
      </w:r>
      <w:r w:rsidRPr="001F4868">
        <w:rPr>
          <w:sz w:val="14"/>
        </w:rPr>
        <w:t xml:space="preserve">x86_64 1:1.40.16-4.el8_8            </w:t>
      </w:r>
      <w:proofErr w:type="spellStart"/>
      <w:r w:rsidRPr="001F4868">
        <w:rPr>
          <w:sz w:val="14"/>
        </w:rPr>
        <w:t>baseos</w:t>
      </w:r>
      <w:proofErr w:type="spellEnd"/>
      <w:r w:rsidRPr="001F4868">
        <w:rPr>
          <w:sz w:val="14"/>
        </w:rPr>
        <w:t xml:space="preserve">    200 k</w:t>
      </w:r>
    </w:p>
    <w:p w14:paraId="073FDFD4"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NetworkManager-wwan</w:t>
      </w:r>
      <w:proofErr w:type="spellEnd"/>
      <w:r w:rsidRPr="00BB7A12">
        <w:rPr>
          <w:color w:val="00B050"/>
          <w:sz w:val="14"/>
        </w:rPr>
        <w:t xml:space="preserve">        </w:t>
      </w:r>
      <w:r w:rsidRPr="001F4868">
        <w:rPr>
          <w:sz w:val="14"/>
        </w:rPr>
        <w:t xml:space="preserve">x86_64 1:1.40.16-4.el8_8            </w:t>
      </w:r>
      <w:proofErr w:type="spellStart"/>
      <w:r w:rsidRPr="001F4868">
        <w:rPr>
          <w:sz w:val="14"/>
        </w:rPr>
        <w:t>baseos</w:t>
      </w:r>
      <w:proofErr w:type="spellEnd"/>
      <w:r w:rsidRPr="001F4868">
        <w:rPr>
          <w:sz w:val="14"/>
        </w:rPr>
        <w:t xml:space="preserve">    185 k</w:t>
      </w:r>
    </w:p>
    <w:p w14:paraId="387A7AE5"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adcli</w:t>
      </w:r>
      <w:proofErr w:type="spellEnd"/>
      <w:r w:rsidRPr="00BB7A12">
        <w:rPr>
          <w:color w:val="00B050"/>
          <w:sz w:val="14"/>
        </w:rPr>
        <w:t xml:space="preserve">                      </w:t>
      </w:r>
      <w:r w:rsidRPr="001F4868">
        <w:rPr>
          <w:sz w:val="14"/>
        </w:rPr>
        <w:t xml:space="preserve">x86_64 0.9.2-1.el8                  </w:t>
      </w:r>
      <w:proofErr w:type="spellStart"/>
      <w:r w:rsidRPr="001F4868">
        <w:rPr>
          <w:sz w:val="14"/>
        </w:rPr>
        <w:t>baseos</w:t>
      </w:r>
      <w:proofErr w:type="spellEnd"/>
      <w:r w:rsidRPr="001F4868">
        <w:rPr>
          <w:sz w:val="14"/>
        </w:rPr>
        <w:t xml:space="preserve">    132 k</w:t>
      </w:r>
    </w:p>
    <w:p w14:paraId="4DC9637B" w14:textId="77777777" w:rsidR="00790C3F" w:rsidRPr="001F4868" w:rsidRDefault="00790C3F" w:rsidP="00790C3F">
      <w:pPr>
        <w:pStyle w:val="Codeblock"/>
        <w:pBdr>
          <w:right w:val="single" w:sz="4" w:space="0" w:color="auto"/>
        </w:pBdr>
        <w:shd w:val="clear" w:color="auto" w:fill="C6D9F1" w:themeFill="text2" w:themeFillTint="33"/>
        <w:ind w:left="1440" w:right="1897"/>
        <w:rPr>
          <w:sz w:val="14"/>
        </w:rPr>
      </w:pPr>
      <w:r w:rsidRPr="001F4868">
        <w:rPr>
          <w:sz w:val="14"/>
        </w:rPr>
        <w:t xml:space="preserve"> </w:t>
      </w:r>
      <w:proofErr w:type="spellStart"/>
      <w:r w:rsidRPr="00BB7A12">
        <w:rPr>
          <w:color w:val="00B050"/>
          <w:sz w:val="14"/>
        </w:rPr>
        <w:t>alsa</w:t>
      </w:r>
      <w:proofErr w:type="spellEnd"/>
      <w:r w:rsidRPr="00BB7A12">
        <w:rPr>
          <w:color w:val="00B050"/>
          <w:sz w:val="14"/>
        </w:rPr>
        <w:t xml:space="preserve">-lib                   </w:t>
      </w:r>
      <w:r w:rsidRPr="001F4868">
        <w:rPr>
          <w:sz w:val="14"/>
        </w:rPr>
        <w:t xml:space="preserve">x86_64 1.2.8-2.el8                  </w:t>
      </w:r>
      <w:proofErr w:type="spellStart"/>
      <w:r w:rsidRPr="001F4868">
        <w:rPr>
          <w:sz w:val="14"/>
        </w:rPr>
        <w:t>appstream</w:t>
      </w:r>
      <w:proofErr w:type="spellEnd"/>
      <w:r w:rsidRPr="001F4868">
        <w:rPr>
          <w:sz w:val="14"/>
        </w:rPr>
        <w:t xml:space="preserve"> 495 k</w:t>
      </w:r>
    </w:p>
    <w:p w14:paraId="41FA39AE" w14:textId="77777777" w:rsidR="00790C3F" w:rsidRPr="007309C0" w:rsidRDefault="00790C3F" w:rsidP="00790C3F">
      <w:pPr>
        <w:pStyle w:val="Codeblock"/>
        <w:pBdr>
          <w:right w:val="single" w:sz="4" w:space="0" w:color="auto"/>
        </w:pBdr>
        <w:shd w:val="clear" w:color="auto" w:fill="C6D9F1" w:themeFill="text2" w:themeFillTint="33"/>
        <w:ind w:left="1440" w:right="1897"/>
        <w:rPr>
          <w:sz w:val="14"/>
          <w:lang w:val="nl-NL"/>
        </w:rPr>
      </w:pPr>
      <w:r w:rsidRPr="001F4868">
        <w:rPr>
          <w:sz w:val="14"/>
        </w:rPr>
        <w:t xml:space="preserve"> </w:t>
      </w:r>
      <w:proofErr w:type="spellStart"/>
      <w:r w:rsidRPr="005A634D">
        <w:rPr>
          <w:color w:val="00B050"/>
          <w:sz w:val="14"/>
          <w:lang w:val="nl-NL"/>
        </w:rPr>
        <w:t>alsa</w:t>
      </w:r>
      <w:proofErr w:type="spellEnd"/>
      <w:r w:rsidRPr="005A634D">
        <w:rPr>
          <w:color w:val="00B050"/>
          <w:sz w:val="14"/>
          <w:lang w:val="nl-NL"/>
        </w:rPr>
        <w:t xml:space="preserve">-sof-firmware          </w:t>
      </w:r>
      <w:proofErr w:type="spellStart"/>
      <w:r w:rsidRPr="005A634D">
        <w:rPr>
          <w:sz w:val="14"/>
          <w:lang w:val="nl-NL"/>
        </w:rPr>
        <w:t>noarch</w:t>
      </w:r>
      <w:proofErr w:type="spellEnd"/>
      <w:r w:rsidRPr="005A634D">
        <w:rPr>
          <w:sz w:val="14"/>
          <w:lang w:val="nl-NL"/>
        </w:rPr>
        <w:t xml:space="preserve"> 2.2.4-2.el8                  </w:t>
      </w:r>
      <w:proofErr w:type="spellStart"/>
      <w:r w:rsidRPr="005A634D">
        <w:rPr>
          <w:sz w:val="14"/>
          <w:lang w:val="nl-NL"/>
        </w:rPr>
        <w:t>baseos</w:t>
      </w:r>
      <w:proofErr w:type="spellEnd"/>
      <w:r w:rsidRPr="005A634D">
        <w:rPr>
          <w:sz w:val="14"/>
          <w:lang w:val="nl-NL"/>
        </w:rPr>
        <w:t xml:space="preserve">    885 k</w:t>
      </w:r>
      <w:r w:rsidRPr="00780138">
        <w:rPr>
          <w:sz w:val="14"/>
          <w:lang w:val="nl-NL"/>
        </w:rPr>
        <w:t xml:space="preserve">    </w:t>
      </w:r>
      <w:r w:rsidRPr="00973E78">
        <w:rPr>
          <w:rFonts w:asciiTheme="minorHAnsi" w:hAnsiTheme="minorHAnsi" w:cstheme="minorHAnsi"/>
          <w:sz w:val="21"/>
          <w:szCs w:val="21"/>
          <w:highlight w:val="yellow"/>
          <w:lang w:val="nl-NL"/>
        </w:rPr>
        <w:t xml:space="preserve">⁞     </w:t>
      </w:r>
      <w:r w:rsidRPr="00973E78">
        <w:rPr>
          <w:rFonts w:asciiTheme="minorHAnsi" w:hAnsiTheme="minorHAnsi" w:cstheme="minorHAnsi"/>
          <w:i/>
          <w:szCs w:val="21"/>
          <w:highlight w:val="yellow"/>
          <w:lang w:val="nl-NL"/>
        </w:rPr>
        <w:t>hier is een stuk van de output weggelaten aangezien deze nogal lang is</w:t>
      </w:r>
      <w:r w:rsidRPr="00973E78">
        <w:rPr>
          <w:sz w:val="14"/>
          <w:lang w:val="nl-NL"/>
        </w:rPr>
        <w:br/>
      </w:r>
      <w:r>
        <w:rPr>
          <w:sz w:val="14"/>
          <w:lang w:val="nl-NL"/>
        </w:rPr>
        <w:t xml:space="preserve"> </w:t>
      </w:r>
      <w:r w:rsidRPr="008C528E">
        <w:rPr>
          <w:color w:val="00B050"/>
          <w:sz w:val="14"/>
          <w:lang w:val="nl-NL"/>
        </w:rPr>
        <w:t xml:space="preserve">xorg-x11-server-Xwayland   </w:t>
      </w:r>
      <w:r w:rsidRPr="007309C0">
        <w:rPr>
          <w:sz w:val="14"/>
          <w:lang w:val="nl-NL"/>
        </w:rPr>
        <w:t>x86_64 21.1.3-10.el8                appstream 965 k</w:t>
      </w:r>
    </w:p>
    <w:p w14:paraId="37839371"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7309C0">
        <w:rPr>
          <w:sz w:val="14"/>
          <w:lang w:val="nl-NL"/>
        </w:rPr>
        <w:t xml:space="preserve"> </w:t>
      </w:r>
      <w:r w:rsidRPr="005A634D">
        <w:rPr>
          <w:color w:val="00B050"/>
          <w:sz w:val="14"/>
        </w:rPr>
        <w:t xml:space="preserve">xorg-x11-server-common  </w:t>
      </w:r>
      <w:r w:rsidRPr="005A634D">
        <w:rPr>
          <w:sz w:val="14"/>
        </w:rPr>
        <w:t xml:space="preserve">   x86_64 1.20.11-15.el8               </w:t>
      </w:r>
      <w:proofErr w:type="spellStart"/>
      <w:r w:rsidRPr="005A634D">
        <w:rPr>
          <w:sz w:val="14"/>
        </w:rPr>
        <w:t>appstream</w:t>
      </w:r>
      <w:proofErr w:type="spellEnd"/>
      <w:r w:rsidRPr="005A634D">
        <w:rPr>
          <w:sz w:val="14"/>
        </w:rPr>
        <w:t xml:space="preserve">  43 k</w:t>
      </w:r>
    </w:p>
    <w:p w14:paraId="4DBC179D"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r w:rsidRPr="005A634D">
        <w:rPr>
          <w:color w:val="00B050"/>
          <w:sz w:val="14"/>
        </w:rPr>
        <w:t xml:space="preserve">yum         </w:t>
      </w:r>
      <w:r w:rsidRPr="005A634D">
        <w:rPr>
          <w:sz w:val="14"/>
        </w:rPr>
        <w:t xml:space="preserve">               </w:t>
      </w:r>
      <w:proofErr w:type="spellStart"/>
      <w:r w:rsidRPr="005A634D">
        <w:rPr>
          <w:sz w:val="14"/>
        </w:rPr>
        <w:t>noarch</w:t>
      </w:r>
      <w:proofErr w:type="spellEnd"/>
      <w:r w:rsidRPr="005A634D">
        <w:rPr>
          <w:sz w:val="14"/>
        </w:rPr>
        <w:t xml:space="preserve"> 4.7.0-16.el8_8               </w:t>
      </w:r>
      <w:proofErr w:type="spellStart"/>
      <w:r w:rsidRPr="005A634D">
        <w:rPr>
          <w:sz w:val="14"/>
        </w:rPr>
        <w:t>baseos</w:t>
      </w:r>
      <w:proofErr w:type="spellEnd"/>
      <w:r w:rsidRPr="005A634D">
        <w:rPr>
          <w:sz w:val="14"/>
        </w:rPr>
        <w:t xml:space="preserve">    207 k</w:t>
      </w:r>
    </w:p>
    <w:p w14:paraId="43E2B967"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proofErr w:type="spellStart"/>
      <w:r w:rsidRPr="005A634D">
        <w:rPr>
          <w:color w:val="00B050"/>
          <w:sz w:val="14"/>
        </w:rPr>
        <w:t>zlib</w:t>
      </w:r>
      <w:proofErr w:type="spellEnd"/>
      <w:r w:rsidRPr="005A634D">
        <w:rPr>
          <w:color w:val="00B050"/>
          <w:sz w:val="14"/>
        </w:rPr>
        <w:t xml:space="preserve">            </w:t>
      </w:r>
      <w:r w:rsidRPr="005A634D">
        <w:rPr>
          <w:sz w:val="14"/>
        </w:rPr>
        <w:t xml:space="preserve">           x86_64 1.2.11-21.el8_7              </w:t>
      </w:r>
      <w:proofErr w:type="spellStart"/>
      <w:r w:rsidRPr="005A634D">
        <w:rPr>
          <w:sz w:val="14"/>
        </w:rPr>
        <w:t>baseos</w:t>
      </w:r>
      <w:proofErr w:type="spellEnd"/>
      <w:r w:rsidRPr="005A634D">
        <w:rPr>
          <w:sz w:val="14"/>
        </w:rPr>
        <w:t xml:space="preserve">    102 k</w:t>
      </w:r>
    </w:p>
    <w:p w14:paraId="6BEF7650"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Installing dependencies:</w:t>
      </w:r>
    </w:p>
    <w:p w14:paraId="5C9AC95B"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r w:rsidRPr="005A634D">
        <w:rPr>
          <w:color w:val="00B050"/>
          <w:sz w:val="14"/>
        </w:rPr>
        <w:t xml:space="preserve">grub2-tools-efi    </w:t>
      </w:r>
      <w:r w:rsidRPr="005A634D">
        <w:rPr>
          <w:sz w:val="14"/>
        </w:rPr>
        <w:t xml:space="preserve">        x86_64 1:2.02-148.el8_8.1.rocky.0.3 </w:t>
      </w:r>
      <w:proofErr w:type="spellStart"/>
      <w:r w:rsidRPr="005A634D">
        <w:rPr>
          <w:sz w:val="14"/>
        </w:rPr>
        <w:t>baseos</w:t>
      </w:r>
      <w:proofErr w:type="spellEnd"/>
      <w:r w:rsidRPr="005A634D">
        <w:rPr>
          <w:sz w:val="14"/>
        </w:rPr>
        <w:t xml:space="preserve">    478 k</w:t>
      </w:r>
    </w:p>
    <w:p w14:paraId="392B9049"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r w:rsidRPr="005A634D">
        <w:rPr>
          <w:color w:val="00B050"/>
          <w:sz w:val="14"/>
        </w:rPr>
        <w:t xml:space="preserve">kernel-core                </w:t>
      </w:r>
      <w:r w:rsidRPr="005A634D">
        <w:rPr>
          <w:sz w:val="14"/>
        </w:rPr>
        <w:t xml:space="preserve">x86_64 4.18.0-477.21.1.el8_8        </w:t>
      </w:r>
      <w:proofErr w:type="spellStart"/>
      <w:r w:rsidRPr="005A634D">
        <w:rPr>
          <w:sz w:val="14"/>
        </w:rPr>
        <w:t>baseos</w:t>
      </w:r>
      <w:proofErr w:type="spellEnd"/>
      <w:r w:rsidRPr="005A634D">
        <w:rPr>
          <w:sz w:val="14"/>
        </w:rPr>
        <w:t xml:space="preserve">     42 M</w:t>
      </w:r>
    </w:p>
    <w:p w14:paraId="574B0D65"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r w:rsidRPr="005A634D">
        <w:rPr>
          <w:color w:val="00B050"/>
          <w:sz w:val="14"/>
        </w:rPr>
        <w:t xml:space="preserve">kernel-modules             </w:t>
      </w:r>
      <w:r w:rsidRPr="005A634D">
        <w:rPr>
          <w:sz w:val="14"/>
        </w:rPr>
        <w:t xml:space="preserve">x86_64 4.18.0-477.21.1.el8_8        </w:t>
      </w:r>
      <w:proofErr w:type="spellStart"/>
      <w:r w:rsidRPr="005A634D">
        <w:rPr>
          <w:sz w:val="14"/>
        </w:rPr>
        <w:t>baseos</w:t>
      </w:r>
      <w:proofErr w:type="spellEnd"/>
      <w:r w:rsidRPr="005A634D">
        <w:rPr>
          <w:sz w:val="14"/>
        </w:rPr>
        <w:t xml:space="preserve">     34 M</w:t>
      </w:r>
    </w:p>
    <w:p w14:paraId="754DC377"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proofErr w:type="spellStart"/>
      <w:r w:rsidRPr="005A634D">
        <w:rPr>
          <w:color w:val="00B050"/>
          <w:sz w:val="14"/>
        </w:rPr>
        <w:t>libwpe</w:t>
      </w:r>
      <w:proofErr w:type="spellEnd"/>
      <w:r w:rsidRPr="005A634D">
        <w:rPr>
          <w:color w:val="00B050"/>
          <w:sz w:val="14"/>
        </w:rPr>
        <w:t xml:space="preserve">                   </w:t>
      </w:r>
      <w:r w:rsidRPr="005A634D">
        <w:rPr>
          <w:sz w:val="14"/>
        </w:rPr>
        <w:t xml:space="preserve">  x86_64 1.10.0-4.el8                 </w:t>
      </w:r>
      <w:proofErr w:type="spellStart"/>
      <w:r w:rsidRPr="005A634D">
        <w:rPr>
          <w:sz w:val="14"/>
        </w:rPr>
        <w:t>appstream</w:t>
      </w:r>
      <w:proofErr w:type="spellEnd"/>
      <w:r w:rsidRPr="005A634D">
        <w:rPr>
          <w:sz w:val="14"/>
        </w:rPr>
        <w:t xml:space="preserve">  25 k</w:t>
      </w:r>
    </w:p>
    <w:p w14:paraId="43509C06"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proofErr w:type="spellStart"/>
      <w:r w:rsidRPr="005A634D">
        <w:rPr>
          <w:color w:val="00B050"/>
          <w:sz w:val="14"/>
        </w:rPr>
        <w:t>wpebackend-fdo</w:t>
      </w:r>
      <w:proofErr w:type="spellEnd"/>
      <w:r w:rsidRPr="005A634D">
        <w:rPr>
          <w:color w:val="00B050"/>
          <w:sz w:val="14"/>
        </w:rPr>
        <w:t xml:space="preserve">             </w:t>
      </w:r>
      <w:r w:rsidRPr="005A634D">
        <w:rPr>
          <w:sz w:val="14"/>
        </w:rPr>
        <w:t xml:space="preserve">x86_64 1.10.0-3.el8                 </w:t>
      </w:r>
      <w:proofErr w:type="spellStart"/>
      <w:r w:rsidRPr="005A634D">
        <w:rPr>
          <w:sz w:val="14"/>
        </w:rPr>
        <w:t>appstream</w:t>
      </w:r>
      <w:proofErr w:type="spellEnd"/>
      <w:r w:rsidRPr="005A634D">
        <w:rPr>
          <w:sz w:val="14"/>
        </w:rPr>
        <w:t xml:space="preserve">  43 k</w:t>
      </w:r>
    </w:p>
    <w:p w14:paraId="067E6C52"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Installing weak dependencies:</w:t>
      </w:r>
    </w:p>
    <w:p w14:paraId="3B0E4CF9"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proofErr w:type="spellStart"/>
      <w:r w:rsidRPr="005A634D">
        <w:rPr>
          <w:color w:val="00B050"/>
          <w:sz w:val="14"/>
        </w:rPr>
        <w:t>libvirt</w:t>
      </w:r>
      <w:proofErr w:type="spellEnd"/>
      <w:r w:rsidRPr="005A634D">
        <w:rPr>
          <w:color w:val="00B050"/>
          <w:sz w:val="14"/>
        </w:rPr>
        <w:t xml:space="preserve">-client             </w:t>
      </w:r>
      <w:r w:rsidRPr="005A634D">
        <w:rPr>
          <w:sz w:val="14"/>
        </w:rPr>
        <w:t>x86_64 8.0.0-19.2.module+el8.8.0+1321+70d049b2</w:t>
      </w:r>
    </w:p>
    <w:p w14:paraId="2EABB55D"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proofErr w:type="spellStart"/>
      <w:r w:rsidRPr="005A634D">
        <w:rPr>
          <w:sz w:val="14"/>
        </w:rPr>
        <w:t>appstream</w:t>
      </w:r>
      <w:proofErr w:type="spellEnd"/>
      <w:r w:rsidRPr="005A634D">
        <w:rPr>
          <w:sz w:val="14"/>
        </w:rPr>
        <w:t xml:space="preserve"> 418 k</w:t>
      </w:r>
    </w:p>
    <w:p w14:paraId="0C598083"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 </w:t>
      </w:r>
      <w:r w:rsidRPr="005A634D">
        <w:rPr>
          <w:color w:val="00B050"/>
          <w:sz w:val="14"/>
        </w:rPr>
        <w:t xml:space="preserve">python3-magic              </w:t>
      </w:r>
      <w:proofErr w:type="spellStart"/>
      <w:r w:rsidRPr="005A634D">
        <w:rPr>
          <w:sz w:val="14"/>
        </w:rPr>
        <w:t>noarch</w:t>
      </w:r>
      <w:proofErr w:type="spellEnd"/>
      <w:r w:rsidRPr="005A634D">
        <w:rPr>
          <w:sz w:val="14"/>
        </w:rPr>
        <w:t xml:space="preserve"> 5.33-24.el8                  </w:t>
      </w:r>
      <w:proofErr w:type="spellStart"/>
      <w:r w:rsidRPr="005A634D">
        <w:rPr>
          <w:sz w:val="14"/>
        </w:rPr>
        <w:t>baseos</w:t>
      </w:r>
      <w:proofErr w:type="spellEnd"/>
      <w:r w:rsidRPr="005A634D">
        <w:rPr>
          <w:sz w:val="14"/>
        </w:rPr>
        <w:t xml:space="preserve">     45 k</w:t>
      </w:r>
    </w:p>
    <w:p w14:paraId="60A3DF41"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p>
    <w:p w14:paraId="09B8AD43"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Transaction Summary</w:t>
      </w:r>
    </w:p>
    <w:p w14:paraId="0CDBA55B"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w:t>
      </w:r>
    </w:p>
    <w:p w14:paraId="61634882"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Install    8 Packages</w:t>
      </w:r>
    </w:p>
    <w:p w14:paraId="38E182C3"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Upgrade  443 Packages</w:t>
      </w:r>
    </w:p>
    <w:p w14:paraId="3E623D05"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p>
    <w:p w14:paraId="59CBBBE9" w14:textId="77777777" w:rsidR="00790C3F" w:rsidRPr="005A634D"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Total download size: 897 M</w:t>
      </w:r>
    </w:p>
    <w:p w14:paraId="77F4C457" w14:textId="77777777" w:rsidR="00790C3F" w:rsidRPr="00924B6C" w:rsidRDefault="00790C3F" w:rsidP="00790C3F">
      <w:pPr>
        <w:pStyle w:val="Codeblock"/>
        <w:pBdr>
          <w:right w:val="single" w:sz="4" w:space="0" w:color="auto"/>
        </w:pBdr>
        <w:shd w:val="clear" w:color="auto" w:fill="C6D9F1" w:themeFill="text2" w:themeFillTint="33"/>
        <w:ind w:left="1440" w:right="1897"/>
        <w:rPr>
          <w:sz w:val="14"/>
        </w:rPr>
      </w:pPr>
      <w:r w:rsidRPr="005A634D">
        <w:rPr>
          <w:sz w:val="14"/>
        </w:rPr>
        <w:t xml:space="preserve">Is this ok [y/N]: </w:t>
      </w:r>
      <w:r w:rsidRPr="00243B4A">
        <w:rPr>
          <w:sz w:val="14"/>
        </w:rPr>
        <w:t xml:space="preserve"> </w:t>
      </w:r>
      <w:r>
        <w:rPr>
          <w:sz w:val="14"/>
        </w:rPr>
        <w:t xml:space="preserve"> </w:t>
      </w:r>
    </w:p>
    <w:p w14:paraId="041D30A0" w14:textId="77777777" w:rsidR="00790C3F" w:rsidRDefault="00790C3F" w:rsidP="00790C3F">
      <w:r>
        <w:t>Waarschijnlijk heb je op dit moment nog niet een heel duidelijk beeld van wat er zou moeten gebeuren dus vertrouw deze keer maar op DNF; bevestig met ‘</w:t>
      </w:r>
      <w:r w:rsidRPr="00605614">
        <w:rPr>
          <w:rStyle w:val="CodesnippetChar"/>
          <w:sz w:val="20"/>
        </w:rPr>
        <w:t>y</w:t>
      </w:r>
      <w:r>
        <w:t>’ en Enter).</w:t>
      </w:r>
    </w:p>
    <w:p w14:paraId="6EDF16B4" w14:textId="77777777" w:rsidR="00790C3F" w:rsidRPr="008B382D" w:rsidRDefault="00790C3F" w:rsidP="00790C3F">
      <w:pPr>
        <w:pStyle w:val="Codeblock"/>
        <w:pBdr>
          <w:right w:val="single" w:sz="4" w:space="0" w:color="auto"/>
        </w:pBdr>
        <w:shd w:val="clear" w:color="auto" w:fill="B8CCE4" w:themeFill="accent1" w:themeFillTint="66"/>
        <w:ind w:left="1418" w:right="1371"/>
        <w:rPr>
          <w:sz w:val="14"/>
        </w:rPr>
      </w:pPr>
      <w:r w:rsidRPr="008B382D">
        <w:rPr>
          <w:sz w:val="14"/>
        </w:rPr>
        <w:t>Is this ok [y/N]: y</w:t>
      </w:r>
    </w:p>
    <w:p w14:paraId="7F76FA83"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Downloading Packages:</w:t>
      </w:r>
    </w:p>
    <w:p w14:paraId="12756F00"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(1/451): libwpe-1.10.0-4.el8.x86_64.rpm         188 kB/s |  25 kB     00:00    A</w:t>
      </w:r>
    </w:p>
    <w:p w14:paraId="3E300CC5"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(2/451): wpebackend-fdo-1.10.0-3.el8.x86_64.rpm 325 kB/s |  43 kB     00:00</w:t>
      </w:r>
    </w:p>
    <w:p w14:paraId="5466BD21"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(3/451): libvirt-client-8.0.0-19.2.module+el8.8 2.4 MB/s | 418 kB     00:00</w:t>
      </w:r>
    </w:p>
    <w:p w14:paraId="0472737C"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(4/451): grub2-tools-efi-2.02-148.el8_8.1.rocky 2.3 MB/s | 478 kB     00:00</w:t>
      </w:r>
    </w:p>
    <w:p w14:paraId="35C4FD04" w14:textId="77777777" w:rsidR="00790C3F" w:rsidRPr="005A634D" w:rsidRDefault="00790C3F" w:rsidP="00790C3F">
      <w:pPr>
        <w:pStyle w:val="Codeblock"/>
        <w:pBdr>
          <w:right w:val="single" w:sz="4" w:space="0" w:color="auto"/>
        </w:pBdr>
        <w:shd w:val="clear" w:color="auto" w:fill="B8CCE4" w:themeFill="accent1" w:themeFillTint="66"/>
        <w:ind w:left="1418" w:right="1371"/>
        <w:rPr>
          <w:sz w:val="14"/>
          <w:lang w:val="nl-NL"/>
        </w:rPr>
      </w:pPr>
      <w:r w:rsidRPr="005A634D">
        <w:rPr>
          <w:sz w:val="14"/>
          <w:lang w:val="nl-NL"/>
        </w:rPr>
        <w:t>(5/451): kernel-4.18.0-477.21.1.el8_8.x86_64.rp 2.2 MB/s | 9.4 MB     00:04</w:t>
      </w:r>
    </w:p>
    <w:p w14:paraId="612B594B"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(6/451): python3-magic-5.33-24.el8.noarch.rpm   459 kB/s |  45 kB     00:00</w:t>
      </w:r>
    </w:p>
    <w:p w14:paraId="570D8017"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(7/451): alsa-lib-1.2.8-2.el8.x86_64.rpm        1.2 MB/s | 495 kB     00:00</w:t>
      </w:r>
    </w:p>
    <w:p w14:paraId="3BF7D722"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(8/451): alsa-ucm-1.2.8-2.el8.noarch.rpm        1.0 MB/s | 118 kB     00:00</w:t>
      </w:r>
    </w:p>
    <w:p w14:paraId="2E0518F5" w14:textId="77777777" w:rsidR="00790C3F" w:rsidRPr="005A1BC2"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(9/451): alsa-utils-1.2.8-1.el8.x86_64.rpm      2.7 MB/s | 1.1 MB     00:00</w:t>
      </w:r>
    </w:p>
    <w:p w14:paraId="149B2E2C" w14:textId="77777777" w:rsidR="00790C3F" w:rsidRPr="001634DE" w:rsidRDefault="00790C3F" w:rsidP="00790C3F">
      <w:pPr>
        <w:pStyle w:val="Codeblock"/>
        <w:pBdr>
          <w:right w:val="single" w:sz="4" w:space="0" w:color="auto"/>
        </w:pBdr>
        <w:shd w:val="clear" w:color="auto" w:fill="B8CCE4" w:themeFill="accent1" w:themeFillTint="66"/>
        <w:ind w:left="1418" w:right="1371"/>
        <w:rPr>
          <w:sz w:val="14"/>
        </w:rPr>
      </w:pPr>
      <w:r w:rsidRPr="005A1BC2">
        <w:rPr>
          <w:sz w:val="14"/>
        </w:rPr>
        <w:t>(10/451): anaconda-core-33.16.8.9-1.el8_8.rocky 3.2 MB/s | 2.5 MB     00:00</w:t>
      </w:r>
    </w:p>
    <w:p w14:paraId="2047062F" w14:textId="77777777" w:rsidR="00790C3F" w:rsidRPr="005A634D" w:rsidRDefault="00790C3F" w:rsidP="00790C3F">
      <w:pPr>
        <w:pStyle w:val="Codeblock"/>
        <w:pBdr>
          <w:right w:val="single" w:sz="4" w:space="0" w:color="auto"/>
        </w:pBdr>
        <w:shd w:val="clear" w:color="auto" w:fill="B8CCE4" w:themeFill="accent1" w:themeFillTint="66"/>
        <w:ind w:left="1418" w:right="1371"/>
        <w:rPr>
          <w:sz w:val="14"/>
          <w:lang w:val="nl-NL"/>
        </w:rPr>
      </w:pPr>
      <w:r w:rsidRPr="00636F15">
        <w:rPr>
          <w:rFonts w:asciiTheme="minorHAnsi" w:hAnsiTheme="minorHAnsi" w:cstheme="minorHAnsi"/>
          <w:sz w:val="21"/>
          <w:szCs w:val="21"/>
          <w:highlight w:val="yellow"/>
        </w:rPr>
        <w:t xml:space="preserve">   </w:t>
      </w:r>
      <w:r w:rsidRPr="00973E78">
        <w:rPr>
          <w:rFonts w:asciiTheme="minorHAnsi" w:hAnsiTheme="minorHAnsi" w:cstheme="minorHAnsi"/>
          <w:sz w:val="21"/>
          <w:szCs w:val="21"/>
          <w:highlight w:val="yellow"/>
          <w:lang w:val="nl-NL"/>
        </w:rPr>
        <w:t xml:space="preserve">⁞  </w:t>
      </w:r>
      <w:r w:rsidRPr="00973E78">
        <w:rPr>
          <w:rFonts w:asciiTheme="minorHAnsi" w:hAnsiTheme="minorHAnsi" w:cstheme="minorHAnsi"/>
          <w:i/>
          <w:szCs w:val="21"/>
          <w:highlight w:val="yellow"/>
          <w:lang w:val="nl-NL"/>
        </w:rPr>
        <w:t>hier is een stuk van de output weggelaten aangezien deze nogal lang is</w:t>
      </w:r>
      <w:r w:rsidRPr="00973E78">
        <w:rPr>
          <w:sz w:val="14"/>
          <w:lang w:val="nl-NL"/>
        </w:rPr>
        <w:br/>
      </w:r>
      <w:r w:rsidRPr="005A634D">
        <w:rPr>
          <w:sz w:val="14"/>
          <w:lang w:val="nl-NL"/>
        </w:rPr>
        <w:t>(448/451): xfsprogs-5.0.0-11.el8_8.x86_64.rpm   2.8 MB/s | 1.1 MB     00:00</w:t>
      </w:r>
    </w:p>
    <w:p w14:paraId="5FC4F564" w14:textId="77777777" w:rsidR="00790C3F" w:rsidRPr="005A634D" w:rsidRDefault="00790C3F" w:rsidP="00790C3F">
      <w:pPr>
        <w:pStyle w:val="Codeblock"/>
        <w:pBdr>
          <w:right w:val="single" w:sz="4" w:space="0" w:color="auto"/>
        </w:pBdr>
        <w:shd w:val="clear" w:color="auto" w:fill="B8CCE4" w:themeFill="accent1" w:themeFillTint="66"/>
        <w:ind w:left="1418" w:right="1371"/>
        <w:rPr>
          <w:sz w:val="14"/>
          <w:lang w:val="nl-NL"/>
        </w:rPr>
      </w:pPr>
      <w:r w:rsidRPr="005A634D">
        <w:rPr>
          <w:sz w:val="14"/>
          <w:lang w:val="nl-NL"/>
        </w:rPr>
        <w:t>(449/451): yum-4.7.0-16.el8_8.noarch.rpm        2.4 MB/s | 207 kB     00:00</w:t>
      </w:r>
    </w:p>
    <w:p w14:paraId="2206DFA3"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lang w:val="nl-NL"/>
        </w:rPr>
      </w:pPr>
      <w:r w:rsidRPr="005A634D">
        <w:rPr>
          <w:sz w:val="14"/>
          <w:lang w:val="nl-NL"/>
        </w:rPr>
        <w:t>(450/451): zlib-1.2.11-21.el8_7.x86_64.rpm      1.6 MB/s | 102 kB     00:00</w:t>
      </w:r>
    </w:p>
    <w:p w14:paraId="7CBE2FAD"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(451/451): linux-firmware-20230404-114.git2e92a 5.3 MB/s | 264 MB     00:49</w:t>
      </w:r>
    </w:p>
    <w:p w14:paraId="2737FA48"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lastRenderedPageBreak/>
        <w:t>--------------------------------------------------------------------------------</w:t>
      </w:r>
    </w:p>
    <w:p w14:paraId="29896E81"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 xml:space="preserve">Total                                           5.2 MB/s | </w:t>
      </w:r>
      <w:r>
        <w:rPr>
          <w:sz w:val="14"/>
        </w:rPr>
        <w:t>897</w:t>
      </w:r>
      <w:r w:rsidRPr="00DA313D">
        <w:rPr>
          <w:sz w:val="14"/>
        </w:rPr>
        <w:t xml:space="preserve"> MB     00:50</w:t>
      </w:r>
    </w:p>
    <w:p w14:paraId="1861163E"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 xml:space="preserve">Rocky Linux 8 - </w:t>
      </w:r>
      <w:proofErr w:type="spellStart"/>
      <w:r w:rsidRPr="00DA313D">
        <w:rPr>
          <w:sz w:val="14"/>
        </w:rPr>
        <w:t>AppStream</w:t>
      </w:r>
      <w:proofErr w:type="spellEnd"/>
      <w:r w:rsidRPr="00DA313D">
        <w:rPr>
          <w:sz w:val="14"/>
        </w:rPr>
        <w:t xml:space="preserve">                       1.6 MB/s | </w:t>
      </w:r>
      <w:r>
        <w:rPr>
          <w:sz w:val="14"/>
        </w:rPr>
        <w:t>313 M</w:t>
      </w:r>
      <w:r w:rsidRPr="00DA313D">
        <w:rPr>
          <w:sz w:val="14"/>
        </w:rPr>
        <w:t>B     00:00</w:t>
      </w:r>
    </w:p>
    <w:p w14:paraId="5F9F1805"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Importing GPG key 0x6D745A60:</w:t>
      </w:r>
    </w:p>
    <w:p w14:paraId="75696D4D"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 xml:space="preserve"> </w:t>
      </w:r>
      <w:proofErr w:type="spellStart"/>
      <w:r w:rsidRPr="00DA313D">
        <w:rPr>
          <w:sz w:val="14"/>
        </w:rPr>
        <w:t>Userid</w:t>
      </w:r>
      <w:proofErr w:type="spellEnd"/>
      <w:r w:rsidRPr="00DA313D">
        <w:rPr>
          <w:sz w:val="14"/>
        </w:rPr>
        <w:t xml:space="preserve">     : "Release Engineering &lt;infrastructure@rockylinux.org&gt;"</w:t>
      </w:r>
    </w:p>
    <w:p w14:paraId="68931BFB"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 xml:space="preserve"> Fingerprint: 7051 C470 A929 F454 CEBE 37B7 15AF 5DAC 6D74 5A60</w:t>
      </w:r>
    </w:p>
    <w:p w14:paraId="6EA55382" w14:textId="77777777" w:rsidR="00790C3F" w:rsidRPr="00DA313D"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 xml:space="preserve"> From       : /</w:t>
      </w:r>
      <w:proofErr w:type="spellStart"/>
      <w:r w:rsidRPr="00DA313D">
        <w:rPr>
          <w:sz w:val="14"/>
        </w:rPr>
        <w:t>etc</w:t>
      </w:r>
      <w:proofErr w:type="spellEnd"/>
      <w:r w:rsidRPr="00DA313D">
        <w:rPr>
          <w:sz w:val="14"/>
        </w:rPr>
        <w:t>/</w:t>
      </w:r>
      <w:proofErr w:type="spellStart"/>
      <w:r w:rsidRPr="00DA313D">
        <w:rPr>
          <w:sz w:val="14"/>
        </w:rPr>
        <w:t>pki</w:t>
      </w:r>
      <w:proofErr w:type="spellEnd"/>
      <w:r w:rsidRPr="00DA313D">
        <w:rPr>
          <w:sz w:val="14"/>
        </w:rPr>
        <w:t>/rpm-</w:t>
      </w:r>
      <w:proofErr w:type="spellStart"/>
      <w:r w:rsidRPr="00DA313D">
        <w:rPr>
          <w:sz w:val="14"/>
        </w:rPr>
        <w:t>gpg</w:t>
      </w:r>
      <w:proofErr w:type="spellEnd"/>
      <w:r w:rsidRPr="00DA313D">
        <w:rPr>
          <w:sz w:val="14"/>
        </w:rPr>
        <w:t>/RPM-GPG-KEY-</w:t>
      </w:r>
      <w:proofErr w:type="spellStart"/>
      <w:r w:rsidRPr="00DA313D">
        <w:rPr>
          <w:sz w:val="14"/>
        </w:rPr>
        <w:t>rockyofficial</w:t>
      </w:r>
      <w:proofErr w:type="spellEnd"/>
    </w:p>
    <w:p w14:paraId="57818E92" w14:textId="77777777" w:rsidR="00790C3F" w:rsidRPr="000305F0" w:rsidRDefault="00790C3F" w:rsidP="00790C3F">
      <w:pPr>
        <w:pStyle w:val="Codeblock"/>
        <w:pBdr>
          <w:right w:val="single" w:sz="4" w:space="0" w:color="auto"/>
        </w:pBdr>
        <w:shd w:val="clear" w:color="auto" w:fill="B8CCE4" w:themeFill="accent1" w:themeFillTint="66"/>
        <w:ind w:left="1418" w:right="1371"/>
        <w:rPr>
          <w:sz w:val="14"/>
        </w:rPr>
      </w:pPr>
      <w:r w:rsidRPr="00DA313D">
        <w:rPr>
          <w:sz w:val="14"/>
        </w:rPr>
        <w:t>Is this ok [y/N]:</w:t>
      </w:r>
      <w:r>
        <w:rPr>
          <w:sz w:val="14"/>
        </w:rPr>
        <w:t xml:space="preserve"> </w:t>
      </w:r>
    </w:p>
    <w:p w14:paraId="20476A0E" w14:textId="77777777" w:rsidR="00790C3F" w:rsidRDefault="00790C3F" w:rsidP="00790C3F">
      <w:r>
        <w:t>Vermoedelijk weet je ook hier niet zo goed wat te antwoorden, maar aangezien we vanaf een ISO installeren kan er weinig onbetrouwbaars gebeurd zijn; bevestig opnieuw met ‘</w:t>
      </w:r>
      <w:r w:rsidRPr="00605614">
        <w:rPr>
          <w:rStyle w:val="CodesnippetChar"/>
          <w:sz w:val="20"/>
        </w:rPr>
        <w:t>y</w:t>
      </w:r>
      <w:r>
        <w:t>’ en Enter).</w:t>
      </w:r>
    </w:p>
    <w:p w14:paraId="6EBC6DF4" w14:textId="77777777" w:rsidR="00790C3F" w:rsidRPr="0040135E" w:rsidRDefault="00790C3F" w:rsidP="00790C3F">
      <w:pPr>
        <w:pStyle w:val="Codeblock"/>
        <w:pBdr>
          <w:right w:val="single" w:sz="4" w:space="0" w:color="auto"/>
        </w:pBdr>
        <w:shd w:val="clear" w:color="auto" w:fill="B8CCE4" w:themeFill="accent1" w:themeFillTint="66"/>
        <w:ind w:left="1418" w:right="1371"/>
        <w:rPr>
          <w:sz w:val="14"/>
        </w:rPr>
      </w:pPr>
      <w:r w:rsidRPr="0040135E">
        <w:rPr>
          <w:sz w:val="14"/>
        </w:rPr>
        <w:t>Is this ok [y/N]: y</w:t>
      </w:r>
    </w:p>
    <w:p w14:paraId="4DD325CC" w14:textId="77777777" w:rsidR="00790C3F" w:rsidRPr="0040135E" w:rsidRDefault="00790C3F" w:rsidP="00790C3F">
      <w:pPr>
        <w:pStyle w:val="Codeblock"/>
        <w:pBdr>
          <w:right w:val="single" w:sz="4" w:space="0" w:color="auto"/>
        </w:pBdr>
        <w:shd w:val="clear" w:color="auto" w:fill="B8CCE4" w:themeFill="accent1" w:themeFillTint="66"/>
        <w:ind w:left="1418" w:right="1371"/>
        <w:rPr>
          <w:sz w:val="14"/>
        </w:rPr>
      </w:pPr>
      <w:r w:rsidRPr="0040135E">
        <w:rPr>
          <w:sz w:val="14"/>
        </w:rPr>
        <w:t>Key imported successfully</w:t>
      </w:r>
    </w:p>
    <w:p w14:paraId="385DDC33" w14:textId="77777777" w:rsidR="00790C3F" w:rsidRPr="0040135E" w:rsidRDefault="00790C3F" w:rsidP="00790C3F">
      <w:pPr>
        <w:pStyle w:val="Codeblock"/>
        <w:pBdr>
          <w:right w:val="single" w:sz="4" w:space="0" w:color="auto"/>
        </w:pBdr>
        <w:shd w:val="clear" w:color="auto" w:fill="B8CCE4" w:themeFill="accent1" w:themeFillTint="66"/>
        <w:ind w:left="1418" w:right="1371"/>
        <w:rPr>
          <w:sz w:val="14"/>
        </w:rPr>
      </w:pPr>
      <w:r w:rsidRPr="0040135E">
        <w:rPr>
          <w:sz w:val="14"/>
        </w:rPr>
        <w:t>Running transaction check</w:t>
      </w:r>
    </w:p>
    <w:p w14:paraId="03D5693F" w14:textId="77777777" w:rsidR="00790C3F" w:rsidRPr="0040135E" w:rsidRDefault="00790C3F" w:rsidP="00790C3F">
      <w:pPr>
        <w:pStyle w:val="Codeblock"/>
        <w:pBdr>
          <w:right w:val="single" w:sz="4" w:space="0" w:color="auto"/>
        </w:pBdr>
        <w:shd w:val="clear" w:color="auto" w:fill="B8CCE4" w:themeFill="accent1" w:themeFillTint="66"/>
        <w:ind w:left="1418" w:right="1371"/>
        <w:rPr>
          <w:sz w:val="14"/>
        </w:rPr>
      </w:pPr>
      <w:r w:rsidRPr="0040135E">
        <w:rPr>
          <w:sz w:val="14"/>
        </w:rPr>
        <w:t>Transaction check succeeded.</w:t>
      </w:r>
    </w:p>
    <w:p w14:paraId="2D334BC3" w14:textId="77777777" w:rsidR="00790C3F" w:rsidRDefault="00790C3F" w:rsidP="00790C3F">
      <w:pPr>
        <w:pStyle w:val="Codeblock"/>
        <w:pBdr>
          <w:right w:val="single" w:sz="4" w:space="0" w:color="auto"/>
        </w:pBdr>
        <w:shd w:val="clear" w:color="auto" w:fill="B8CCE4" w:themeFill="accent1" w:themeFillTint="66"/>
        <w:ind w:left="1418" w:right="1371"/>
        <w:rPr>
          <w:sz w:val="14"/>
        </w:rPr>
      </w:pPr>
      <w:r w:rsidRPr="0040135E">
        <w:rPr>
          <w:sz w:val="14"/>
        </w:rPr>
        <w:t>Running transaction test</w:t>
      </w:r>
    </w:p>
    <w:p w14:paraId="23EE4252"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Transaction test succeeded.</w:t>
      </w:r>
    </w:p>
    <w:p w14:paraId="06730C66"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Running transaction</w:t>
      </w:r>
    </w:p>
    <w:p w14:paraId="06AF58E9"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 xml:space="preserve">  Running </w:t>
      </w:r>
      <w:proofErr w:type="spellStart"/>
      <w:r w:rsidRPr="000F169C">
        <w:rPr>
          <w:sz w:val="14"/>
        </w:rPr>
        <w:t>scriptlet</w:t>
      </w:r>
      <w:proofErr w:type="spellEnd"/>
      <w:r w:rsidRPr="000F169C">
        <w:rPr>
          <w:sz w:val="14"/>
        </w:rPr>
        <w:t>: kmod-kvdo-6.2.8.7-88.el8.x86_64                        1/1</w:t>
      </w:r>
    </w:p>
    <w:p w14:paraId="0FF28A6F"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 xml:space="preserve">  Preparing        :                                                        1/1</w:t>
      </w:r>
    </w:p>
    <w:p w14:paraId="66B5891B"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 xml:space="preserve">  Running </w:t>
      </w:r>
      <w:proofErr w:type="spellStart"/>
      <w:r w:rsidRPr="000F169C">
        <w:rPr>
          <w:sz w:val="14"/>
        </w:rPr>
        <w:t>scriptlet</w:t>
      </w:r>
      <w:proofErr w:type="spellEnd"/>
      <w:r w:rsidRPr="000F169C">
        <w:rPr>
          <w:sz w:val="14"/>
        </w:rPr>
        <w:t>: libgcc-8.5.0-18.el8.x86_64                             1/1</w:t>
      </w:r>
    </w:p>
    <w:p w14:paraId="5D59C745"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 xml:space="preserve">  Upgrading        : libgcc-8.5.0-18.el8.x86_64                           1/894</w:t>
      </w:r>
    </w:p>
    <w:p w14:paraId="583E8293"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 xml:space="preserve">  Running </w:t>
      </w:r>
      <w:proofErr w:type="spellStart"/>
      <w:r w:rsidRPr="000F169C">
        <w:rPr>
          <w:sz w:val="14"/>
        </w:rPr>
        <w:t>scriptlet</w:t>
      </w:r>
      <w:proofErr w:type="spellEnd"/>
      <w:r w:rsidRPr="000F169C">
        <w:rPr>
          <w:sz w:val="14"/>
        </w:rPr>
        <w:t>: libgcc-8.5.0-18.el8.x86_64                           1/894</w:t>
      </w:r>
    </w:p>
    <w:p w14:paraId="71241971" w14:textId="77777777" w:rsidR="00790C3F" w:rsidRPr="000F169C" w:rsidRDefault="00790C3F" w:rsidP="00790C3F">
      <w:pPr>
        <w:pStyle w:val="Codeblock"/>
        <w:pBdr>
          <w:right w:val="single" w:sz="4" w:space="0" w:color="auto"/>
        </w:pBdr>
        <w:shd w:val="clear" w:color="auto" w:fill="B8CCE4" w:themeFill="accent1" w:themeFillTint="66"/>
        <w:ind w:left="1418" w:right="1371"/>
        <w:rPr>
          <w:sz w:val="14"/>
        </w:rPr>
      </w:pPr>
      <w:r w:rsidRPr="000F169C">
        <w:rPr>
          <w:sz w:val="14"/>
        </w:rPr>
        <w:t xml:space="preserve">  Upgrading        : grub2-common-1:2.02-148.el8_8.1.rocky.0.3.noarch     2/894</w:t>
      </w:r>
    </w:p>
    <w:p w14:paraId="10F0EE4D" w14:textId="77777777" w:rsidR="00790C3F" w:rsidRPr="00C12805" w:rsidRDefault="00790C3F" w:rsidP="00790C3F">
      <w:pPr>
        <w:pStyle w:val="Codeblock"/>
        <w:pBdr>
          <w:right w:val="single" w:sz="4" w:space="0" w:color="auto"/>
        </w:pBdr>
        <w:shd w:val="clear" w:color="auto" w:fill="B8CCE4" w:themeFill="accent1" w:themeFillTint="66"/>
        <w:ind w:left="1418" w:right="1371"/>
        <w:rPr>
          <w:sz w:val="14"/>
          <w:lang w:val="nl-NL"/>
        </w:rPr>
      </w:pPr>
      <w:r w:rsidRPr="000F169C">
        <w:rPr>
          <w:rFonts w:asciiTheme="minorHAnsi" w:hAnsiTheme="minorHAnsi" w:cstheme="minorHAnsi"/>
          <w:sz w:val="21"/>
          <w:szCs w:val="21"/>
          <w:highlight w:val="yellow"/>
        </w:rPr>
        <w:t xml:space="preserve">   </w:t>
      </w:r>
      <w:r w:rsidRPr="00973E78">
        <w:rPr>
          <w:rFonts w:asciiTheme="minorHAnsi" w:hAnsiTheme="minorHAnsi" w:cstheme="minorHAnsi"/>
          <w:sz w:val="21"/>
          <w:szCs w:val="21"/>
          <w:highlight w:val="yellow"/>
          <w:lang w:val="nl-NL"/>
        </w:rPr>
        <w:t xml:space="preserve">⁞  </w:t>
      </w:r>
      <w:r w:rsidRPr="00973E78">
        <w:rPr>
          <w:rFonts w:asciiTheme="minorHAnsi" w:hAnsiTheme="minorHAnsi" w:cstheme="minorHAnsi"/>
          <w:i/>
          <w:szCs w:val="21"/>
          <w:highlight w:val="yellow"/>
          <w:lang w:val="nl-NL"/>
        </w:rPr>
        <w:t>hier is een stuk van de output weggelaten aangezien deze nogal lang is</w:t>
      </w:r>
      <w:r w:rsidRPr="00973E78">
        <w:rPr>
          <w:sz w:val="14"/>
          <w:lang w:val="nl-NL"/>
        </w:rPr>
        <w:br/>
      </w:r>
      <w:r w:rsidRPr="00C12805">
        <w:rPr>
          <w:sz w:val="14"/>
          <w:lang w:val="nl-NL"/>
        </w:rPr>
        <w:t xml:space="preserve">  Upgrading        : systemd-239-74.el8_8.3.x86_64                      187/894</w:t>
      </w:r>
    </w:p>
    <w:p w14:paraId="05F2C955" w14:textId="77777777" w:rsidR="00790C3F" w:rsidRPr="00C12805" w:rsidRDefault="00790C3F" w:rsidP="00790C3F">
      <w:pPr>
        <w:pStyle w:val="Codeblock"/>
        <w:pBdr>
          <w:right w:val="single" w:sz="4" w:space="0" w:color="auto"/>
        </w:pBdr>
        <w:shd w:val="clear" w:color="auto" w:fill="B8CCE4" w:themeFill="accent1" w:themeFillTint="66"/>
        <w:ind w:left="1418" w:right="1371"/>
        <w:rPr>
          <w:sz w:val="14"/>
        </w:rPr>
      </w:pPr>
      <w:r w:rsidRPr="00C12805">
        <w:rPr>
          <w:sz w:val="14"/>
          <w:lang w:val="nl-NL"/>
        </w:rPr>
        <w:t xml:space="preserve">  </w:t>
      </w:r>
      <w:r w:rsidRPr="00C12805">
        <w:rPr>
          <w:sz w:val="14"/>
        </w:rPr>
        <w:t xml:space="preserve">Running </w:t>
      </w:r>
      <w:proofErr w:type="spellStart"/>
      <w:r w:rsidRPr="00C12805">
        <w:rPr>
          <w:sz w:val="14"/>
        </w:rPr>
        <w:t>scriptlet</w:t>
      </w:r>
      <w:proofErr w:type="spellEnd"/>
      <w:r w:rsidRPr="00C12805">
        <w:rPr>
          <w:sz w:val="14"/>
        </w:rPr>
        <w:t>: systemd-239-74.el8_8.3.x86_64                      187/894</w:t>
      </w:r>
    </w:p>
    <w:p w14:paraId="4E226EAF" w14:textId="77777777" w:rsidR="00790C3F" w:rsidRPr="00C12805" w:rsidRDefault="00790C3F" w:rsidP="00790C3F">
      <w:pPr>
        <w:pStyle w:val="Codeblock"/>
        <w:pBdr>
          <w:right w:val="single" w:sz="4" w:space="0" w:color="auto"/>
        </w:pBdr>
        <w:shd w:val="clear" w:color="auto" w:fill="B8CCE4" w:themeFill="accent1" w:themeFillTint="66"/>
        <w:ind w:left="1418" w:right="1371"/>
        <w:rPr>
          <w:sz w:val="14"/>
        </w:rPr>
      </w:pPr>
      <w:r w:rsidRPr="00C12805">
        <w:rPr>
          <w:sz w:val="14"/>
        </w:rPr>
        <w:t xml:space="preserve">  Upgrading        : dbus-1:1.12.8-24.el8_8.1.x86_64                    188/894</w:t>
      </w:r>
    </w:p>
    <w:p w14:paraId="19FD213E" w14:textId="77777777" w:rsidR="00790C3F" w:rsidRPr="00C12805" w:rsidRDefault="00790C3F" w:rsidP="00790C3F">
      <w:pPr>
        <w:pStyle w:val="Codeblock"/>
        <w:pBdr>
          <w:right w:val="single" w:sz="4" w:space="0" w:color="auto"/>
        </w:pBdr>
        <w:shd w:val="clear" w:color="auto" w:fill="B8CCE4" w:themeFill="accent1" w:themeFillTint="66"/>
        <w:ind w:left="1418" w:right="1371"/>
        <w:rPr>
          <w:sz w:val="14"/>
        </w:rPr>
      </w:pPr>
      <w:r w:rsidRPr="00C12805">
        <w:rPr>
          <w:sz w:val="14"/>
        </w:rPr>
        <w:t xml:space="preserve">  Verifying        : libvirt-client-8.0.0-19.2.module+el8.8.0+1321+70     1/894</w:t>
      </w:r>
    </w:p>
    <w:p w14:paraId="1EF1100E" w14:textId="77777777" w:rsidR="00790C3F" w:rsidRPr="00C12805" w:rsidRDefault="00790C3F" w:rsidP="00790C3F">
      <w:pPr>
        <w:pStyle w:val="Codeblock"/>
        <w:pBdr>
          <w:right w:val="single" w:sz="4" w:space="0" w:color="auto"/>
        </w:pBdr>
        <w:shd w:val="clear" w:color="auto" w:fill="B8CCE4" w:themeFill="accent1" w:themeFillTint="66"/>
        <w:ind w:left="1418" w:right="1371"/>
        <w:rPr>
          <w:sz w:val="14"/>
        </w:rPr>
      </w:pPr>
      <w:r w:rsidRPr="00C12805">
        <w:rPr>
          <w:sz w:val="14"/>
        </w:rPr>
        <w:t xml:space="preserve">  Verifying        : libwpe-1.10.0-4.el8.x86_64                           2/894</w:t>
      </w:r>
    </w:p>
    <w:p w14:paraId="2101BC55" w14:textId="77777777" w:rsidR="00790C3F" w:rsidRPr="00C12805" w:rsidRDefault="00790C3F" w:rsidP="00790C3F">
      <w:pPr>
        <w:pStyle w:val="Codeblock"/>
        <w:pBdr>
          <w:right w:val="single" w:sz="4" w:space="0" w:color="auto"/>
        </w:pBdr>
        <w:shd w:val="clear" w:color="auto" w:fill="B8CCE4" w:themeFill="accent1" w:themeFillTint="66"/>
        <w:ind w:left="1418" w:right="1371"/>
        <w:rPr>
          <w:sz w:val="14"/>
        </w:rPr>
      </w:pPr>
      <w:r w:rsidRPr="00C12805">
        <w:rPr>
          <w:sz w:val="14"/>
        </w:rPr>
        <w:t xml:space="preserve">  Verifying        : wpebackend-fdo-1.10.0-3.el8.x86_64                   3/894</w:t>
      </w:r>
    </w:p>
    <w:p w14:paraId="5AA2DB26" w14:textId="77777777" w:rsidR="00790C3F" w:rsidRPr="00C12805" w:rsidRDefault="00790C3F" w:rsidP="00790C3F">
      <w:pPr>
        <w:pStyle w:val="Codeblock"/>
        <w:pBdr>
          <w:right w:val="single" w:sz="4" w:space="0" w:color="auto"/>
        </w:pBdr>
        <w:shd w:val="clear" w:color="auto" w:fill="B8CCE4" w:themeFill="accent1" w:themeFillTint="66"/>
        <w:ind w:left="1418" w:right="1371"/>
        <w:rPr>
          <w:sz w:val="14"/>
        </w:rPr>
      </w:pPr>
      <w:r w:rsidRPr="00C12805">
        <w:rPr>
          <w:sz w:val="14"/>
        </w:rPr>
        <w:t xml:space="preserve">  Verifying        : grub2-tools-efi-1:2.02-148.el8_8.1.rocky.0.3.x86     4/894</w:t>
      </w:r>
    </w:p>
    <w:p w14:paraId="34BE2B94" w14:textId="77777777" w:rsidR="00790C3F" w:rsidRPr="005A3DC3" w:rsidRDefault="00790C3F" w:rsidP="00790C3F">
      <w:pPr>
        <w:pStyle w:val="Codeblock"/>
        <w:pBdr>
          <w:right w:val="single" w:sz="4" w:space="0" w:color="auto"/>
        </w:pBdr>
        <w:shd w:val="clear" w:color="auto" w:fill="B8CCE4" w:themeFill="accent1" w:themeFillTint="66"/>
        <w:ind w:left="1418" w:right="1371"/>
        <w:rPr>
          <w:sz w:val="14"/>
          <w:lang w:val="nl-NL"/>
        </w:rPr>
      </w:pPr>
      <w:r w:rsidRPr="00C12805">
        <w:rPr>
          <w:rFonts w:asciiTheme="minorHAnsi" w:hAnsiTheme="minorHAnsi" w:cstheme="minorHAnsi"/>
          <w:sz w:val="21"/>
          <w:szCs w:val="21"/>
          <w:highlight w:val="yellow"/>
        </w:rPr>
        <w:t xml:space="preserve">   </w:t>
      </w:r>
      <w:r w:rsidRPr="00973E78">
        <w:rPr>
          <w:rFonts w:asciiTheme="minorHAnsi" w:hAnsiTheme="minorHAnsi" w:cstheme="minorHAnsi"/>
          <w:sz w:val="21"/>
          <w:szCs w:val="21"/>
          <w:highlight w:val="yellow"/>
          <w:lang w:val="nl-NL"/>
        </w:rPr>
        <w:t xml:space="preserve">⁞  </w:t>
      </w:r>
      <w:r w:rsidRPr="00973E78">
        <w:rPr>
          <w:rFonts w:asciiTheme="minorHAnsi" w:hAnsiTheme="minorHAnsi" w:cstheme="minorHAnsi"/>
          <w:i/>
          <w:szCs w:val="21"/>
          <w:highlight w:val="yellow"/>
          <w:lang w:val="nl-NL"/>
        </w:rPr>
        <w:t>hier is een stuk van de output weggelaten aangezien deze nogal lang is</w:t>
      </w:r>
      <w:r w:rsidRPr="00973E78">
        <w:rPr>
          <w:sz w:val="14"/>
          <w:lang w:val="nl-NL"/>
        </w:rPr>
        <w:br/>
      </w:r>
      <w:r w:rsidRPr="005A3DC3">
        <w:rPr>
          <w:sz w:val="14"/>
          <w:lang w:val="nl-NL"/>
        </w:rPr>
        <w:t xml:space="preserve">  </w:t>
      </w:r>
      <w:proofErr w:type="spellStart"/>
      <w:r w:rsidRPr="005A3DC3">
        <w:rPr>
          <w:sz w:val="14"/>
          <w:lang w:val="nl-NL"/>
        </w:rPr>
        <w:t>Verifying</w:t>
      </w:r>
      <w:proofErr w:type="spellEnd"/>
      <w:r w:rsidRPr="005A3DC3">
        <w:rPr>
          <w:sz w:val="14"/>
          <w:lang w:val="nl-NL"/>
        </w:rPr>
        <w:t xml:space="preserve">        : yum-4.7.0-11.el8.noarch                            892/894</w:t>
      </w:r>
    </w:p>
    <w:p w14:paraId="7E9AA062" w14:textId="77777777" w:rsidR="00790C3F" w:rsidRPr="005A3DC3" w:rsidRDefault="00790C3F" w:rsidP="00790C3F">
      <w:pPr>
        <w:pStyle w:val="Codeblock"/>
        <w:pBdr>
          <w:right w:val="single" w:sz="4" w:space="0" w:color="auto"/>
        </w:pBdr>
        <w:shd w:val="clear" w:color="auto" w:fill="B8CCE4" w:themeFill="accent1" w:themeFillTint="66"/>
        <w:ind w:left="1418" w:right="1371"/>
        <w:rPr>
          <w:sz w:val="14"/>
          <w:lang w:val="nl-NL"/>
        </w:rPr>
      </w:pPr>
      <w:r w:rsidRPr="005A3DC3">
        <w:rPr>
          <w:sz w:val="14"/>
          <w:lang w:val="nl-NL"/>
        </w:rPr>
        <w:t xml:space="preserve">  </w:t>
      </w:r>
      <w:proofErr w:type="spellStart"/>
      <w:r w:rsidRPr="005A3DC3">
        <w:rPr>
          <w:sz w:val="14"/>
          <w:lang w:val="nl-NL"/>
        </w:rPr>
        <w:t>Verifying</w:t>
      </w:r>
      <w:proofErr w:type="spellEnd"/>
      <w:r w:rsidRPr="005A3DC3">
        <w:rPr>
          <w:sz w:val="14"/>
          <w:lang w:val="nl-NL"/>
        </w:rPr>
        <w:t xml:space="preserve">        : zlib-1.2.11-21.el8_7.x86_64                        893/894</w:t>
      </w:r>
    </w:p>
    <w:p w14:paraId="0D07C4B8" w14:textId="77777777" w:rsidR="00790C3F" w:rsidRPr="005A3DC3" w:rsidRDefault="00790C3F" w:rsidP="00790C3F">
      <w:pPr>
        <w:pStyle w:val="Codeblock"/>
        <w:pBdr>
          <w:right w:val="single" w:sz="4" w:space="0" w:color="auto"/>
        </w:pBdr>
        <w:shd w:val="clear" w:color="auto" w:fill="B8CCE4" w:themeFill="accent1" w:themeFillTint="66"/>
        <w:ind w:left="1418" w:right="1371"/>
        <w:rPr>
          <w:sz w:val="14"/>
          <w:lang w:val="nl-NL"/>
        </w:rPr>
      </w:pPr>
      <w:r w:rsidRPr="005A3DC3">
        <w:rPr>
          <w:sz w:val="14"/>
          <w:lang w:val="nl-NL"/>
        </w:rPr>
        <w:t xml:space="preserve">  </w:t>
      </w:r>
      <w:proofErr w:type="spellStart"/>
      <w:r w:rsidRPr="005A3DC3">
        <w:rPr>
          <w:sz w:val="14"/>
          <w:lang w:val="nl-NL"/>
        </w:rPr>
        <w:t>Verifying</w:t>
      </w:r>
      <w:proofErr w:type="spellEnd"/>
      <w:r w:rsidRPr="005A3DC3">
        <w:rPr>
          <w:sz w:val="14"/>
          <w:lang w:val="nl-NL"/>
        </w:rPr>
        <w:t xml:space="preserve">        : zlib-1.2.11-20.el8.x86_64                          894/894</w:t>
      </w:r>
    </w:p>
    <w:p w14:paraId="7E1276B8" w14:textId="77777777" w:rsidR="00790C3F" w:rsidRPr="005A3DC3" w:rsidRDefault="00790C3F" w:rsidP="00790C3F">
      <w:pPr>
        <w:pStyle w:val="Codeblock"/>
        <w:pBdr>
          <w:right w:val="single" w:sz="4" w:space="0" w:color="auto"/>
        </w:pBdr>
        <w:shd w:val="clear" w:color="auto" w:fill="B8CCE4" w:themeFill="accent1" w:themeFillTint="66"/>
        <w:ind w:left="1418" w:right="1371"/>
        <w:rPr>
          <w:sz w:val="14"/>
          <w:lang w:val="nl-NL"/>
        </w:rPr>
      </w:pPr>
    </w:p>
    <w:p w14:paraId="256173AC" w14:textId="77777777" w:rsidR="00790C3F" w:rsidRPr="00DF184D" w:rsidRDefault="00790C3F" w:rsidP="00790C3F">
      <w:pPr>
        <w:pStyle w:val="Codeblock"/>
        <w:pBdr>
          <w:right w:val="single" w:sz="4" w:space="0" w:color="auto"/>
        </w:pBdr>
        <w:shd w:val="clear" w:color="auto" w:fill="B8CCE4" w:themeFill="accent1" w:themeFillTint="66"/>
        <w:ind w:left="1418" w:right="1371"/>
        <w:rPr>
          <w:sz w:val="14"/>
        </w:rPr>
      </w:pPr>
      <w:r w:rsidRPr="00DF184D">
        <w:rPr>
          <w:sz w:val="14"/>
        </w:rPr>
        <w:t>Upgraded:</w:t>
      </w:r>
    </w:p>
    <w:p w14:paraId="269F46A8" w14:textId="77777777" w:rsidR="00790C3F" w:rsidRPr="00AA42D5" w:rsidRDefault="00790C3F" w:rsidP="00790C3F">
      <w:pPr>
        <w:pStyle w:val="Codeblock"/>
        <w:pBdr>
          <w:right w:val="single" w:sz="4" w:space="0" w:color="auto"/>
        </w:pBdr>
        <w:shd w:val="clear" w:color="auto" w:fill="B8CCE4" w:themeFill="accent1" w:themeFillTint="66"/>
        <w:ind w:left="1418" w:right="1371"/>
        <w:rPr>
          <w:sz w:val="14"/>
        </w:rPr>
      </w:pPr>
      <w:r w:rsidRPr="00AA42D5">
        <w:rPr>
          <w:sz w:val="14"/>
        </w:rPr>
        <w:t xml:space="preserve">  ModemManager-1.20.2-1.el8.x86_64</w:t>
      </w:r>
    </w:p>
    <w:p w14:paraId="47666536" w14:textId="77777777" w:rsidR="00790C3F" w:rsidRPr="00AA42D5" w:rsidRDefault="00790C3F" w:rsidP="00790C3F">
      <w:pPr>
        <w:pStyle w:val="Codeblock"/>
        <w:pBdr>
          <w:right w:val="single" w:sz="4" w:space="0" w:color="auto"/>
        </w:pBdr>
        <w:shd w:val="clear" w:color="auto" w:fill="B8CCE4" w:themeFill="accent1" w:themeFillTint="66"/>
        <w:ind w:left="1418" w:right="1371"/>
        <w:rPr>
          <w:sz w:val="14"/>
        </w:rPr>
      </w:pPr>
      <w:r w:rsidRPr="00AA42D5">
        <w:rPr>
          <w:sz w:val="14"/>
        </w:rPr>
        <w:t xml:space="preserve">  ModemManager-glib-1.20.2-1.el8.x86_64</w:t>
      </w:r>
    </w:p>
    <w:p w14:paraId="3E459BB7" w14:textId="77777777" w:rsidR="00790C3F" w:rsidRPr="00636F15" w:rsidRDefault="00790C3F" w:rsidP="00790C3F">
      <w:pPr>
        <w:pStyle w:val="Codeblock"/>
        <w:pBdr>
          <w:right w:val="single" w:sz="4" w:space="0" w:color="auto"/>
        </w:pBdr>
        <w:shd w:val="clear" w:color="auto" w:fill="B8CCE4" w:themeFill="accent1" w:themeFillTint="66"/>
        <w:ind w:left="1418" w:right="1371"/>
        <w:rPr>
          <w:sz w:val="14"/>
          <w:lang w:val="nl-NL"/>
        </w:rPr>
      </w:pPr>
      <w:r w:rsidRPr="00AA42D5">
        <w:rPr>
          <w:sz w:val="14"/>
        </w:rPr>
        <w:t xml:space="preserve">  </w:t>
      </w:r>
      <w:r w:rsidRPr="002F6E9B">
        <w:rPr>
          <w:sz w:val="14"/>
          <w:lang w:val="nl-NL"/>
        </w:rPr>
        <w:t>NetworkManager-1:1.40.16-4.el8_8.x86_64</w:t>
      </w:r>
      <w:r w:rsidRPr="00636F15">
        <w:rPr>
          <w:sz w:val="14"/>
          <w:lang w:val="nl-NL"/>
        </w:rPr>
        <w:t xml:space="preserve"> </w:t>
      </w:r>
    </w:p>
    <w:p w14:paraId="0F737FD2" w14:textId="77777777" w:rsidR="00790C3F" w:rsidRPr="002F6E9B" w:rsidRDefault="00790C3F" w:rsidP="00790C3F">
      <w:pPr>
        <w:pStyle w:val="Codeblock"/>
        <w:pBdr>
          <w:right w:val="single" w:sz="4" w:space="0" w:color="auto"/>
        </w:pBdr>
        <w:shd w:val="clear" w:color="auto" w:fill="B8CCE4" w:themeFill="accent1" w:themeFillTint="66"/>
        <w:ind w:left="1418" w:right="1371"/>
        <w:rPr>
          <w:sz w:val="14"/>
          <w:lang w:val="nl-NL"/>
        </w:rPr>
      </w:pPr>
      <w:r w:rsidRPr="00973E78">
        <w:rPr>
          <w:rFonts w:asciiTheme="minorHAnsi" w:hAnsiTheme="minorHAnsi" w:cstheme="minorHAnsi"/>
          <w:sz w:val="21"/>
          <w:szCs w:val="21"/>
          <w:highlight w:val="yellow"/>
          <w:lang w:val="nl-NL"/>
        </w:rPr>
        <w:t xml:space="preserve">   ⁞  </w:t>
      </w:r>
      <w:r w:rsidRPr="00973E78">
        <w:rPr>
          <w:rFonts w:asciiTheme="minorHAnsi" w:hAnsiTheme="minorHAnsi" w:cstheme="minorHAnsi"/>
          <w:i/>
          <w:szCs w:val="21"/>
          <w:highlight w:val="yellow"/>
          <w:lang w:val="nl-NL"/>
        </w:rPr>
        <w:t>hier is een stuk van de output weggelaten aangezien deze nogal lang is</w:t>
      </w:r>
      <w:r w:rsidRPr="00973E78">
        <w:rPr>
          <w:sz w:val="14"/>
          <w:lang w:val="nl-NL"/>
        </w:rPr>
        <w:br/>
      </w:r>
      <w:r w:rsidRPr="002F6E9B">
        <w:rPr>
          <w:sz w:val="14"/>
          <w:lang w:val="nl-NL"/>
        </w:rPr>
        <w:t xml:space="preserve">  yum-4.7.0-16.el8_8.noarch</w:t>
      </w:r>
    </w:p>
    <w:p w14:paraId="5CFB4193" w14:textId="77777777" w:rsidR="00790C3F" w:rsidRPr="006C3FEF" w:rsidRDefault="00790C3F" w:rsidP="00790C3F">
      <w:pPr>
        <w:pStyle w:val="Codeblock"/>
        <w:pBdr>
          <w:right w:val="single" w:sz="4" w:space="0" w:color="auto"/>
        </w:pBdr>
        <w:shd w:val="clear" w:color="auto" w:fill="B8CCE4" w:themeFill="accent1" w:themeFillTint="66"/>
        <w:ind w:left="1418" w:right="1371"/>
        <w:rPr>
          <w:sz w:val="14"/>
        </w:rPr>
      </w:pPr>
      <w:r w:rsidRPr="002F6E9B">
        <w:rPr>
          <w:sz w:val="14"/>
          <w:lang w:val="nl-NL"/>
        </w:rPr>
        <w:t xml:space="preserve">  </w:t>
      </w:r>
      <w:r w:rsidRPr="00AA42D5">
        <w:rPr>
          <w:sz w:val="14"/>
        </w:rPr>
        <w:t>zlib-1.2.11-21.el8_7.x86_64</w:t>
      </w:r>
    </w:p>
    <w:p w14:paraId="2E0F9DA3" w14:textId="77777777" w:rsidR="00790C3F" w:rsidRPr="006C3FEF" w:rsidRDefault="00790C3F" w:rsidP="00790C3F">
      <w:pPr>
        <w:pStyle w:val="Codeblock"/>
        <w:pBdr>
          <w:right w:val="single" w:sz="4" w:space="0" w:color="auto"/>
        </w:pBdr>
        <w:shd w:val="clear" w:color="auto" w:fill="B8CCE4" w:themeFill="accent1" w:themeFillTint="66"/>
        <w:ind w:left="1418" w:right="1371"/>
        <w:rPr>
          <w:sz w:val="14"/>
        </w:rPr>
      </w:pPr>
      <w:r w:rsidRPr="006C3FEF">
        <w:rPr>
          <w:sz w:val="14"/>
        </w:rPr>
        <w:t>Installed:</w:t>
      </w:r>
    </w:p>
    <w:p w14:paraId="281F4C02" w14:textId="77777777" w:rsidR="00790C3F" w:rsidRPr="00257637" w:rsidRDefault="00790C3F" w:rsidP="00790C3F">
      <w:pPr>
        <w:pStyle w:val="Codeblock"/>
        <w:pBdr>
          <w:right w:val="single" w:sz="4" w:space="0" w:color="auto"/>
        </w:pBdr>
        <w:shd w:val="clear" w:color="auto" w:fill="B8CCE4" w:themeFill="accent1" w:themeFillTint="66"/>
        <w:ind w:left="1418" w:right="1371"/>
        <w:rPr>
          <w:sz w:val="14"/>
        </w:rPr>
      </w:pPr>
      <w:r w:rsidRPr="00257637">
        <w:rPr>
          <w:sz w:val="14"/>
        </w:rPr>
        <w:t xml:space="preserve">  grub2-tools-efi-1:2.02-148.el8_8.1.rocky.0.3.x86_64</w:t>
      </w:r>
    </w:p>
    <w:p w14:paraId="53B3C1BE" w14:textId="77777777" w:rsidR="00790C3F" w:rsidRPr="00257637" w:rsidRDefault="00790C3F" w:rsidP="00790C3F">
      <w:pPr>
        <w:pStyle w:val="Codeblock"/>
        <w:pBdr>
          <w:right w:val="single" w:sz="4" w:space="0" w:color="auto"/>
        </w:pBdr>
        <w:shd w:val="clear" w:color="auto" w:fill="B8CCE4" w:themeFill="accent1" w:themeFillTint="66"/>
        <w:ind w:left="1418" w:right="1371"/>
        <w:rPr>
          <w:sz w:val="14"/>
        </w:rPr>
      </w:pPr>
      <w:r w:rsidRPr="00257637">
        <w:rPr>
          <w:sz w:val="14"/>
        </w:rPr>
        <w:t xml:space="preserve">  kernel-core-4.18.0-477.21.1.el8_8.x86_64</w:t>
      </w:r>
    </w:p>
    <w:p w14:paraId="321C67C5" w14:textId="77777777" w:rsidR="00790C3F" w:rsidRPr="00257637" w:rsidRDefault="00790C3F" w:rsidP="00790C3F">
      <w:pPr>
        <w:pStyle w:val="Codeblock"/>
        <w:pBdr>
          <w:right w:val="single" w:sz="4" w:space="0" w:color="auto"/>
        </w:pBdr>
        <w:shd w:val="clear" w:color="auto" w:fill="B8CCE4" w:themeFill="accent1" w:themeFillTint="66"/>
        <w:ind w:left="1418" w:right="1371"/>
        <w:rPr>
          <w:sz w:val="14"/>
        </w:rPr>
      </w:pPr>
      <w:r w:rsidRPr="00257637">
        <w:rPr>
          <w:sz w:val="14"/>
        </w:rPr>
        <w:t xml:space="preserve">  kernel-modules-4.18.0-477.21.1.el8_8.x86_64</w:t>
      </w:r>
    </w:p>
    <w:p w14:paraId="06C5D0EE" w14:textId="77777777" w:rsidR="00790C3F" w:rsidRPr="00257637" w:rsidRDefault="00790C3F" w:rsidP="00790C3F">
      <w:pPr>
        <w:pStyle w:val="Codeblock"/>
        <w:pBdr>
          <w:right w:val="single" w:sz="4" w:space="0" w:color="auto"/>
        </w:pBdr>
        <w:shd w:val="clear" w:color="auto" w:fill="B8CCE4" w:themeFill="accent1" w:themeFillTint="66"/>
        <w:ind w:left="1418" w:right="1371"/>
        <w:rPr>
          <w:sz w:val="14"/>
        </w:rPr>
      </w:pPr>
      <w:r w:rsidRPr="00257637">
        <w:rPr>
          <w:sz w:val="14"/>
        </w:rPr>
        <w:t xml:space="preserve">  libwpe-1.10.0-4.el8.x86_64</w:t>
      </w:r>
    </w:p>
    <w:p w14:paraId="6DECDE33" w14:textId="77777777" w:rsidR="00790C3F" w:rsidRPr="00257637" w:rsidRDefault="00790C3F" w:rsidP="00790C3F">
      <w:pPr>
        <w:pStyle w:val="Codeblock"/>
        <w:pBdr>
          <w:right w:val="single" w:sz="4" w:space="0" w:color="auto"/>
        </w:pBdr>
        <w:shd w:val="clear" w:color="auto" w:fill="B8CCE4" w:themeFill="accent1" w:themeFillTint="66"/>
        <w:ind w:left="1418" w:right="1371"/>
        <w:rPr>
          <w:sz w:val="14"/>
        </w:rPr>
      </w:pPr>
      <w:r w:rsidRPr="00257637">
        <w:rPr>
          <w:sz w:val="14"/>
        </w:rPr>
        <w:t xml:space="preserve">  wpebackend-fdo-1.10.0-3.el8.x86_64</w:t>
      </w:r>
    </w:p>
    <w:p w14:paraId="33153D05" w14:textId="77777777" w:rsidR="00790C3F" w:rsidRPr="00257637" w:rsidRDefault="00790C3F" w:rsidP="00790C3F">
      <w:pPr>
        <w:pStyle w:val="Codeblock"/>
        <w:pBdr>
          <w:right w:val="single" w:sz="4" w:space="0" w:color="auto"/>
        </w:pBdr>
        <w:shd w:val="clear" w:color="auto" w:fill="B8CCE4" w:themeFill="accent1" w:themeFillTint="66"/>
        <w:ind w:left="1418" w:right="1371"/>
        <w:rPr>
          <w:sz w:val="14"/>
        </w:rPr>
      </w:pPr>
      <w:r w:rsidRPr="00257637">
        <w:rPr>
          <w:sz w:val="14"/>
        </w:rPr>
        <w:t xml:space="preserve">  libvirt-client-8.0.0-19.2.module+el8.8.0+1321+70d049b2.x86_64 </w:t>
      </w:r>
    </w:p>
    <w:p w14:paraId="50D2B145" w14:textId="77777777" w:rsidR="00790C3F" w:rsidRPr="00AA42D5" w:rsidRDefault="00790C3F" w:rsidP="00790C3F">
      <w:pPr>
        <w:pStyle w:val="Codeblock"/>
        <w:pBdr>
          <w:right w:val="single" w:sz="4" w:space="0" w:color="auto"/>
        </w:pBdr>
        <w:shd w:val="clear" w:color="auto" w:fill="B8CCE4" w:themeFill="accent1" w:themeFillTint="66"/>
        <w:ind w:left="1418" w:right="1371"/>
        <w:rPr>
          <w:sz w:val="14"/>
        </w:rPr>
      </w:pPr>
      <w:r w:rsidRPr="00257637">
        <w:rPr>
          <w:sz w:val="14"/>
        </w:rPr>
        <w:t xml:space="preserve">  python3-magic-5.33-24.el8.noarch</w:t>
      </w:r>
    </w:p>
    <w:p w14:paraId="3DE796B5" w14:textId="77777777" w:rsidR="00790C3F" w:rsidRPr="00AA42D5" w:rsidRDefault="00790C3F" w:rsidP="00790C3F">
      <w:pPr>
        <w:pStyle w:val="Codeblock"/>
        <w:pBdr>
          <w:right w:val="single" w:sz="4" w:space="0" w:color="auto"/>
        </w:pBdr>
        <w:shd w:val="clear" w:color="auto" w:fill="B8CCE4" w:themeFill="accent1" w:themeFillTint="66"/>
        <w:ind w:left="1418" w:right="1371"/>
        <w:rPr>
          <w:sz w:val="14"/>
        </w:rPr>
      </w:pPr>
    </w:p>
    <w:p w14:paraId="788D7425" w14:textId="77777777" w:rsidR="00790C3F" w:rsidRPr="00AA42D5" w:rsidRDefault="00790C3F" w:rsidP="00790C3F">
      <w:pPr>
        <w:pStyle w:val="Codeblock"/>
        <w:pBdr>
          <w:right w:val="single" w:sz="4" w:space="0" w:color="auto"/>
        </w:pBdr>
        <w:shd w:val="clear" w:color="auto" w:fill="B8CCE4" w:themeFill="accent1" w:themeFillTint="66"/>
        <w:ind w:left="1418" w:right="1371"/>
        <w:rPr>
          <w:sz w:val="14"/>
        </w:rPr>
      </w:pPr>
      <w:r w:rsidRPr="00AA42D5">
        <w:rPr>
          <w:sz w:val="14"/>
        </w:rPr>
        <w:t>Complete!</w:t>
      </w:r>
    </w:p>
    <w:p w14:paraId="65AD99D6" w14:textId="77777777" w:rsidR="00790C3F" w:rsidRPr="00636F15" w:rsidRDefault="00790C3F" w:rsidP="00790C3F">
      <w:pPr>
        <w:pStyle w:val="Codeblock"/>
        <w:pBdr>
          <w:right w:val="single" w:sz="4" w:space="0" w:color="auto"/>
        </w:pBdr>
        <w:shd w:val="clear" w:color="auto" w:fill="B8CCE4" w:themeFill="accent1" w:themeFillTint="66"/>
        <w:ind w:left="1418" w:right="1371"/>
        <w:rPr>
          <w:sz w:val="14"/>
          <w:lang w:val="nl-NL"/>
        </w:rPr>
      </w:pPr>
      <w:r w:rsidRPr="00636F15">
        <w:rPr>
          <w:sz w:val="14"/>
          <w:lang w:val="nl-NL"/>
        </w:rPr>
        <w:t xml:space="preserve">[marco@rocky1 ~]$ </w:t>
      </w:r>
    </w:p>
    <w:p w14:paraId="4FF3A43F" w14:textId="77777777" w:rsidR="00790C3F" w:rsidRDefault="00790C3F" w:rsidP="00790C3F">
      <w:r w:rsidRPr="006C3FEF">
        <w:t xml:space="preserve">Als je </w:t>
      </w:r>
      <w:r>
        <w:t>nu nog een keer een upgrade uitvoert, dan is er ook niets meer te doen: het systeem is up-to-date:</w:t>
      </w:r>
    </w:p>
    <w:p w14:paraId="50F0E83E" w14:textId="77777777" w:rsidR="00790C3F" w:rsidRPr="00FE4650" w:rsidRDefault="00790C3F" w:rsidP="00790C3F">
      <w:pPr>
        <w:pStyle w:val="Codeblock"/>
        <w:pBdr>
          <w:right w:val="single" w:sz="4" w:space="0" w:color="auto"/>
        </w:pBdr>
        <w:shd w:val="clear" w:color="auto" w:fill="B8CCE4" w:themeFill="accent1" w:themeFillTint="66"/>
        <w:ind w:left="1418" w:right="1371"/>
        <w:rPr>
          <w:sz w:val="14"/>
        </w:rPr>
      </w:pPr>
      <w:r w:rsidRPr="00FE4650">
        <w:rPr>
          <w:sz w:val="14"/>
        </w:rPr>
        <w:t>[</w:t>
      </w:r>
      <w:r>
        <w:rPr>
          <w:sz w:val="14"/>
        </w:rPr>
        <w:t>user</w:t>
      </w:r>
      <w:r w:rsidRPr="00FE4650">
        <w:rPr>
          <w:sz w:val="14"/>
        </w:rPr>
        <w:t xml:space="preserve">@rocky1 ~]$ </w:t>
      </w:r>
      <w:proofErr w:type="spellStart"/>
      <w:r w:rsidRPr="00FE4650">
        <w:rPr>
          <w:sz w:val="14"/>
        </w:rPr>
        <w:t>sudo</w:t>
      </w:r>
      <w:proofErr w:type="spellEnd"/>
      <w:r w:rsidRPr="00FE4650">
        <w:rPr>
          <w:sz w:val="14"/>
        </w:rPr>
        <w:t xml:space="preserve"> </w:t>
      </w:r>
      <w:proofErr w:type="spellStart"/>
      <w:r w:rsidRPr="00FE4650">
        <w:rPr>
          <w:sz w:val="14"/>
        </w:rPr>
        <w:t>dnf</w:t>
      </w:r>
      <w:proofErr w:type="spellEnd"/>
      <w:r w:rsidRPr="00FE4650">
        <w:rPr>
          <w:sz w:val="14"/>
        </w:rPr>
        <w:t xml:space="preserve"> upgrade</w:t>
      </w:r>
    </w:p>
    <w:p w14:paraId="450A66D1" w14:textId="77777777" w:rsidR="00790C3F" w:rsidRPr="00FE4650" w:rsidRDefault="00790C3F" w:rsidP="00790C3F">
      <w:pPr>
        <w:pStyle w:val="Codeblock"/>
        <w:pBdr>
          <w:right w:val="single" w:sz="4" w:space="0" w:color="auto"/>
        </w:pBdr>
        <w:shd w:val="clear" w:color="auto" w:fill="B8CCE4" w:themeFill="accent1" w:themeFillTint="66"/>
        <w:ind w:left="1418" w:right="1371"/>
        <w:rPr>
          <w:sz w:val="14"/>
        </w:rPr>
      </w:pPr>
      <w:r w:rsidRPr="00FE4650">
        <w:rPr>
          <w:sz w:val="14"/>
        </w:rPr>
        <w:t>[</w:t>
      </w:r>
      <w:proofErr w:type="spellStart"/>
      <w:r w:rsidRPr="00FE4650">
        <w:rPr>
          <w:sz w:val="14"/>
        </w:rPr>
        <w:t>sudo</w:t>
      </w:r>
      <w:proofErr w:type="spellEnd"/>
      <w:r w:rsidRPr="00FE4650">
        <w:rPr>
          <w:sz w:val="14"/>
        </w:rPr>
        <w:t xml:space="preserve">] password for </w:t>
      </w:r>
      <w:r>
        <w:rPr>
          <w:sz w:val="14"/>
        </w:rPr>
        <w:t>user</w:t>
      </w:r>
      <w:r w:rsidRPr="00FE4650">
        <w:rPr>
          <w:sz w:val="14"/>
        </w:rPr>
        <w:t>:</w:t>
      </w:r>
    </w:p>
    <w:p w14:paraId="3B174707" w14:textId="77777777" w:rsidR="00790C3F" w:rsidRPr="00FE4650" w:rsidRDefault="00790C3F" w:rsidP="00790C3F">
      <w:pPr>
        <w:pStyle w:val="Codeblock"/>
        <w:pBdr>
          <w:right w:val="single" w:sz="4" w:space="0" w:color="auto"/>
        </w:pBdr>
        <w:shd w:val="clear" w:color="auto" w:fill="B8CCE4" w:themeFill="accent1" w:themeFillTint="66"/>
        <w:ind w:left="1418" w:right="1371"/>
        <w:rPr>
          <w:sz w:val="14"/>
        </w:rPr>
      </w:pPr>
      <w:r w:rsidRPr="008568C7">
        <w:rPr>
          <w:sz w:val="14"/>
        </w:rPr>
        <w:t>Last metadata expiration check: 0:07:51 ago on Mon 11 Sep 2023 10:48:12 AM</w:t>
      </w:r>
      <w:r w:rsidRPr="00FE4650">
        <w:rPr>
          <w:sz w:val="14"/>
        </w:rPr>
        <w:t xml:space="preserve"> CEST.</w:t>
      </w:r>
    </w:p>
    <w:p w14:paraId="070CAEFD" w14:textId="77777777" w:rsidR="00790C3F" w:rsidRPr="00FE4650" w:rsidRDefault="00790C3F" w:rsidP="00790C3F">
      <w:pPr>
        <w:pStyle w:val="Codeblock"/>
        <w:pBdr>
          <w:right w:val="single" w:sz="4" w:space="0" w:color="auto"/>
        </w:pBdr>
        <w:shd w:val="clear" w:color="auto" w:fill="B8CCE4" w:themeFill="accent1" w:themeFillTint="66"/>
        <w:ind w:left="1418" w:right="1371"/>
        <w:rPr>
          <w:sz w:val="14"/>
        </w:rPr>
      </w:pPr>
      <w:r w:rsidRPr="00FE4650">
        <w:rPr>
          <w:sz w:val="14"/>
        </w:rPr>
        <w:t>Dependencies resolved.</w:t>
      </w:r>
    </w:p>
    <w:p w14:paraId="0CA1D26A" w14:textId="77777777" w:rsidR="00790C3F" w:rsidRPr="00FE4650" w:rsidRDefault="00790C3F" w:rsidP="00790C3F">
      <w:pPr>
        <w:pStyle w:val="Codeblock"/>
        <w:pBdr>
          <w:right w:val="single" w:sz="4" w:space="0" w:color="auto"/>
        </w:pBdr>
        <w:shd w:val="clear" w:color="auto" w:fill="B8CCE4" w:themeFill="accent1" w:themeFillTint="66"/>
        <w:ind w:left="1418" w:right="1371"/>
        <w:rPr>
          <w:sz w:val="14"/>
        </w:rPr>
      </w:pPr>
      <w:r w:rsidRPr="00FE4650">
        <w:rPr>
          <w:sz w:val="14"/>
        </w:rPr>
        <w:t>Nothing to do.</w:t>
      </w:r>
    </w:p>
    <w:p w14:paraId="3711F052" w14:textId="77777777" w:rsidR="00790C3F" w:rsidRPr="00790C3F" w:rsidRDefault="00790C3F" w:rsidP="00790C3F">
      <w:pPr>
        <w:pStyle w:val="Codeblock"/>
        <w:pBdr>
          <w:right w:val="single" w:sz="4" w:space="0" w:color="auto"/>
        </w:pBdr>
        <w:shd w:val="clear" w:color="auto" w:fill="B8CCE4" w:themeFill="accent1" w:themeFillTint="66"/>
        <w:ind w:left="1418" w:right="1371"/>
        <w:rPr>
          <w:sz w:val="14"/>
          <w:lang w:val="nl-NL"/>
        </w:rPr>
      </w:pPr>
      <w:r w:rsidRPr="00790C3F">
        <w:rPr>
          <w:sz w:val="14"/>
          <w:lang w:val="nl-NL"/>
        </w:rPr>
        <w:t>Complete!</w:t>
      </w:r>
    </w:p>
    <w:p w14:paraId="463D3C07" w14:textId="77777777" w:rsidR="00790C3F" w:rsidRPr="00790C3F" w:rsidRDefault="00790C3F" w:rsidP="00790C3F">
      <w:pPr>
        <w:pStyle w:val="Codeblock"/>
        <w:pBdr>
          <w:right w:val="single" w:sz="4" w:space="0" w:color="auto"/>
        </w:pBdr>
        <w:shd w:val="clear" w:color="auto" w:fill="B8CCE4" w:themeFill="accent1" w:themeFillTint="66"/>
        <w:ind w:left="1418" w:right="1371"/>
        <w:rPr>
          <w:sz w:val="14"/>
          <w:lang w:val="nl-NL"/>
        </w:rPr>
      </w:pPr>
      <w:r w:rsidRPr="00790C3F">
        <w:rPr>
          <w:sz w:val="14"/>
          <w:lang w:val="nl-NL"/>
        </w:rPr>
        <w:t xml:space="preserve">[user@rocky1 ~]$ </w:t>
      </w:r>
    </w:p>
    <w:p w14:paraId="3634A1E6" w14:textId="77777777" w:rsidR="00790C3F" w:rsidRDefault="00790C3F" w:rsidP="00790C3F"/>
    <w:p w14:paraId="1C33C7BA" w14:textId="77777777" w:rsidR="00790C3F" w:rsidRPr="00E56D76" w:rsidRDefault="00790C3F" w:rsidP="00790C3F"/>
    <w:p w14:paraId="0981F5E0" w14:textId="77777777" w:rsidR="00790C3F" w:rsidRPr="00916C79" w:rsidRDefault="00790C3F" w:rsidP="00790C3F">
      <w:pPr>
        <w:pStyle w:val="Heading2"/>
      </w:pPr>
      <w:r w:rsidRPr="00916C79">
        <w:lastRenderedPageBreak/>
        <w:t xml:space="preserve">De-installatie van </w:t>
      </w:r>
      <w:r>
        <w:t>onnodige packages</w:t>
      </w:r>
      <w:r w:rsidRPr="00916C79">
        <w:t xml:space="preserve"> via </w:t>
      </w:r>
      <w:r>
        <w:t xml:space="preserve">de </w:t>
      </w:r>
      <w:r w:rsidRPr="00916C79">
        <w:t>CLI</w:t>
      </w:r>
      <w:bookmarkEnd w:id="41"/>
    </w:p>
    <w:p w14:paraId="59C25AE8" w14:textId="77777777" w:rsidR="00790C3F" w:rsidRDefault="00790C3F" w:rsidP="00790C3F">
      <w:r w:rsidRPr="000E4799">
        <w:t xml:space="preserve">Ondanks de keuze van het profiel "Server </w:t>
      </w:r>
      <w:proofErr w:type="spellStart"/>
      <w:r w:rsidRPr="000E4799">
        <w:t>with</w:t>
      </w:r>
      <w:proofErr w:type="spellEnd"/>
      <w:r w:rsidRPr="000E4799">
        <w:t xml:space="preserve"> GUI" heeft de </w:t>
      </w:r>
      <w:proofErr w:type="spellStart"/>
      <w:r w:rsidRPr="000E4799">
        <w:rPr>
          <w:i/>
        </w:rPr>
        <w:t>installer</w:t>
      </w:r>
      <w:proofErr w:type="spellEnd"/>
      <w:r w:rsidRPr="000E4799">
        <w:t xml:space="preserve"> een aantal softwarepakketten geïnstalleerd die niet server-waardig zijn (zoals </w:t>
      </w:r>
      <w:proofErr w:type="spellStart"/>
      <w:r w:rsidRPr="000E4799">
        <w:t>WiFi</w:t>
      </w:r>
      <w:proofErr w:type="spellEnd"/>
      <w:r w:rsidRPr="000E4799">
        <w:t xml:space="preserve"> </w:t>
      </w:r>
      <w:r>
        <w:t xml:space="preserve">firmware, niet veel servers zullen een </w:t>
      </w:r>
      <w:proofErr w:type="spellStart"/>
      <w:r>
        <w:t>wireless</w:t>
      </w:r>
      <w:proofErr w:type="spellEnd"/>
      <w:r>
        <w:t xml:space="preserve"> interface hebben</w:t>
      </w:r>
      <w:r w:rsidRPr="000E4799">
        <w:t>). Deze gaan we nu van het systeem verwijderen</w:t>
      </w:r>
      <w:r>
        <w:t>.</w:t>
      </w:r>
    </w:p>
    <w:p w14:paraId="10264988" w14:textId="77777777" w:rsidR="00790C3F" w:rsidRDefault="00790C3F" w:rsidP="00790C3F">
      <w:pPr>
        <w:rPr>
          <w:rFonts w:eastAsia="Times New Roman"/>
          <w:color w:val="303030"/>
        </w:rPr>
      </w:pPr>
      <w:r>
        <w:t xml:space="preserve">Eerst verwijderen we het pakket </w:t>
      </w:r>
      <w:proofErr w:type="spellStart"/>
      <w:r>
        <w:rPr>
          <w:rStyle w:val="CodesnippetChar"/>
        </w:rPr>
        <w:t>cheese</w:t>
      </w:r>
      <w:proofErr w:type="spellEnd"/>
      <w:r w:rsidRPr="000E4799">
        <w:t xml:space="preserve"> (een </w:t>
      </w:r>
      <w:proofErr w:type="spellStart"/>
      <w:r w:rsidRPr="000E4799">
        <w:t>utility</w:t>
      </w:r>
      <w:proofErr w:type="spellEnd"/>
      <w:r w:rsidRPr="000E4799">
        <w:t xml:space="preserve"> </w:t>
      </w:r>
      <w:r>
        <w:t>om via een webcam beelden mee op te nemen, een vreemd programma voor op een server</w:t>
      </w:r>
      <w:r w:rsidRPr="000E4799">
        <w:t>)</w:t>
      </w:r>
      <w:r>
        <w:t>.</w:t>
      </w:r>
      <w:r>
        <w:rPr>
          <w:rFonts w:eastAsia="Times New Roman"/>
          <w:color w:val="303030"/>
        </w:rPr>
        <w:t xml:space="preserve"> Geef hiertoe het commando</w:t>
      </w:r>
    </w:p>
    <w:p w14:paraId="27DF9251" w14:textId="77777777" w:rsidR="00790C3F" w:rsidRPr="00605614" w:rsidRDefault="00790C3F" w:rsidP="00790C3F">
      <w:pPr>
        <w:pStyle w:val="Codeblock"/>
        <w:rPr>
          <w:lang w:val="nl-NL"/>
        </w:rPr>
      </w:pPr>
      <w:proofErr w:type="spellStart"/>
      <w:r>
        <w:rPr>
          <w:lang w:val="nl-NL"/>
        </w:rPr>
        <w:t>sudo</w:t>
      </w:r>
      <w:proofErr w:type="spellEnd"/>
      <w:r>
        <w:rPr>
          <w:lang w:val="nl-NL"/>
        </w:rPr>
        <w:t xml:space="preserve"> </w:t>
      </w:r>
      <w:proofErr w:type="spellStart"/>
      <w:r>
        <w:rPr>
          <w:lang w:val="nl-NL"/>
        </w:rPr>
        <w:t>dnf</w:t>
      </w:r>
      <w:proofErr w:type="spellEnd"/>
      <w:r w:rsidRPr="00605614">
        <w:rPr>
          <w:lang w:val="nl-NL"/>
        </w:rPr>
        <w:t xml:space="preserve"> </w:t>
      </w:r>
      <w:proofErr w:type="spellStart"/>
      <w:r>
        <w:rPr>
          <w:lang w:val="nl-NL"/>
        </w:rPr>
        <w:t>remove</w:t>
      </w:r>
      <w:proofErr w:type="spellEnd"/>
      <w:r>
        <w:rPr>
          <w:lang w:val="nl-NL"/>
        </w:rPr>
        <w:t xml:space="preserve"> </w:t>
      </w:r>
      <w:proofErr w:type="spellStart"/>
      <w:r>
        <w:rPr>
          <w:lang w:val="nl-NL"/>
        </w:rPr>
        <w:t>cheese</w:t>
      </w:r>
      <w:proofErr w:type="spellEnd"/>
    </w:p>
    <w:p w14:paraId="46FCF1D6" w14:textId="77777777" w:rsidR="00790C3F" w:rsidRDefault="00790C3F" w:rsidP="00790C3F"/>
    <w:p w14:paraId="70D6725C" w14:textId="77777777" w:rsidR="00790C3F" w:rsidRDefault="00790C3F" w:rsidP="00790C3F">
      <w:r>
        <w:t>Als het even geleden is dat je de updates hebt ge</w:t>
      </w:r>
      <w:r>
        <w:rPr>
          <w:rFonts w:cs="Calibri"/>
        </w:rPr>
        <w:t>ï</w:t>
      </w:r>
      <w:r>
        <w:t xml:space="preserve">nstalleerd, dan laat </w:t>
      </w:r>
      <w:proofErr w:type="spellStart"/>
      <w:r w:rsidRPr="00701C13">
        <w:rPr>
          <w:rStyle w:val="CodesnippetChar"/>
        </w:rPr>
        <w:t>sudo</w:t>
      </w:r>
      <w:proofErr w:type="spellEnd"/>
      <w:r>
        <w:t xml:space="preserve"> je misschien opnieuw je wachtwoord invoeren.</w:t>
      </w:r>
    </w:p>
    <w:p w14:paraId="6DEE2888" w14:textId="77777777" w:rsidR="00790C3F" w:rsidRDefault="00790C3F" w:rsidP="00790C3F">
      <w:r>
        <w:t xml:space="preserve">Vervolgens moet je controleren en bevestigen dat wat DNF voorstelt (het verwijderen van </w:t>
      </w:r>
      <w:proofErr w:type="spellStart"/>
      <w:r>
        <w:rPr>
          <w:rStyle w:val="CodesnippetChar"/>
          <w:sz w:val="20"/>
        </w:rPr>
        <w:t>sox</w:t>
      </w:r>
      <w:proofErr w:type="spellEnd"/>
      <w:r w:rsidRPr="00605614">
        <w:rPr>
          <w:sz w:val="20"/>
        </w:rPr>
        <w:t xml:space="preserve"> </w:t>
      </w:r>
      <w:r>
        <w:t>en nog 4 pakketten die ervan afhankelijk zijn) overeenkomt met wat je in gedachten had (bevestig met ‘</w:t>
      </w:r>
      <w:r w:rsidRPr="00605614">
        <w:rPr>
          <w:rStyle w:val="CodesnippetChar"/>
          <w:sz w:val="20"/>
        </w:rPr>
        <w:t>y</w:t>
      </w:r>
      <w:r>
        <w:t>’ en Enter).</w:t>
      </w:r>
    </w:p>
    <w:p w14:paraId="6495E603" w14:textId="77777777" w:rsidR="00790C3F" w:rsidRDefault="00790C3F" w:rsidP="00790C3F"/>
    <w:p w14:paraId="65A5DDA0" w14:textId="77777777" w:rsidR="00790C3F" w:rsidRPr="00916C79" w:rsidRDefault="00790C3F" w:rsidP="00790C3F">
      <w:r>
        <w:t xml:space="preserve">Het handigste van de </w:t>
      </w:r>
      <w:proofErr w:type="spellStart"/>
      <w:r>
        <w:t>command</w:t>
      </w:r>
      <w:proofErr w:type="spellEnd"/>
      <w:r>
        <w:t xml:space="preserve"> line tool is dat meerdere packages in een keer kunnen worden opgegeven, met gebruik van </w:t>
      </w:r>
      <w:r w:rsidRPr="00605614">
        <w:rPr>
          <w:i/>
        </w:rPr>
        <w:t>wildcards</w:t>
      </w:r>
      <w:r>
        <w:t xml:space="preserve"> (bijvoorbeeld </w:t>
      </w:r>
      <w:r w:rsidRPr="00605614">
        <w:rPr>
          <w:rStyle w:val="CodesnippetChar"/>
          <w:sz w:val="20"/>
        </w:rPr>
        <w:t>*</w:t>
      </w:r>
      <w:r>
        <w:t xml:space="preserve"> om willekeurige tekst te </w:t>
      </w:r>
      <w:r w:rsidRPr="00605614">
        <w:rPr>
          <w:i/>
        </w:rPr>
        <w:t>matchen</w:t>
      </w:r>
      <w:r>
        <w:t>).</w:t>
      </w:r>
    </w:p>
    <w:p w14:paraId="2734297B" w14:textId="77777777" w:rsidR="00790C3F" w:rsidRDefault="00790C3F" w:rsidP="00790C3F">
      <w:r>
        <w:t xml:space="preserve"> </w:t>
      </w:r>
      <w:r w:rsidRPr="00916C79">
        <w:t xml:space="preserve">Verwijder </w:t>
      </w:r>
      <w:r>
        <w:t xml:space="preserve">in een of meer DNF sessies </w:t>
      </w:r>
      <w:r w:rsidRPr="00916C79">
        <w:t>de packages</w:t>
      </w:r>
      <w:r>
        <w:t>:</w:t>
      </w:r>
    </w:p>
    <w:p w14:paraId="17280BCF" w14:textId="77777777" w:rsidR="00790C3F" w:rsidRPr="00D01E89" w:rsidRDefault="00790C3F" w:rsidP="00790C3F">
      <w:pPr>
        <w:pStyle w:val="ListParagraph"/>
        <w:numPr>
          <w:ilvl w:val="0"/>
          <w:numId w:val="19"/>
        </w:numPr>
        <w:rPr>
          <w:rFonts w:ascii="Consolas" w:hAnsi="Consolas" w:cs="Consolas"/>
          <w:sz w:val="20"/>
          <w:lang w:val="en-US"/>
        </w:rPr>
      </w:pPr>
      <w:r w:rsidRPr="005535A0">
        <w:rPr>
          <w:rStyle w:val="CodesnippetChar"/>
        </w:rPr>
        <w:t>cups</w:t>
      </w:r>
      <w:r w:rsidRPr="00D01E89">
        <w:t xml:space="preserve"> (print faciliteiten)</w:t>
      </w:r>
    </w:p>
    <w:p w14:paraId="7659B98C" w14:textId="77777777" w:rsidR="00790C3F" w:rsidRPr="00D01E89" w:rsidRDefault="00790C3F" w:rsidP="00790C3F">
      <w:pPr>
        <w:pStyle w:val="ListParagraph"/>
        <w:numPr>
          <w:ilvl w:val="0"/>
          <w:numId w:val="19"/>
        </w:numPr>
      </w:pPr>
      <w:proofErr w:type="spellStart"/>
      <w:r w:rsidRPr="005535A0">
        <w:rPr>
          <w:rStyle w:val="CodesnippetChar"/>
        </w:rPr>
        <w:t>iwl</w:t>
      </w:r>
      <w:proofErr w:type="spellEnd"/>
      <w:r w:rsidRPr="005535A0">
        <w:rPr>
          <w:rStyle w:val="CodesnippetChar"/>
        </w:rPr>
        <w:t>*-firmware</w:t>
      </w:r>
      <w:r w:rsidRPr="00D01E89">
        <w:t xml:space="preserve"> (</w:t>
      </w:r>
      <w:proofErr w:type="spellStart"/>
      <w:r w:rsidRPr="00D01E89">
        <w:t>firmwares</w:t>
      </w:r>
      <w:proofErr w:type="spellEnd"/>
      <w:r w:rsidRPr="00D01E89">
        <w:t xml:space="preserve"> voor </w:t>
      </w:r>
      <w:proofErr w:type="spellStart"/>
      <w:r w:rsidRPr="00D01E89">
        <w:t>WiFi</w:t>
      </w:r>
      <w:proofErr w:type="spellEnd"/>
      <w:r w:rsidRPr="00D01E89">
        <w:t xml:space="preserve"> chipsets; gebruik de wildcard om er 16 tegelijk te doen)</w:t>
      </w:r>
    </w:p>
    <w:p w14:paraId="6B301649" w14:textId="77777777" w:rsidR="00790C3F" w:rsidRPr="00D01E89" w:rsidRDefault="00790C3F" w:rsidP="00790C3F">
      <w:pPr>
        <w:pStyle w:val="ListParagraph"/>
        <w:numPr>
          <w:ilvl w:val="0"/>
          <w:numId w:val="19"/>
        </w:numPr>
        <w:rPr>
          <w:rStyle w:val="CodesnippetChar"/>
          <w:rFonts w:ascii="Calibri" w:hAnsi="Calibri" w:cs="Times New Roman"/>
        </w:rPr>
      </w:pPr>
      <w:proofErr w:type="spellStart"/>
      <w:r w:rsidRPr="005535A0">
        <w:rPr>
          <w:rStyle w:val="CodesnippetChar"/>
        </w:rPr>
        <w:t>lohit</w:t>
      </w:r>
      <w:proofErr w:type="spellEnd"/>
      <w:r w:rsidRPr="005535A0">
        <w:rPr>
          <w:rStyle w:val="CodesnippetChar"/>
        </w:rPr>
        <w:t>-*-fonts</w:t>
      </w:r>
      <w:r w:rsidRPr="00D01E89">
        <w:t xml:space="preserve"> (fonts voor een </w:t>
      </w:r>
      <w:r>
        <w:t>aantal niet-westerse</w:t>
      </w:r>
      <w:r w:rsidRPr="00D01E89">
        <w:t xml:space="preserve"> lettertype</w:t>
      </w:r>
      <w:r>
        <w:t>n die we niet nodig hebben</w:t>
      </w:r>
      <w:r w:rsidRPr="00D01E89">
        <w:t>)</w:t>
      </w:r>
    </w:p>
    <w:p w14:paraId="2ED3D40C" w14:textId="77777777" w:rsidR="00790C3F" w:rsidRPr="00D01E89" w:rsidRDefault="00790C3F" w:rsidP="00790C3F">
      <w:pPr>
        <w:pStyle w:val="ListParagraph"/>
        <w:numPr>
          <w:ilvl w:val="0"/>
          <w:numId w:val="19"/>
        </w:numPr>
      </w:pPr>
      <w:proofErr w:type="spellStart"/>
      <w:r w:rsidRPr="005535A0">
        <w:rPr>
          <w:rStyle w:val="CodesnippetChar"/>
        </w:rPr>
        <w:t>NetworkManager-adsl</w:t>
      </w:r>
      <w:proofErr w:type="spellEnd"/>
      <w:r w:rsidRPr="00D01E89">
        <w:t xml:space="preserve"> (ondersteuning voor ADSL)</w:t>
      </w:r>
    </w:p>
    <w:p w14:paraId="0F7AAEFF" w14:textId="77777777" w:rsidR="00790C3F" w:rsidRPr="00605614" w:rsidRDefault="00790C3F" w:rsidP="00790C3F">
      <w:r>
        <w:t>Dit kan indien je daarvoor kiest allemaal met behulp van een enkel “</w:t>
      </w:r>
      <w:proofErr w:type="spellStart"/>
      <w:r>
        <w:rPr>
          <w:rStyle w:val="CodesnippetChar"/>
        </w:rPr>
        <w:t>dnf</w:t>
      </w:r>
      <w:proofErr w:type="spellEnd"/>
      <w:r w:rsidRPr="005535A0">
        <w:rPr>
          <w:rStyle w:val="CodesnippetChar"/>
        </w:rPr>
        <w:t xml:space="preserve"> </w:t>
      </w:r>
      <w:proofErr w:type="spellStart"/>
      <w:r>
        <w:rPr>
          <w:rStyle w:val="CodesnippetChar"/>
        </w:rPr>
        <w:t>remove</w:t>
      </w:r>
      <w:proofErr w:type="spellEnd"/>
      <w:r>
        <w:t>”</w:t>
      </w:r>
      <w:r>
        <w:rPr>
          <w:sz w:val="20"/>
        </w:rPr>
        <w:t xml:space="preserve"> </w:t>
      </w:r>
      <w:r>
        <w:t>commando (wederom voorafgegaan door “</w:t>
      </w:r>
      <w:proofErr w:type="spellStart"/>
      <w:r w:rsidRPr="005535A0">
        <w:rPr>
          <w:rStyle w:val="CodesnippetChar"/>
        </w:rPr>
        <w:t>sudo</w:t>
      </w:r>
      <w:proofErr w:type="spellEnd"/>
      <w:r>
        <w:t>”).</w:t>
      </w:r>
    </w:p>
    <w:p w14:paraId="70982FEB" w14:textId="77777777" w:rsidR="00790C3F" w:rsidRPr="00916C79" w:rsidRDefault="00790C3F" w:rsidP="00790C3F">
      <w:pPr>
        <w:pStyle w:val="Heading2"/>
      </w:pPr>
      <w:r w:rsidRPr="00916C79">
        <w:t xml:space="preserve">Installatie van </w:t>
      </w:r>
      <w:r>
        <w:t>nieuwe software</w:t>
      </w:r>
      <w:r w:rsidRPr="00916C79">
        <w:t xml:space="preserve"> op het systeem </w:t>
      </w:r>
      <w:r>
        <w:t>via CLI</w:t>
      </w:r>
    </w:p>
    <w:p w14:paraId="19734EEC" w14:textId="77777777" w:rsidR="00790C3F" w:rsidRPr="00916C79" w:rsidRDefault="00790C3F" w:rsidP="00790C3F">
      <w:r w:rsidRPr="00916C79">
        <w:t xml:space="preserve">We zullen </w:t>
      </w:r>
      <w:r>
        <w:t>de DNF tool</w:t>
      </w:r>
      <w:r w:rsidRPr="00916C79">
        <w:t xml:space="preserve"> nu gebruiken om </w:t>
      </w:r>
      <w:r>
        <w:t xml:space="preserve">het tekst-mailprogramma </w:t>
      </w:r>
      <w:proofErr w:type="spellStart"/>
      <w:r w:rsidRPr="005535A0">
        <w:rPr>
          <w:rStyle w:val="CodesnippetChar"/>
        </w:rPr>
        <w:t>mutt</w:t>
      </w:r>
      <w:proofErr w:type="spellEnd"/>
      <w:r w:rsidRPr="00992898">
        <w:rPr>
          <w:sz w:val="20"/>
        </w:rPr>
        <w:t xml:space="preserve"> </w:t>
      </w:r>
      <w:r>
        <w:t>aan het systeem</w:t>
      </w:r>
      <w:r w:rsidRPr="00916C79">
        <w:t xml:space="preserve"> toe te voegen.</w:t>
      </w:r>
    </w:p>
    <w:p w14:paraId="77A773A5" w14:textId="77777777" w:rsidR="00790C3F" w:rsidRDefault="00790C3F" w:rsidP="00790C3F">
      <w:r>
        <w:t>Geef hiertoe het commando</w:t>
      </w:r>
    </w:p>
    <w:p w14:paraId="6E0C7ED2" w14:textId="77777777" w:rsidR="00790C3F" w:rsidRDefault="00790C3F" w:rsidP="00790C3F">
      <w:pPr>
        <w:pStyle w:val="Codeblock"/>
        <w:rPr>
          <w:lang w:val="nl-NL"/>
        </w:rPr>
      </w:pPr>
      <w:proofErr w:type="spellStart"/>
      <w:r w:rsidRPr="00CA1354">
        <w:rPr>
          <w:lang w:val="nl-NL"/>
        </w:rPr>
        <w:t>sudo</w:t>
      </w:r>
      <w:proofErr w:type="spellEnd"/>
      <w:r w:rsidRPr="00CA1354">
        <w:rPr>
          <w:lang w:val="nl-NL"/>
        </w:rPr>
        <w:t xml:space="preserve"> </w:t>
      </w:r>
      <w:proofErr w:type="spellStart"/>
      <w:r>
        <w:rPr>
          <w:lang w:val="nl-NL"/>
        </w:rPr>
        <w:t>dnf</w:t>
      </w:r>
      <w:proofErr w:type="spellEnd"/>
      <w:r w:rsidRPr="00CA1354">
        <w:rPr>
          <w:lang w:val="nl-NL"/>
        </w:rPr>
        <w:t xml:space="preserve"> </w:t>
      </w:r>
      <w:proofErr w:type="spellStart"/>
      <w:r w:rsidRPr="00CA1354">
        <w:rPr>
          <w:lang w:val="nl-NL"/>
        </w:rPr>
        <w:t>install</w:t>
      </w:r>
      <w:proofErr w:type="spellEnd"/>
      <w:r w:rsidRPr="00CA1354">
        <w:rPr>
          <w:lang w:val="nl-NL"/>
        </w:rPr>
        <w:t xml:space="preserve"> </w:t>
      </w:r>
      <w:proofErr w:type="spellStart"/>
      <w:r w:rsidRPr="00CA1354">
        <w:rPr>
          <w:lang w:val="nl-NL"/>
        </w:rPr>
        <w:t>mutt</w:t>
      </w:r>
      <w:proofErr w:type="spellEnd"/>
    </w:p>
    <w:p w14:paraId="706A1E1F" w14:textId="77777777" w:rsidR="00790C3F" w:rsidRDefault="00790C3F" w:rsidP="00790C3F"/>
    <w:p w14:paraId="32127164" w14:textId="77777777" w:rsidR="00790C3F" w:rsidRDefault="00790C3F" w:rsidP="00790C3F">
      <w:r>
        <w:t>en bevestig de vragen die gesteld worden.</w:t>
      </w:r>
    </w:p>
    <w:p w14:paraId="0894D2FD" w14:textId="77777777" w:rsidR="00790C3F" w:rsidRDefault="00790C3F" w:rsidP="00790C3F">
      <w:r>
        <w:t xml:space="preserve">Doe hetzelfde voor de grafische versie van </w:t>
      </w:r>
      <w:proofErr w:type="spellStart"/>
      <w:r>
        <w:t>Wireshark</w:t>
      </w:r>
      <w:proofErr w:type="spellEnd"/>
      <w:r>
        <w:t xml:space="preserve">, </w:t>
      </w:r>
      <w:proofErr w:type="spellStart"/>
      <w:r>
        <w:rPr>
          <w:rStyle w:val="CodesnippetChar"/>
        </w:rPr>
        <w:t>wireshark</w:t>
      </w:r>
      <w:proofErr w:type="spellEnd"/>
      <w:r>
        <w:t xml:space="preserve">. Valt je op dat deze meer (maar niet enorm veel) </w:t>
      </w:r>
      <w:proofErr w:type="spellStart"/>
      <w:r>
        <w:rPr>
          <w:i/>
        </w:rPr>
        <w:t>dependencies</w:t>
      </w:r>
      <w:proofErr w:type="spellEnd"/>
      <w:r>
        <w:t xml:space="preserve"> heeft?</w:t>
      </w:r>
    </w:p>
    <w:p w14:paraId="506ED63A" w14:textId="77777777" w:rsidR="00790C3F" w:rsidRPr="00916C79" w:rsidRDefault="00790C3F" w:rsidP="00790C3F">
      <w:pPr>
        <w:pStyle w:val="Heading3"/>
      </w:pPr>
      <w:r w:rsidRPr="00916C79">
        <w:t xml:space="preserve">Installatie van </w:t>
      </w:r>
      <w:r>
        <w:t>nieuwe software</w:t>
      </w:r>
      <w:r w:rsidRPr="00916C79">
        <w:t xml:space="preserve"> </w:t>
      </w:r>
      <w:r>
        <w:t>in groepsverband</w:t>
      </w:r>
    </w:p>
    <w:p w14:paraId="471D5041" w14:textId="77777777" w:rsidR="00790C3F" w:rsidRDefault="00790C3F" w:rsidP="00790C3F">
      <w:r>
        <w:t>Met DNF is het ook mogelijk om samenhangende groepen van packages tegelijk te installeren.</w:t>
      </w:r>
    </w:p>
    <w:p w14:paraId="4A9C97A4" w14:textId="77777777" w:rsidR="00790C3F" w:rsidRDefault="00790C3F" w:rsidP="00790C3F">
      <w:r>
        <w:t>Een overzicht van de belangrijkste groepen kun je bekijken met behulp van het commando</w:t>
      </w:r>
    </w:p>
    <w:p w14:paraId="74725A19" w14:textId="77777777" w:rsidR="00790C3F" w:rsidRDefault="00790C3F" w:rsidP="00790C3F">
      <w:pPr>
        <w:pStyle w:val="Codeblock"/>
        <w:rPr>
          <w:lang w:val="nl-NL"/>
        </w:rPr>
      </w:pPr>
      <w:proofErr w:type="spellStart"/>
      <w:r w:rsidRPr="00CA1354">
        <w:rPr>
          <w:lang w:val="nl-NL"/>
        </w:rPr>
        <w:t>sudo</w:t>
      </w:r>
      <w:proofErr w:type="spellEnd"/>
      <w:r w:rsidRPr="00CA1354">
        <w:rPr>
          <w:lang w:val="nl-NL"/>
        </w:rPr>
        <w:t xml:space="preserve"> </w:t>
      </w:r>
      <w:proofErr w:type="spellStart"/>
      <w:r>
        <w:rPr>
          <w:lang w:val="nl-NL"/>
        </w:rPr>
        <w:t>dnf</w:t>
      </w:r>
      <w:proofErr w:type="spellEnd"/>
      <w:r w:rsidRPr="00CA1354">
        <w:rPr>
          <w:lang w:val="nl-NL"/>
        </w:rPr>
        <w:t xml:space="preserve"> </w:t>
      </w:r>
      <w:proofErr w:type="spellStart"/>
      <w:r>
        <w:rPr>
          <w:lang w:val="nl-NL"/>
        </w:rPr>
        <w:t>group</w:t>
      </w:r>
      <w:proofErr w:type="spellEnd"/>
      <w:r>
        <w:rPr>
          <w:lang w:val="nl-NL"/>
        </w:rPr>
        <w:t xml:space="preserve"> list</w:t>
      </w:r>
    </w:p>
    <w:p w14:paraId="61F76405" w14:textId="77777777" w:rsidR="00790C3F" w:rsidRDefault="00790C3F" w:rsidP="00790C3F"/>
    <w:p w14:paraId="6AC5063B" w14:textId="77777777" w:rsidR="00790C3F" w:rsidRDefault="00790C3F" w:rsidP="00790C3F">
      <w:bookmarkStart w:id="42" w:name="_Hlk143260207"/>
      <w:r>
        <w:t>Een overzicht van alle groepen waarvan de naam begint met “Network” en hun inhoud kun je bekijken met behulp van het commando</w:t>
      </w:r>
    </w:p>
    <w:p w14:paraId="238CED49" w14:textId="77777777" w:rsidR="00790C3F" w:rsidRPr="00BE5B8F" w:rsidRDefault="00790C3F" w:rsidP="00790C3F">
      <w:pPr>
        <w:pStyle w:val="Codeblock"/>
      </w:pPr>
      <w:proofErr w:type="spellStart"/>
      <w:r w:rsidRPr="00BE5B8F">
        <w:t>sudo</w:t>
      </w:r>
      <w:proofErr w:type="spellEnd"/>
      <w:r w:rsidRPr="00BE5B8F">
        <w:t xml:space="preserve"> </w:t>
      </w:r>
      <w:proofErr w:type="spellStart"/>
      <w:r w:rsidRPr="00BE5B8F">
        <w:t>dnf</w:t>
      </w:r>
      <w:proofErr w:type="spellEnd"/>
      <w:r w:rsidRPr="00BE5B8F">
        <w:t xml:space="preserve"> group info Network\*</w:t>
      </w:r>
    </w:p>
    <w:bookmarkEnd w:id="42"/>
    <w:p w14:paraId="7077DA11" w14:textId="77777777" w:rsidR="00790C3F" w:rsidRPr="00E525D3" w:rsidRDefault="00790C3F" w:rsidP="00790C3F">
      <w:pPr>
        <w:rPr>
          <w:lang w:val="en-US"/>
        </w:rPr>
      </w:pPr>
    </w:p>
    <w:p w14:paraId="40F5A221" w14:textId="77777777" w:rsidR="00790C3F" w:rsidRDefault="00790C3F" w:rsidP="00790C3F">
      <w:r>
        <w:t>In dat laatste overzicht komt ook de groep “</w:t>
      </w:r>
      <w:r w:rsidRPr="008B38DB">
        <w:rPr>
          <w:i/>
        </w:rPr>
        <w:t>Networking Tools</w:t>
      </w:r>
      <w:r>
        <w:t>” voor, waarvan bij de initi</w:t>
      </w:r>
      <w:r>
        <w:rPr>
          <w:rFonts w:cs="Calibri"/>
        </w:rPr>
        <w:t>ë</w:t>
      </w:r>
      <w:r>
        <w:t>le installatie niet alle ‘default’ (=standaard) packages geïnstalleerd zijn. Die hebben we wel niet heel hard nodig, maar het is een voorbeeld dat niet al te veel ruimte en tijd kost.</w:t>
      </w:r>
    </w:p>
    <w:p w14:paraId="2A59B1D1" w14:textId="77777777" w:rsidR="00790C3F" w:rsidRDefault="00790C3F" w:rsidP="00790C3F">
      <w:r>
        <w:t>De gehele groep kan geïnstalleerd worden met het commando:</w:t>
      </w:r>
    </w:p>
    <w:p w14:paraId="080BD87C" w14:textId="3AA34E2E" w:rsidR="00790603" w:rsidRDefault="00790C3F" w:rsidP="00790C3F">
      <w:pPr>
        <w:pStyle w:val="Codeblock"/>
      </w:pPr>
      <w:proofErr w:type="spellStart"/>
      <w:r w:rsidRPr="00AE0F42">
        <w:t>sudo</w:t>
      </w:r>
      <w:proofErr w:type="spellEnd"/>
      <w:r w:rsidRPr="00AE0F42">
        <w:t xml:space="preserve"> </w:t>
      </w:r>
      <w:proofErr w:type="spellStart"/>
      <w:r w:rsidRPr="00AE0F42">
        <w:t>dnf</w:t>
      </w:r>
      <w:proofErr w:type="spellEnd"/>
      <w:r w:rsidRPr="00AE0F42">
        <w:t xml:space="preserve"> group install </w:t>
      </w:r>
      <w:r w:rsidRPr="008B38DB">
        <w:t>"Networking Tools"</w:t>
      </w:r>
    </w:p>
    <w:p w14:paraId="62BF9F62" w14:textId="584F4928" w:rsidR="00881002" w:rsidRDefault="00881002" w:rsidP="00881002">
      <w:pPr>
        <w:pStyle w:val="Heading1"/>
      </w:pPr>
      <w:bookmarkStart w:id="43" w:name="_Ref185433920"/>
      <w:bookmarkStart w:id="44" w:name="_Toc501701899"/>
      <w:bookmarkStart w:id="45" w:name="_Toc157783941"/>
      <w:r>
        <w:lastRenderedPageBreak/>
        <w:t>Opdracht: Linux gebruikers</w:t>
      </w:r>
      <w:bookmarkEnd w:id="43"/>
    </w:p>
    <w:p w14:paraId="6693E244" w14:textId="6707646B" w:rsidR="00881002" w:rsidRPr="00881002" w:rsidRDefault="00881002" w:rsidP="00881002">
      <w:pPr>
        <w:pStyle w:val="Heading2"/>
      </w:pPr>
      <w:r w:rsidRPr="00881002">
        <w:t>Gebruikers aanmaken</w:t>
      </w:r>
      <w:bookmarkEnd w:id="44"/>
      <w:bookmarkEnd w:id="45"/>
    </w:p>
    <w:p w14:paraId="525C486F" w14:textId="3402886B" w:rsidR="00881002" w:rsidRDefault="00881002" w:rsidP="00881002">
      <w:r>
        <w:t>In deze Linux opdracht ga je lokale gebruikers en groepen aanmaken. Hieronder staan twee tabellen met gebruikers en groepen waar je in deze gehele opdracht mee gaat werken. Als naar bepaalde users verwezen wordt, is het dus de bedoeling dat je ze hier opzoekt. We beginnen met het aanmaken van de groepen!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877"/>
      </w:tblGrid>
      <w:tr w:rsidR="00881002" w14:paraId="16DF5C9A" w14:textId="77777777" w:rsidTr="00B84CFA">
        <w:tc>
          <w:tcPr>
            <w:tcW w:w="5665" w:type="dxa"/>
          </w:tcPr>
          <w:p w14:paraId="39539C39" w14:textId="04F9C304" w:rsidR="00881002" w:rsidRDefault="00881002" w:rsidP="00B84CFA">
            <w:pPr>
              <w:pStyle w:val="Caption"/>
              <w:keepNext/>
            </w:pPr>
            <w:bookmarkStart w:id="46" w:name="_Ref536700414"/>
            <w:r w:rsidRPr="00BA17C5">
              <w:rPr>
                <w:rFonts w:ascii="Calibri" w:hAnsi="Calibri"/>
              </w:rPr>
              <w:t xml:space="preserve">Tabel </w:t>
            </w:r>
            <w:r w:rsidRPr="00BA17C5">
              <w:fldChar w:fldCharType="begin"/>
            </w:r>
            <w:r w:rsidRPr="00BA17C5">
              <w:rPr>
                <w:rFonts w:ascii="Calibri" w:hAnsi="Calibri"/>
              </w:rPr>
              <w:instrText xml:space="preserve"> SEQ Tabel \* ARABIC </w:instrText>
            </w:r>
            <w:r w:rsidRPr="00BA17C5">
              <w:fldChar w:fldCharType="separate"/>
            </w:r>
            <w:r w:rsidR="003B6531">
              <w:rPr>
                <w:rFonts w:ascii="Calibri" w:hAnsi="Calibri"/>
                <w:noProof/>
              </w:rPr>
              <w:t>1</w:t>
            </w:r>
            <w:r w:rsidRPr="00BA17C5">
              <w:fldChar w:fldCharType="end"/>
            </w:r>
            <w:bookmarkEnd w:id="46"/>
            <w:r w:rsidRPr="00BA17C5">
              <w:rPr>
                <w:rFonts w:ascii="Calibri" w:hAnsi="Calibri"/>
              </w:rPr>
              <w:t xml:space="preserve"> Gebruikers Linux</w:t>
            </w:r>
            <w:r w:rsidRPr="001D5A4B">
              <w:t xml:space="preserve"> </w:t>
            </w:r>
            <w:r>
              <w:tab/>
            </w:r>
            <w:r>
              <w:tab/>
            </w:r>
            <w:r>
              <w:tab/>
            </w:r>
          </w:p>
          <w:tbl>
            <w:tblPr>
              <w:tblStyle w:val="PlainTable1"/>
              <w:tblW w:w="0" w:type="auto"/>
              <w:tblLook w:val="04A0" w:firstRow="1" w:lastRow="0" w:firstColumn="1" w:lastColumn="0" w:noHBand="0" w:noVBand="1"/>
            </w:tblPr>
            <w:tblGrid>
              <w:gridCol w:w="1980"/>
              <w:gridCol w:w="1417"/>
              <w:gridCol w:w="1418"/>
            </w:tblGrid>
            <w:tr w:rsidR="00881002" w14:paraId="60510DDF" w14:textId="77777777" w:rsidTr="00B84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bottom w:val="single" w:sz="4" w:space="0" w:color="auto"/>
                  </w:tcBorders>
                </w:tcPr>
                <w:p w14:paraId="579CFEA3" w14:textId="77777777" w:rsidR="00881002" w:rsidRDefault="00881002" w:rsidP="00B84CFA">
                  <w:r>
                    <w:t>Voornaam</w:t>
                  </w:r>
                </w:p>
              </w:tc>
              <w:tc>
                <w:tcPr>
                  <w:tcW w:w="1417" w:type="dxa"/>
                  <w:tcBorders>
                    <w:top w:val="single" w:sz="4" w:space="0" w:color="auto"/>
                    <w:bottom w:val="single" w:sz="4" w:space="0" w:color="auto"/>
                  </w:tcBorders>
                </w:tcPr>
                <w:p w14:paraId="3CE19B71" w14:textId="77777777" w:rsidR="00881002" w:rsidRDefault="00881002" w:rsidP="00B84CFA">
                  <w:pPr>
                    <w:cnfStyle w:val="100000000000" w:firstRow="1" w:lastRow="0" w:firstColumn="0" w:lastColumn="0" w:oddVBand="0" w:evenVBand="0" w:oddHBand="0" w:evenHBand="0" w:firstRowFirstColumn="0" w:firstRowLastColumn="0" w:lastRowFirstColumn="0" w:lastRowLastColumn="0"/>
                  </w:pPr>
                  <w:r>
                    <w:t>Achternaam</w:t>
                  </w:r>
                </w:p>
              </w:tc>
              <w:tc>
                <w:tcPr>
                  <w:tcW w:w="1418" w:type="dxa"/>
                  <w:tcBorders>
                    <w:top w:val="single" w:sz="4" w:space="0" w:color="auto"/>
                    <w:bottom w:val="single" w:sz="4" w:space="0" w:color="auto"/>
                    <w:right w:val="single" w:sz="4" w:space="0" w:color="auto"/>
                  </w:tcBorders>
                </w:tcPr>
                <w:p w14:paraId="36150AEE" w14:textId="77777777" w:rsidR="00881002" w:rsidRDefault="00881002" w:rsidP="00B84CFA">
                  <w:pPr>
                    <w:cnfStyle w:val="100000000000" w:firstRow="1" w:lastRow="0" w:firstColumn="0" w:lastColumn="0" w:oddVBand="0" w:evenVBand="0" w:oddHBand="0" w:evenHBand="0" w:firstRowFirstColumn="0" w:firstRowLastColumn="0" w:lastRowFirstColumn="0" w:lastRowLastColumn="0"/>
                  </w:pPr>
                  <w:r>
                    <w:t>Usernaam</w:t>
                  </w:r>
                </w:p>
              </w:tc>
            </w:tr>
            <w:tr w:rsidR="00881002" w14:paraId="204B4C45" w14:textId="77777777" w:rsidTr="00B84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tcBorders>
                </w:tcPr>
                <w:p w14:paraId="208E13CF" w14:textId="77777777" w:rsidR="00881002" w:rsidRPr="00C11FFD" w:rsidRDefault="00881002" w:rsidP="00B84CFA">
                  <w:pPr>
                    <w:rPr>
                      <w:b w:val="0"/>
                    </w:rPr>
                  </w:pPr>
                  <w:r w:rsidRPr="00C11FFD">
                    <w:rPr>
                      <w:b w:val="0"/>
                    </w:rPr>
                    <w:t>Marion</w:t>
                  </w:r>
                </w:p>
              </w:tc>
              <w:tc>
                <w:tcPr>
                  <w:tcW w:w="1417" w:type="dxa"/>
                  <w:tcBorders>
                    <w:top w:val="single" w:sz="4" w:space="0" w:color="auto"/>
                  </w:tcBorders>
                </w:tcPr>
                <w:p w14:paraId="059A9FFB" w14:textId="77777777" w:rsidR="00881002" w:rsidRDefault="00881002" w:rsidP="00B84CFA">
                  <w:pPr>
                    <w:cnfStyle w:val="000000100000" w:firstRow="0" w:lastRow="0" w:firstColumn="0" w:lastColumn="0" w:oddVBand="0" w:evenVBand="0" w:oddHBand="1" w:evenHBand="0" w:firstRowFirstColumn="0" w:firstRowLastColumn="0" w:lastRowFirstColumn="0" w:lastRowLastColumn="0"/>
                  </w:pPr>
                  <w:r>
                    <w:t>Aster</w:t>
                  </w:r>
                </w:p>
              </w:tc>
              <w:tc>
                <w:tcPr>
                  <w:tcW w:w="1418" w:type="dxa"/>
                  <w:tcBorders>
                    <w:top w:val="single" w:sz="4" w:space="0" w:color="auto"/>
                    <w:right w:val="single" w:sz="4" w:space="0" w:color="auto"/>
                  </w:tcBorders>
                </w:tcPr>
                <w:p w14:paraId="17F80101" w14:textId="77777777" w:rsidR="00881002" w:rsidRDefault="00881002" w:rsidP="00B84CFA">
                  <w:pPr>
                    <w:pStyle w:val="Codesnippet"/>
                    <w:cnfStyle w:val="000000100000" w:firstRow="0" w:lastRow="0" w:firstColumn="0" w:lastColumn="0" w:oddVBand="0" w:evenVBand="0" w:oddHBand="1" w:evenHBand="0" w:firstRowFirstColumn="0" w:firstRowLastColumn="0" w:lastRowFirstColumn="0" w:lastRowLastColumn="0"/>
                  </w:pPr>
                  <w:r w:rsidRPr="00F93486">
                    <w:t>master</w:t>
                  </w:r>
                </w:p>
              </w:tc>
            </w:tr>
            <w:tr w:rsidR="00881002" w14:paraId="16DD30C3" w14:textId="77777777" w:rsidTr="00B84CFA">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03B9C2CB" w14:textId="77777777" w:rsidR="00881002" w:rsidRPr="00C11FFD" w:rsidRDefault="00881002" w:rsidP="00B84CFA">
                  <w:pPr>
                    <w:rPr>
                      <w:b w:val="0"/>
                    </w:rPr>
                  </w:pPr>
                  <w:r w:rsidRPr="00C11FFD">
                    <w:rPr>
                      <w:b w:val="0"/>
                    </w:rPr>
                    <w:t>Leo</w:t>
                  </w:r>
                </w:p>
              </w:tc>
              <w:tc>
                <w:tcPr>
                  <w:tcW w:w="1417" w:type="dxa"/>
                </w:tcPr>
                <w:p w14:paraId="0872A36A" w14:textId="77777777" w:rsidR="00881002" w:rsidRDefault="00881002" w:rsidP="00B84CFA">
                  <w:pPr>
                    <w:cnfStyle w:val="000000000000" w:firstRow="0" w:lastRow="0" w:firstColumn="0" w:lastColumn="0" w:oddVBand="0" w:evenVBand="0" w:oddHBand="0" w:evenHBand="0" w:firstRowFirstColumn="0" w:firstRowLastColumn="0" w:lastRowFirstColumn="0" w:lastRowLastColumn="0"/>
                  </w:pPr>
                  <w:proofErr w:type="spellStart"/>
                  <w:r>
                    <w:t>Oser</w:t>
                  </w:r>
                  <w:proofErr w:type="spellEnd"/>
                </w:p>
              </w:tc>
              <w:tc>
                <w:tcPr>
                  <w:tcW w:w="1418" w:type="dxa"/>
                  <w:tcBorders>
                    <w:right w:val="single" w:sz="4" w:space="0" w:color="auto"/>
                  </w:tcBorders>
                </w:tcPr>
                <w:p w14:paraId="30F3DFCB" w14:textId="77777777" w:rsidR="00881002" w:rsidRDefault="00881002" w:rsidP="00B84CFA">
                  <w:pPr>
                    <w:pStyle w:val="Codesnippet"/>
                    <w:cnfStyle w:val="000000000000" w:firstRow="0" w:lastRow="0" w:firstColumn="0" w:lastColumn="0" w:oddVBand="0" w:evenVBand="0" w:oddHBand="0" w:evenHBand="0" w:firstRowFirstColumn="0" w:firstRowLastColumn="0" w:lastRowFirstColumn="0" w:lastRowLastColumn="0"/>
                  </w:pPr>
                  <w:r>
                    <w:t>loser</w:t>
                  </w:r>
                </w:p>
              </w:tc>
            </w:tr>
            <w:tr w:rsidR="00881002" w14:paraId="052563D2" w14:textId="77777777" w:rsidTr="00B84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3EA45D4A" w14:textId="77777777" w:rsidR="00881002" w:rsidRPr="00C11FFD" w:rsidRDefault="00881002" w:rsidP="00B84CFA">
                  <w:pPr>
                    <w:rPr>
                      <w:b w:val="0"/>
                    </w:rPr>
                  </w:pPr>
                  <w:r w:rsidRPr="00C11FFD">
                    <w:rPr>
                      <w:b w:val="0"/>
                    </w:rPr>
                    <w:t>Antoinette</w:t>
                  </w:r>
                </w:p>
              </w:tc>
              <w:tc>
                <w:tcPr>
                  <w:tcW w:w="1417" w:type="dxa"/>
                </w:tcPr>
                <w:p w14:paraId="429BBF6B" w14:textId="77777777" w:rsidR="00881002" w:rsidRDefault="00881002" w:rsidP="00B84CFA">
                  <w:pPr>
                    <w:cnfStyle w:val="000000100000" w:firstRow="0" w:lastRow="0" w:firstColumn="0" w:lastColumn="0" w:oddVBand="0" w:evenVBand="0" w:oddHBand="1" w:evenHBand="0" w:firstRowFirstColumn="0" w:firstRowLastColumn="0" w:lastRowFirstColumn="0" w:lastRowLastColumn="0"/>
                  </w:pPr>
                  <w:proofErr w:type="spellStart"/>
                  <w:r>
                    <w:t>Verage</w:t>
                  </w:r>
                  <w:proofErr w:type="spellEnd"/>
                </w:p>
              </w:tc>
              <w:tc>
                <w:tcPr>
                  <w:tcW w:w="1418" w:type="dxa"/>
                  <w:tcBorders>
                    <w:right w:val="single" w:sz="4" w:space="0" w:color="auto"/>
                  </w:tcBorders>
                </w:tcPr>
                <w:p w14:paraId="6C0B360C" w14:textId="77777777" w:rsidR="00881002" w:rsidRDefault="00881002" w:rsidP="00B84CFA">
                  <w:pPr>
                    <w:pStyle w:val="Codesnippet"/>
                    <w:cnfStyle w:val="000000100000" w:firstRow="0" w:lastRow="0" w:firstColumn="0" w:lastColumn="0" w:oddVBand="0" w:evenVBand="0" w:oddHBand="1" w:evenHBand="0" w:firstRowFirstColumn="0" w:firstRowLastColumn="0" w:lastRowFirstColumn="0" w:lastRowLastColumn="0"/>
                  </w:pPr>
                  <w:proofErr w:type="spellStart"/>
                  <w:r>
                    <w:t>average</w:t>
                  </w:r>
                  <w:proofErr w:type="spellEnd"/>
                </w:p>
              </w:tc>
            </w:tr>
            <w:tr w:rsidR="00881002" w14:paraId="2A80D741" w14:textId="77777777" w:rsidTr="00B84CFA">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067333B4" w14:textId="77777777" w:rsidR="00881002" w:rsidRPr="00C11FFD" w:rsidRDefault="00881002" w:rsidP="00B84CFA">
                  <w:pPr>
                    <w:rPr>
                      <w:b w:val="0"/>
                    </w:rPr>
                  </w:pPr>
                  <w:r>
                    <w:rPr>
                      <w:b w:val="0"/>
                    </w:rPr>
                    <w:t>Gideon-</w:t>
                  </w:r>
                  <w:proofErr w:type="spellStart"/>
                  <w:r>
                    <w:rPr>
                      <w:b w:val="0"/>
                    </w:rPr>
                    <w:t>Eibert</w:t>
                  </w:r>
                  <w:proofErr w:type="spellEnd"/>
                </w:p>
              </w:tc>
              <w:tc>
                <w:tcPr>
                  <w:tcW w:w="1417" w:type="dxa"/>
                </w:tcPr>
                <w:p w14:paraId="0C932DA7" w14:textId="77777777" w:rsidR="00881002" w:rsidRDefault="00881002" w:rsidP="00B84CFA">
                  <w:pPr>
                    <w:cnfStyle w:val="000000000000" w:firstRow="0" w:lastRow="0" w:firstColumn="0" w:lastColumn="0" w:oddVBand="0" w:evenVBand="0" w:oddHBand="0" w:evenHBand="0" w:firstRowFirstColumn="0" w:firstRowLastColumn="0" w:lastRowFirstColumn="0" w:lastRowLastColumn="0"/>
                  </w:pPr>
                  <w:r>
                    <w:t>Woon</w:t>
                  </w:r>
                </w:p>
              </w:tc>
              <w:tc>
                <w:tcPr>
                  <w:tcW w:w="1418" w:type="dxa"/>
                  <w:tcBorders>
                    <w:right w:val="single" w:sz="4" w:space="0" w:color="auto"/>
                  </w:tcBorders>
                </w:tcPr>
                <w:p w14:paraId="054B080F" w14:textId="77777777" w:rsidR="00881002" w:rsidRDefault="00881002" w:rsidP="00B84CFA">
                  <w:pPr>
                    <w:pStyle w:val="Codesnippet"/>
                    <w:cnfStyle w:val="000000000000" w:firstRow="0" w:lastRow="0" w:firstColumn="0" w:lastColumn="0" w:oddVBand="0" w:evenVBand="0" w:oddHBand="0" w:evenHBand="0" w:firstRowFirstColumn="0" w:firstRowLastColumn="0" w:lastRowFirstColumn="0" w:lastRowLastColumn="0"/>
                  </w:pPr>
                  <w:r>
                    <w:t>gewoon</w:t>
                  </w:r>
                </w:p>
              </w:tc>
            </w:tr>
            <w:tr w:rsidR="00881002" w14:paraId="72F32C1A" w14:textId="77777777" w:rsidTr="00B84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2BCEAE1C" w14:textId="77777777" w:rsidR="00881002" w:rsidRPr="00C11FFD" w:rsidRDefault="00881002" w:rsidP="00B84CFA">
                  <w:pPr>
                    <w:rPr>
                      <w:b w:val="0"/>
                    </w:rPr>
                  </w:pPr>
                  <w:r w:rsidRPr="00C11FFD">
                    <w:rPr>
                      <w:b w:val="0"/>
                    </w:rPr>
                    <w:t>Arno</w:t>
                  </w:r>
                </w:p>
              </w:tc>
              <w:tc>
                <w:tcPr>
                  <w:tcW w:w="1417" w:type="dxa"/>
                </w:tcPr>
                <w:p w14:paraId="32FA2551" w14:textId="77777777" w:rsidR="00881002" w:rsidRDefault="00881002" w:rsidP="00B84CFA">
                  <w:pPr>
                    <w:cnfStyle w:val="000000100000" w:firstRow="0" w:lastRow="0" w:firstColumn="0" w:lastColumn="0" w:oddVBand="0" w:evenVBand="0" w:oddHBand="1" w:evenHBand="0" w:firstRowFirstColumn="0" w:firstRowLastColumn="0" w:lastRowFirstColumn="0" w:lastRowLastColumn="0"/>
                  </w:pPr>
                  <w:r>
                    <w:t>Part</w:t>
                  </w:r>
                </w:p>
              </w:tc>
              <w:tc>
                <w:tcPr>
                  <w:tcW w:w="1418" w:type="dxa"/>
                  <w:tcBorders>
                    <w:right w:val="single" w:sz="4" w:space="0" w:color="auto"/>
                  </w:tcBorders>
                </w:tcPr>
                <w:p w14:paraId="4176504B" w14:textId="77777777" w:rsidR="00881002" w:rsidRDefault="00881002" w:rsidP="00B84CFA">
                  <w:pPr>
                    <w:pStyle w:val="Codesnippet"/>
                    <w:cnfStyle w:val="000000100000" w:firstRow="0" w:lastRow="0" w:firstColumn="0" w:lastColumn="0" w:oddVBand="0" w:evenVBand="0" w:oddHBand="1" w:evenHBand="0" w:firstRowFirstColumn="0" w:firstRowLastColumn="0" w:lastRowFirstColumn="0" w:lastRowLastColumn="0"/>
                  </w:pPr>
                  <w:r>
                    <w:t>apart</w:t>
                  </w:r>
                </w:p>
              </w:tc>
            </w:tr>
            <w:tr w:rsidR="00881002" w14:paraId="75B2B924" w14:textId="77777777" w:rsidTr="00B84CFA">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75EFDFFF" w14:textId="77777777" w:rsidR="00881002" w:rsidRPr="00C11FFD" w:rsidRDefault="00881002" w:rsidP="00B84CFA">
                  <w:pPr>
                    <w:rPr>
                      <w:b w:val="0"/>
                    </w:rPr>
                  </w:pPr>
                  <w:r w:rsidRPr="00C11FFD">
                    <w:rPr>
                      <w:b w:val="0"/>
                    </w:rPr>
                    <w:t>Harry</w:t>
                  </w:r>
                </w:p>
              </w:tc>
              <w:tc>
                <w:tcPr>
                  <w:tcW w:w="1417" w:type="dxa"/>
                  <w:tcBorders>
                    <w:bottom w:val="single" w:sz="4" w:space="0" w:color="auto"/>
                  </w:tcBorders>
                </w:tcPr>
                <w:p w14:paraId="0E7131E6" w14:textId="77777777" w:rsidR="00881002" w:rsidRDefault="00881002" w:rsidP="00B84CFA">
                  <w:pPr>
                    <w:cnfStyle w:val="000000000000" w:firstRow="0" w:lastRow="0" w:firstColumn="0" w:lastColumn="0" w:oddVBand="0" w:evenVBand="0" w:oddHBand="0" w:evenHBand="0" w:firstRowFirstColumn="0" w:firstRowLastColumn="0" w:lastRowFirstColumn="0" w:lastRowLastColumn="0"/>
                  </w:pPr>
                  <w:r>
                    <w:t>Acker</w:t>
                  </w:r>
                </w:p>
              </w:tc>
              <w:tc>
                <w:tcPr>
                  <w:tcW w:w="1418" w:type="dxa"/>
                  <w:tcBorders>
                    <w:bottom w:val="single" w:sz="4" w:space="0" w:color="auto"/>
                    <w:right w:val="single" w:sz="4" w:space="0" w:color="auto"/>
                  </w:tcBorders>
                </w:tcPr>
                <w:p w14:paraId="27940C90" w14:textId="77777777" w:rsidR="00881002" w:rsidRDefault="00881002" w:rsidP="00B84CFA">
                  <w:pPr>
                    <w:pStyle w:val="Codesnippet"/>
                    <w:cnfStyle w:val="000000000000" w:firstRow="0" w:lastRow="0" w:firstColumn="0" w:lastColumn="0" w:oddVBand="0" w:evenVBand="0" w:oddHBand="0" w:evenHBand="0" w:firstRowFirstColumn="0" w:firstRowLastColumn="0" w:lastRowFirstColumn="0" w:lastRowLastColumn="0"/>
                  </w:pPr>
                  <w:r>
                    <w:t>hacker</w:t>
                  </w:r>
                </w:p>
              </w:tc>
            </w:tr>
          </w:tbl>
          <w:p w14:paraId="64758932" w14:textId="77777777" w:rsidR="00881002" w:rsidRDefault="00881002" w:rsidP="00B84CFA"/>
        </w:tc>
        <w:tc>
          <w:tcPr>
            <w:tcW w:w="3877" w:type="dxa"/>
          </w:tcPr>
          <w:tbl>
            <w:tblPr>
              <w:tblStyle w:val="PlainTable1"/>
              <w:tblpPr w:leftFromText="180" w:rightFromText="180" w:vertAnchor="text" w:horzAnchor="margin" w:tblpY="480"/>
              <w:tblOverlap w:val="never"/>
              <w:tblW w:w="0" w:type="auto"/>
              <w:tblLook w:val="0420" w:firstRow="1" w:lastRow="0" w:firstColumn="0" w:lastColumn="0" w:noHBand="0" w:noVBand="1"/>
            </w:tblPr>
            <w:tblGrid>
              <w:gridCol w:w="1389"/>
              <w:gridCol w:w="1526"/>
            </w:tblGrid>
            <w:tr w:rsidR="00881002" w14:paraId="34A87AAB" w14:textId="77777777" w:rsidTr="00B84CFA">
              <w:trPr>
                <w:cnfStyle w:val="100000000000" w:firstRow="1" w:lastRow="0" w:firstColumn="0" w:lastColumn="0" w:oddVBand="0" w:evenVBand="0" w:oddHBand="0" w:evenHBand="0" w:firstRowFirstColumn="0" w:firstRowLastColumn="0" w:lastRowFirstColumn="0" w:lastRowLastColumn="0"/>
              </w:trPr>
              <w:tc>
                <w:tcPr>
                  <w:tcW w:w="1389" w:type="dxa"/>
                  <w:tcBorders>
                    <w:top w:val="single" w:sz="4" w:space="0" w:color="auto"/>
                    <w:left w:val="single" w:sz="4" w:space="0" w:color="auto"/>
                    <w:bottom w:val="single" w:sz="4" w:space="0" w:color="auto"/>
                  </w:tcBorders>
                </w:tcPr>
                <w:p w14:paraId="0C1D2B65" w14:textId="77777777" w:rsidR="00881002" w:rsidRDefault="00881002" w:rsidP="00B84CFA">
                  <w:r>
                    <w:t>Groepsnaam</w:t>
                  </w:r>
                </w:p>
              </w:tc>
              <w:tc>
                <w:tcPr>
                  <w:tcW w:w="1526" w:type="dxa"/>
                  <w:tcBorders>
                    <w:top w:val="single" w:sz="4" w:space="0" w:color="auto"/>
                    <w:bottom w:val="single" w:sz="4" w:space="0" w:color="auto"/>
                    <w:right w:val="single" w:sz="4" w:space="0" w:color="auto"/>
                  </w:tcBorders>
                </w:tcPr>
                <w:p w14:paraId="56166834" w14:textId="77777777" w:rsidR="00881002" w:rsidRDefault="00881002" w:rsidP="00B84CFA">
                  <w:r>
                    <w:t>Leden</w:t>
                  </w:r>
                </w:p>
              </w:tc>
            </w:tr>
            <w:tr w:rsidR="00881002" w14:paraId="39FCB8F8" w14:textId="77777777" w:rsidTr="00B84CFA">
              <w:trPr>
                <w:cnfStyle w:val="000000100000" w:firstRow="0" w:lastRow="0" w:firstColumn="0" w:lastColumn="0" w:oddVBand="0" w:evenVBand="0" w:oddHBand="1" w:evenHBand="0" w:firstRowFirstColumn="0" w:firstRowLastColumn="0" w:lastRowFirstColumn="0" w:lastRowLastColumn="0"/>
              </w:trPr>
              <w:tc>
                <w:tcPr>
                  <w:tcW w:w="1389" w:type="dxa"/>
                  <w:vMerge w:val="restart"/>
                  <w:tcBorders>
                    <w:top w:val="single" w:sz="4" w:space="0" w:color="auto"/>
                    <w:left w:val="single" w:sz="4" w:space="0" w:color="auto"/>
                  </w:tcBorders>
                </w:tcPr>
                <w:p w14:paraId="3E76BB8D" w14:textId="77777777" w:rsidR="00881002" w:rsidRPr="00F93486" w:rsidRDefault="00881002" w:rsidP="00B84CFA">
                  <w:pPr>
                    <w:pStyle w:val="Codesnippet"/>
                  </w:pPr>
                  <w:r w:rsidRPr="00F93486">
                    <w:t>sales</w:t>
                  </w:r>
                </w:p>
              </w:tc>
              <w:tc>
                <w:tcPr>
                  <w:tcW w:w="1526" w:type="dxa"/>
                  <w:tcBorders>
                    <w:top w:val="single" w:sz="4" w:space="0" w:color="auto"/>
                    <w:right w:val="single" w:sz="4" w:space="0" w:color="auto"/>
                  </w:tcBorders>
                </w:tcPr>
                <w:p w14:paraId="6C05EA5C" w14:textId="77777777" w:rsidR="00881002" w:rsidRPr="00C11FFD" w:rsidRDefault="00881002" w:rsidP="00B84CFA">
                  <w:pPr>
                    <w:pStyle w:val="Codesnippet"/>
                  </w:pPr>
                  <w:proofErr w:type="spellStart"/>
                  <w:r>
                    <w:t>average</w:t>
                  </w:r>
                  <w:proofErr w:type="spellEnd"/>
                </w:p>
              </w:tc>
            </w:tr>
            <w:tr w:rsidR="00881002" w14:paraId="73650704" w14:textId="77777777" w:rsidTr="00B84CFA">
              <w:tc>
                <w:tcPr>
                  <w:tcW w:w="1389" w:type="dxa"/>
                  <w:vMerge/>
                  <w:tcBorders>
                    <w:left w:val="single" w:sz="4" w:space="0" w:color="auto"/>
                    <w:bottom w:val="single" w:sz="4" w:space="0" w:color="auto"/>
                  </w:tcBorders>
                </w:tcPr>
                <w:p w14:paraId="2F50CB26" w14:textId="77777777" w:rsidR="00881002" w:rsidRPr="00F93486" w:rsidRDefault="00881002" w:rsidP="00B84CFA"/>
              </w:tc>
              <w:tc>
                <w:tcPr>
                  <w:tcW w:w="1526" w:type="dxa"/>
                  <w:tcBorders>
                    <w:bottom w:val="single" w:sz="4" w:space="0" w:color="auto"/>
                    <w:right w:val="single" w:sz="4" w:space="0" w:color="auto"/>
                  </w:tcBorders>
                </w:tcPr>
                <w:p w14:paraId="498E4E77" w14:textId="77777777" w:rsidR="00881002" w:rsidRPr="00C11FFD" w:rsidRDefault="00881002" w:rsidP="00B84CFA">
                  <w:pPr>
                    <w:pStyle w:val="Codesnippet"/>
                  </w:pPr>
                  <w:r>
                    <w:t>gewoon</w:t>
                  </w:r>
                </w:p>
              </w:tc>
            </w:tr>
            <w:tr w:rsidR="00881002" w14:paraId="5EB28A39" w14:textId="77777777" w:rsidTr="00B84CFA">
              <w:trPr>
                <w:cnfStyle w:val="000000100000" w:firstRow="0" w:lastRow="0" w:firstColumn="0" w:lastColumn="0" w:oddVBand="0" w:evenVBand="0" w:oddHBand="1" w:evenHBand="0" w:firstRowFirstColumn="0" w:firstRowLastColumn="0" w:lastRowFirstColumn="0" w:lastRowLastColumn="0"/>
              </w:trPr>
              <w:tc>
                <w:tcPr>
                  <w:tcW w:w="1389" w:type="dxa"/>
                  <w:vMerge w:val="restart"/>
                  <w:tcBorders>
                    <w:top w:val="single" w:sz="4" w:space="0" w:color="auto"/>
                    <w:left w:val="single" w:sz="4" w:space="0" w:color="auto"/>
                  </w:tcBorders>
                </w:tcPr>
                <w:p w14:paraId="05CB11DA" w14:textId="77777777" w:rsidR="00881002" w:rsidRPr="00F93486" w:rsidRDefault="00881002" w:rsidP="00B84CFA">
                  <w:pPr>
                    <w:pStyle w:val="Codesnippet"/>
                  </w:pPr>
                  <w:r w:rsidRPr="00F93486">
                    <w:t>to1-project</w:t>
                  </w:r>
                </w:p>
              </w:tc>
              <w:tc>
                <w:tcPr>
                  <w:tcW w:w="1526" w:type="dxa"/>
                  <w:tcBorders>
                    <w:top w:val="single" w:sz="4" w:space="0" w:color="auto"/>
                    <w:right w:val="single" w:sz="4" w:space="0" w:color="auto"/>
                  </w:tcBorders>
                </w:tcPr>
                <w:p w14:paraId="5A78932A" w14:textId="77777777" w:rsidR="00881002" w:rsidRPr="00C11FFD" w:rsidRDefault="00881002" w:rsidP="00B84CFA">
                  <w:pPr>
                    <w:pStyle w:val="Codesnippet"/>
                  </w:pPr>
                  <w:r>
                    <w:t>apart</w:t>
                  </w:r>
                </w:p>
              </w:tc>
            </w:tr>
            <w:tr w:rsidR="00881002" w14:paraId="7F44AB05" w14:textId="77777777" w:rsidTr="00B84CFA">
              <w:tc>
                <w:tcPr>
                  <w:tcW w:w="1389" w:type="dxa"/>
                  <w:vMerge/>
                  <w:tcBorders>
                    <w:left w:val="single" w:sz="4" w:space="0" w:color="auto"/>
                    <w:bottom w:val="single" w:sz="4" w:space="0" w:color="auto"/>
                  </w:tcBorders>
                </w:tcPr>
                <w:p w14:paraId="026D8FFE" w14:textId="77777777" w:rsidR="00881002" w:rsidRPr="00F93486" w:rsidRDefault="00881002" w:rsidP="00B84CFA"/>
              </w:tc>
              <w:tc>
                <w:tcPr>
                  <w:tcW w:w="1526" w:type="dxa"/>
                  <w:tcBorders>
                    <w:bottom w:val="single" w:sz="4" w:space="0" w:color="auto"/>
                    <w:right w:val="single" w:sz="4" w:space="0" w:color="auto"/>
                  </w:tcBorders>
                </w:tcPr>
                <w:p w14:paraId="4039AA3D" w14:textId="77777777" w:rsidR="00881002" w:rsidRPr="00C11FFD" w:rsidRDefault="00881002" w:rsidP="00B84CFA">
                  <w:pPr>
                    <w:pStyle w:val="Codesnippet"/>
                  </w:pPr>
                  <w:proofErr w:type="spellStart"/>
                  <w:r>
                    <w:t>average</w:t>
                  </w:r>
                  <w:proofErr w:type="spellEnd"/>
                </w:p>
              </w:tc>
            </w:tr>
            <w:tr w:rsidR="00881002" w14:paraId="6B811F21" w14:textId="77777777" w:rsidTr="00B84CFA">
              <w:trPr>
                <w:cnfStyle w:val="000000100000" w:firstRow="0" w:lastRow="0" w:firstColumn="0" w:lastColumn="0" w:oddVBand="0" w:evenVBand="0" w:oddHBand="1" w:evenHBand="0" w:firstRowFirstColumn="0" w:firstRowLastColumn="0" w:lastRowFirstColumn="0" w:lastRowLastColumn="0"/>
              </w:trPr>
              <w:tc>
                <w:tcPr>
                  <w:tcW w:w="1389" w:type="dxa"/>
                  <w:vMerge w:val="restart"/>
                  <w:tcBorders>
                    <w:top w:val="single" w:sz="4" w:space="0" w:color="auto"/>
                    <w:left w:val="single" w:sz="4" w:space="0" w:color="auto"/>
                  </w:tcBorders>
                </w:tcPr>
                <w:p w14:paraId="0861CCE4" w14:textId="77777777" w:rsidR="00881002" w:rsidRPr="00F93486" w:rsidRDefault="00881002" w:rsidP="00B84CFA">
                  <w:pPr>
                    <w:pStyle w:val="Codesnippet"/>
                  </w:pPr>
                  <w:r w:rsidRPr="00F93486">
                    <w:t>to2-project</w:t>
                  </w:r>
                </w:p>
              </w:tc>
              <w:tc>
                <w:tcPr>
                  <w:tcW w:w="1526" w:type="dxa"/>
                  <w:tcBorders>
                    <w:top w:val="single" w:sz="4" w:space="0" w:color="auto"/>
                    <w:right w:val="single" w:sz="4" w:space="0" w:color="auto"/>
                  </w:tcBorders>
                </w:tcPr>
                <w:p w14:paraId="2AFDF3DD" w14:textId="77777777" w:rsidR="00881002" w:rsidRPr="00C11FFD" w:rsidRDefault="00881002" w:rsidP="00B84CFA">
                  <w:pPr>
                    <w:pStyle w:val="Codesnippet"/>
                  </w:pPr>
                  <w:r>
                    <w:t>apart</w:t>
                  </w:r>
                </w:p>
              </w:tc>
            </w:tr>
            <w:tr w:rsidR="00881002" w14:paraId="701D9083" w14:textId="77777777" w:rsidTr="00B84CFA">
              <w:tc>
                <w:tcPr>
                  <w:tcW w:w="1389" w:type="dxa"/>
                  <w:vMerge/>
                  <w:tcBorders>
                    <w:left w:val="single" w:sz="4" w:space="0" w:color="auto"/>
                    <w:bottom w:val="single" w:sz="4" w:space="0" w:color="auto"/>
                  </w:tcBorders>
                </w:tcPr>
                <w:p w14:paraId="53941785" w14:textId="77777777" w:rsidR="00881002" w:rsidRPr="00F93486" w:rsidRDefault="00881002" w:rsidP="00B84CFA">
                  <w:pPr>
                    <w:rPr>
                      <w:b/>
                    </w:rPr>
                  </w:pPr>
                </w:p>
              </w:tc>
              <w:tc>
                <w:tcPr>
                  <w:tcW w:w="1526" w:type="dxa"/>
                  <w:tcBorders>
                    <w:bottom w:val="single" w:sz="4" w:space="0" w:color="auto"/>
                    <w:right w:val="single" w:sz="4" w:space="0" w:color="auto"/>
                  </w:tcBorders>
                </w:tcPr>
                <w:p w14:paraId="73571DC2" w14:textId="77777777" w:rsidR="00881002" w:rsidRDefault="00881002" w:rsidP="00B84CFA">
                  <w:pPr>
                    <w:pStyle w:val="Codesnippet"/>
                  </w:pPr>
                  <w:r>
                    <w:t>gewoon</w:t>
                  </w:r>
                </w:p>
              </w:tc>
            </w:tr>
          </w:tbl>
          <w:p w14:paraId="393DE74E" w14:textId="1DD5A2B2" w:rsidR="00881002" w:rsidRPr="00BA17C5" w:rsidRDefault="00881002" w:rsidP="00B84CFA">
            <w:pPr>
              <w:rPr>
                <w:rFonts w:ascii="Calibri" w:hAnsi="Calibri"/>
                <w:bCs/>
                <w:smallCaps/>
                <w:color w:val="303030"/>
                <w:spacing w:val="6"/>
                <w:sz w:val="20"/>
                <w:szCs w:val="18"/>
                <w:lang w:bidi="hi-IN"/>
              </w:rPr>
            </w:pPr>
            <w:bookmarkStart w:id="47" w:name="_Ref536700403"/>
            <w:r w:rsidRPr="00BA17C5">
              <w:rPr>
                <w:rFonts w:ascii="Calibri" w:hAnsi="Calibri"/>
                <w:bCs/>
                <w:smallCaps/>
                <w:color w:val="303030"/>
                <w:spacing w:val="6"/>
                <w:sz w:val="20"/>
                <w:szCs w:val="18"/>
                <w:lang w:bidi="hi-IN"/>
              </w:rPr>
              <w:t xml:space="preserve">Tabel </w:t>
            </w:r>
            <w:r w:rsidRPr="00BA17C5">
              <w:rPr>
                <w:bCs/>
                <w:smallCaps/>
                <w:color w:val="303030"/>
                <w:spacing w:val="6"/>
                <w:sz w:val="20"/>
                <w:szCs w:val="18"/>
                <w:lang w:bidi="hi-IN"/>
              </w:rPr>
              <w:fldChar w:fldCharType="begin"/>
            </w:r>
            <w:r w:rsidRPr="00BA17C5">
              <w:rPr>
                <w:rFonts w:ascii="Calibri" w:hAnsi="Calibri"/>
                <w:bCs/>
                <w:smallCaps/>
                <w:color w:val="303030"/>
                <w:spacing w:val="6"/>
                <w:sz w:val="20"/>
                <w:szCs w:val="18"/>
                <w:lang w:bidi="hi-IN"/>
              </w:rPr>
              <w:instrText xml:space="preserve"> SEQ Tabel \* ARABIC </w:instrText>
            </w:r>
            <w:r w:rsidRPr="00BA17C5">
              <w:rPr>
                <w:bCs/>
                <w:smallCaps/>
                <w:color w:val="303030"/>
                <w:spacing w:val="6"/>
                <w:sz w:val="20"/>
                <w:szCs w:val="18"/>
                <w:lang w:bidi="hi-IN"/>
              </w:rPr>
              <w:fldChar w:fldCharType="separate"/>
            </w:r>
            <w:r w:rsidR="003B6531">
              <w:rPr>
                <w:rFonts w:ascii="Calibri" w:hAnsi="Calibri"/>
                <w:bCs/>
                <w:smallCaps/>
                <w:noProof/>
                <w:color w:val="303030"/>
                <w:spacing w:val="6"/>
                <w:sz w:val="20"/>
                <w:szCs w:val="18"/>
                <w:lang w:bidi="hi-IN"/>
              </w:rPr>
              <w:t>2</w:t>
            </w:r>
            <w:r w:rsidRPr="00BA17C5">
              <w:rPr>
                <w:bCs/>
                <w:smallCaps/>
                <w:color w:val="303030"/>
                <w:spacing w:val="6"/>
                <w:sz w:val="20"/>
                <w:szCs w:val="18"/>
                <w:lang w:bidi="hi-IN"/>
              </w:rPr>
              <w:fldChar w:fldCharType="end"/>
            </w:r>
            <w:bookmarkEnd w:id="47"/>
            <w:r w:rsidRPr="00BA17C5">
              <w:rPr>
                <w:rFonts w:ascii="Calibri" w:hAnsi="Calibri"/>
                <w:bCs/>
                <w:smallCaps/>
                <w:color w:val="303030"/>
                <w:spacing w:val="6"/>
                <w:sz w:val="20"/>
                <w:szCs w:val="18"/>
                <w:lang w:bidi="hi-IN"/>
              </w:rPr>
              <w:t xml:space="preserve"> Groepen Linux</w:t>
            </w:r>
          </w:p>
        </w:tc>
      </w:tr>
    </w:tbl>
    <w:p w14:paraId="11F03B71" w14:textId="77777777" w:rsidR="00881002" w:rsidRDefault="00881002" w:rsidP="00881002"/>
    <w:p w14:paraId="48251A11" w14:textId="0191E07B" w:rsidR="00881002" w:rsidRDefault="00881002" w:rsidP="00881002">
      <w:pPr>
        <w:pStyle w:val="ListParagraph"/>
        <w:numPr>
          <w:ilvl w:val="0"/>
          <w:numId w:val="73"/>
        </w:numPr>
        <w:spacing w:after="200" w:line="276" w:lineRule="auto"/>
      </w:pPr>
      <w:r>
        <w:t>Maak de bovenstaande groepen (</w:t>
      </w:r>
      <w:r>
        <w:fldChar w:fldCharType="begin"/>
      </w:r>
      <w:r>
        <w:instrText xml:space="preserve"> REF _Ref536700403 \h  \* MERGEFORMAT </w:instrText>
      </w:r>
      <w:r>
        <w:fldChar w:fldCharType="separate"/>
      </w:r>
      <w:r w:rsidR="003B6531" w:rsidRPr="003B6531">
        <w:t>Tabel 2</w:t>
      </w:r>
      <w:r>
        <w:fldChar w:fldCharType="end"/>
      </w:r>
      <w:r>
        <w:t xml:space="preserve">) aan. Stel geen wachtwoord in op de groepen. </w:t>
      </w:r>
    </w:p>
    <w:p w14:paraId="5265EAF9" w14:textId="77777777" w:rsidR="00881002" w:rsidRDefault="00881002" w:rsidP="00881002">
      <w:pPr>
        <w:pStyle w:val="ListParagraph"/>
        <w:numPr>
          <w:ilvl w:val="1"/>
          <w:numId w:val="37"/>
        </w:numPr>
        <w:spacing w:after="200" w:line="276" w:lineRule="auto"/>
      </w:pPr>
      <w:r>
        <w:t xml:space="preserve">Welke commando’s heb je hiervoor gebruikt? </w:t>
      </w:r>
      <w:r>
        <w:br/>
      </w:r>
      <w:r w:rsidRPr="004358DF">
        <w:rPr>
          <w:b/>
        </w:rPr>
        <w:t xml:space="preserve">Let </w:t>
      </w:r>
      <w:r>
        <w:rPr>
          <w:b/>
        </w:rPr>
        <w:t>o</w:t>
      </w:r>
      <w:r w:rsidRPr="004358DF">
        <w:rPr>
          <w:b/>
        </w:rPr>
        <w:t>p</w:t>
      </w:r>
      <w:r>
        <w:t xml:space="preserve">: </w:t>
      </w:r>
      <w:r w:rsidRPr="00FA42B9">
        <w:rPr>
          <w:rStyle w:val="CodesnippetChar"/>
        </w:rPr>
        <w:t xml:space="preserve">man -k </w:t>
      </w:r>
      <w:proofErr w:type="spellStart"/>
      <w:r w:rsidRPr="00FA42B9">
        <w:rPr>
          <w:rStyle w:val="CodesnippetChar"/>
        </w:rPr>
        <w:t>group</w:t>
      </w:r>
      <w:proofErr w:type="spellEnd"/>
      <w:r>
        <w:t xml:space="preserve"> kan je op weg helpen om te achterhalen welk commando je moet gebruiken.</w:t>
      </w:r>
      <w:r>
        <w:br/>
        <w:t>Noteer de commando’s die je gebruikt!</w:t>
      </w:r>
    </w:p>
    <w:p w14:paraId="2AF42268" w14:textId="50403A77" w:rsidR="00881002" w:rsidRDefault="00881002" w:rsidP="00881002">
      <w:pPr>
        <w:pStyle w:val="ListParagraph"/>
        <w:numPr>
          <w:ilvl w:val="0"/>
          <w:numId w:val="73"/>
        </w:numPr>
        <w:spacing w:after="200" w:line="276" w:lineRule="auto"/>
      </w:pPr>
      <w:r>
        <w:t>Maak bovenstaande gebruikers (</w:t>
      </w:r>
      <w:r>
        <w:fldChar w:fldCharType="begin"/>
      </w:r>
      <w:r>
        <w:instrText xml:space="preserve"> REF _Ref536700414 \h </w:instrText>
      </w:r>
      <w:r>
        <w:fldChar w:fldCharType="separate"/>
      </w:r>
      <w:r w:rsidR="003B6531" w:rsidRPr="00BA17C5">
        <w:t xml:space="preserve">Tabel </w:t>
      </w:r>
      <w:r w:rsidR="003B6531">
        <w:rPr>
          <w:noProof/>
        </w:rPr>
        <w:t>1</w:t>
      </w:r>
      <w:r>
        <w:fldChar w:fldCharType="end"/>
      </w:r>
      <w:r>
        <w:t>) aan.</w:t>
      </w:r>
    </w:p>
    <w:p w14:paraId="72D8C259" w14:textId="77777777" w:rsidR="00881002" w:rsidRDefault="00881002" w:rsidP="00881002">
      <w:pPr>
        <w:pStyle w:val="ListParagraph"/>
        <w:numPr>
          <w:ilvl w:val="1"/>
          <w:numId w:val="37"/>
        </w:numPr>
        <w:spacing w:after="200" w:line="276" w:lineRule="auto"/>
      </w:pPr>
      <w:r>
        <w:t>Het wachtwoord voor de gebruikers mag je zelf verzinnen.</w:t>
      </w:r>
    </w:p>
    <w:p w14:paraId="00A4D6FB" w14:textId="77777777" w:rsidR="00881002" w:rsidRDefault="00881002" w:rsidP="00881002">
      <w:pPr>
        <w:pStyle w:val="ListParagraph"/>
        <w:numPr>
          <w:ilvl w:val="1"/>
          <w:numId w:val="37"/>
        </w:numPr>
        <w:spacing w:after="200" w:line="276" w:lineRule="auto"/>
      </w:pPr>
      <w:r>
        <w:t xml:space="preserve">Zorg ervoor dat elke gebruiker een eigen home-directory krijgt onder </w:t>
      </w:r>
      <w:r w:rsidRPr="00FA42B9">
        <w:rPr>
          <w:rStyle w:val="CodesnippetChar"/>
        </w:rPr>
        <w:t>/home</w:t>
      </w:r>
      <w:r w:rsidRPr="00F93486">
        <w:rPr>
          <w:sz w:val="20"/>
        </w:rPr>
        <w:t xml:space="preserve"> </w:t>
      </w:r>
      <w:r>
        <w:t xml:space="preserve">en dat daar de standaard-instellingen (uit </w:t>
      </w:r>
      <w:r w:rsidRPr="00FA42B9">
        <w:rPr>
          <w:rStyle w:val="CodesnippetChar"/>
        </w:rPr>
        <w:t>/</w:t>
      </w:r>
      <w:proofErr w:type="spellStart"/>
      <w:r w:rsidRPr="00FA42B9">
        <w:rPr>
          <w:rStyle w:val="CodesnippetChar"/>
        </w:rPr>
        <w:t>etc</w:t>
      </w:r>
      <w:proofErr w:type="spellEnd"/>
      <w:r w:rsidRPr="00FA42B9">
        <w:rPr>
          <w:rStyle w:val="CodesnippetChar"/>
        </w:rPr>
        <w:t>/</w:t>
      </w:r>
      <w:proofErr w:type="spellStart"/>
      <w:r w:rsidRPr="00FA42B9">
        <w:rPr>
          <w:rStyle w:val="CodesnippetChar"/>
        </w:rPr>
        <w:t>skel</w:t>
      </w:r>
      <w:proofErr w:type="spellEnd"/>
      <w:r>
        <w:t>) in geplaatst worden.</w:t>
      </w:r>
    </w:p>
    <w:p w14:paraId="4ED81E65" w14:textId="77777777" w:rsidR="00881002" w:rsidRDefault="00881002" w:rsidP="00881002">
      <w:pPr>
        <w:pStyle w:val="ListParagraph"/>
        <w:numPr>
          <w:ilvl w:val="1"/>
          <w:numId w:val="37"/>
        </w:numPr>
        <w:spacing w:after="200" w:line="276" w:lineRule="auto"/>
      </w:pPr>
      <w:r>
        <w:t xml:space="preserve">Elke user moet als </w:t>
      </w:r>
      <w:proofErr w:type="spellStart"/>
      <w:r>
        <w:t>primary</w:t>
      </w:r>
      <w:proofErr w:type="spellEnd"/>
      <w:r>
        <w:t xml:space="preserve"> </w:t>
      </w:r>
      <w:proofErr w:type="spellStart"/>
      <w:r>
        <w:t>group</w:t>
      </w:r>
      <w:proofErr w:type="spellEnd"/>
      <w:r>
        <w:t xml:space="preserve"> </w:t>
      </w:r>
      <w:r w:rsidRPr="00F93486">
        <w:rPr>
          <w:rStyle w:val="CodesnippetChar"/>
          <w:sz w:val="20"/>
        </w:rPr>
        <w:t>users</w:t>
      </w:r>
      <w:r>
        <w:t xml:space="preserve"> ingesteld hebben, en ze moeten lid zijn van de andere (additionele) groepen zoals in bovenstaande tabellen is aangegeven.</w:t>
      </w:r>
    </w:p>
    <w:p w14:paraId="5412DFE9" w14:textId="77777777" w:rsidR="00881002" w:rsidRDefault="00881002" w:rsidP="00881002">
      <w:pPr>
        <w:pStyle w:val="ListParagraph"/>
        <w:spacing w:after="200" w:line="276" w:lineRule="auto"/>
        <w:ind w:firstLine="0"/>
      </w:pPr>
      <w:r>
        <w:t xml:space="preserve">Welke commando’s heb je hiervoor gebruikt? </w:t>
      </w:r>
    </w:p>
    <w:p w14:paraId="7324BD11" w14:textId="77777777" w:rsidR="00881002" w:rsidRDefault="00881002" w:rsidP="00881002">
      <w:pPr>
        <w:pStyle w:val="ListParagraph"/>
        <w:spacing w:after="200" w:line="276" w:lineRule="auto"/>
        <w:ind w:firstLine="0"/>
      </w:pPr>
      <w:r w:rsidRPr="00FA42B9">
        <w:rPr>
          <w:b/>
        </w:rPr>
        <w:t>Let op</w:t>
      </w:r>
      <w:r>
        <w:t xml:space="preserve">: op veel Linux systemen zijn er meerdere commando’s/tools om gebruikers aan te maken, </w:t>
      </w:r>
      <w:proofErr w:type="spellStart"/>
      <w:r w:rsidRPr="00FA42B9">
        <w:rPr>
          <w:rStyle w:val="CodesnippetChar"/>
        </w:rPr>
        <w:t>useradd</w:t>
      </w:r>
      <w:proofErr w:type="spellEnd"/>
      <w:r>
        <w:t xml:space="preserve"> en </w:t>
      </w:r>
      <w:proofErr w:type="spellStart"/>
      <w:r w:rsidRPr="00FA42B9">
        <w:rPr>
          <w:rStyle w:val="CodesnippetChar"/>
        </w:rPr>
        <w:t>adduser</w:t>
      </w:r>
      <w:proofErr w:type="spellEnd"/>
      <w:r>
        <w:t xml:space="preserve"> zijn daarvan voorbeelden! </w:t>
      </w:r>
      <w:proofErr w:type="spellStart"/>
      <w:r w:rsidRPr="00FA42B9">
        <w:rPr>
          <w:rStyle w:val="CodesnippetChar"/>
        </w:rPr>
        <w:t>adduser</w:t>
      </w:r>
      <w:proofErr w:type="spellEnd"/>
      <w:r>
        <w:t xml:space="preserve"> is op </w:t>
      </w:r>
      <w:proofErr w:type="spellStart"/>
      <w:r>
        <w:t>Rocky</w:t>
      </w:r>
      <w:proofErr w:type="spellEnd"/>
      <w:r>
        <w:t xml:space="preserve"> 8 een verwijzing naar </w:t>
      </w:r>
      <w:proofErr w:type="spellStart"/>
      <w:r w:rsidRPr="00CB41E6">
        <w:rPr>
          <w:rStyle w:val="CodesnippetChar"/>
        </w:rPr>
        <w:t>useradd</w:t>
      </w:r>
      <w:proofErr w:type="spellEnd"/>
      <w:r>
        <w:t>, dus daar heb je weinig keuze.</w:t>
      </w:r>
    </w:p>
    <w:p w14:paraId="637623B1" w14:textId="77777777" w:rsidR="00881002" w:rsidRDefault="00881002" w:rsidP="00881002">
      <w:pPr>
        <w:pStyle w:val="ListParagraph"/>
        <w:numPr>
          <w:ilvl w:val="0"/>
          <w:numId w:val="73"/>
        </w:numPr>
        <w:spacing w:after="200" w:line="276" w:lineRule="auto"/>
      </w:pPr>
      <w:r>
        <w:t>Nu de gebruikers zijn aangemaakt:</w:t>
      </w:r>
    </w:p>
    <w:p w14:paraId="46443A82" w14:textId="77777777" w:rsidR="00881002" w:rsidRDefault="00881002" w:rsidP="00881002">
      <w:pPr>
        <w:pStyle w:val="ListParagraph"/>
        <w:numPr>
          <w:ilvl w:val="1"/>
          <w:numId w:val="37"/>
        </w:numPr>
        <w:spacing w:after="200" w:line="276" w:lineRule="auto"/>
      </w:pPr>
      <w:r>
        <w:t>In welke bestanden kun je deze instellingen nu terugvinden?</w:t>
      </w:r>
    </w:p>
    <w:p w14:paraId="428554B5" w14:textId="77777777" w:rsidR="00881002" w:rsidRDefault="00881002" w:rsidP="00881002">
      <w:pPr>
        <w:pStyle w:val="ListParagraph"/>
        <w:numPr>
          <w:ilvl w:val="1"/>
          <w:numId w:val="37"/>
        </w:numPr>
        <w:spacing w:after="200" w:line="276" w:lineRule="auto"/>
      </w:pPr>
      <w:r>
        <w:t>Bekijk de inhoud van deze bestanden.</w:t>
      </w:r>
    </w:p>
    <w:p w14:paraId="100F8889" w14:textId="77777777" w:rsidR="00881002" w:rsidRDefault="00881002" w:rsidP="00881002">
      <w:pPr>
        <w:pStyle w:val="ListParagraph"/>
        <w:spacing w:after="200" w:line="276" w:lineRule="auto"/>
        <w:ind w:firstLine="0"/>
      </w:pPr>
      <w:bookmarkStart w:id="48" w:name="_Hlk143793030"/>
      <w:r>
        <w:t xml:space="preserve">De naam van het bestand met daarin de aangemaakte groepen zou ‘eenvoudig’ te bedenken zijn als je weet dat veel configuratie bestanden die niet veelvuldig worden gewijzigd in </w:t>
      </w:r>
      <w:r w:rsidRPr="00FA42B9">
        <w:rPr>
          <w:rStyle w:val="CodesnippetChar"/>
        </w:rPr>
        <w:t>/</w:t>
      </w:r>
      <w:proofErr w:type="spellStart"/>
      <w:r w:rsidRPr="00FA42B9">
        <w:rPr>
          <w:rStyle w:val="CodesnippetChar"/>
        </w:rPr>
        <w:t>etc</w:t>
      </w:r>
      <w:proofErr w:type="spellEnd"/>
      <w:r>
        <w:t xml:space="preserve"> staan. </w:t>
      </w:r>
      <w:bookmarkEnd w:id="48"/>
      <w:r>
        <w:br/>
        <w:t xml:space="preserve">Als je </w:t>
      </w:r>
      <w:proofErr w:type="spellStart"/>
      <w:r w:rsidRPr="00FA42B9">
        <w:rPr>
          <w:rStyle w:val="CodesnippetChar"/>
        </w:rPr>
        <w:t>ls</w:t>
      </w:r>
      <w:proofErr w:type="spellEnd"/>
      <w:r w:rsidRPr="00FA42B9">
        <w:rPr>
          <w:rStyle w:val="CodesnippetChar"/>
        </w:rPr>
        <w:t xml:space="preserve"> -l</w:t>
      </w:r>
      <w:r>
        <w:t xml:space="preserve"> in deze directory gebruikt, dan zijn (standaard) de niet gekleurde teksten de configuratie bestanden. De blauw teksten verwijzen naar een directory.  Voor de aangemaakte gebruikers is het configuratiebestand minder logisch, tenzij je bedenkt dat elke gebruiker een wachtwoord nodig heeft.</w:t>
      </w:r>
    </w:p>
    <w:p w14:paraId="3EF5AF02" w14:textId="77777777" w:rsidR="00881002" w:rsidRDefault="00881002" w:rsidP="00881002">
      <w:pPr>
        <w:pStyle w:val="ListParagraph"/>
        <w:numPr>
          <w:ilvl w:val="1"/>
          <w:numId w:val="37"/>
        </w:numPr>
        <w:spacing w:after="200" w:line="276" w:lineRule="auto"/>
      </w:pPr>
      <w:r>
        <w:t xml:space="preserve">Zoek het bestand met deze verwijzing en open het bestand met bijvoorbeeld </w:t>
      </w:r>
      <w:r w:rsidRPr="00685E03">
        <w:rPr>
          <w:rStyle w:val="CodesnippetChar"/>
        </w:rPr>
        <w:t>cat</w:t>
      </w:r>
      <w:r>
        <w:t>.</w:t>
      </w:r>
    </w:p>
    <w:p w14:paraId="7247C540" w14:textId="77777777" w:rsidR="00881002" w:rsidRDefault="00881002" w:rsidP="00881002">
      <w:pPr>
        <w:pStyle w:val="ListParagraph"/>
        <w:numPr>
          <w:ilvl w:val="1"/>
          <w:numId w:val="37"/>
        </w:numPr>
        <w:spacing w:after="200" w:line="276" w:lineRule="auto"/>
      </w:pPr>
      <w:r>
        <w:t>Kun je nu inloggen met deze users?</w:t>
      </w:r>
    </w:p>
    <w:p w14:paraId="46672D2C" w14:textId="77777777" w:rsidR="00881002" w:rsidRDefault="00881002" w:rsidP="00881002">
      <w:pPr>
        <w:pStyle w:val="ListParagraph"/>
        <w:numPr>
          <w:ilvl w:val="1"/>
          <w:numId w:val="37"/>
        </w:numPr>
        <w:spacing w:after="200" w:line="276" w:lineRule="auto"/>
      </w:pPr>
      <w:r>
        <w:t xml:space="preserve">Zo nee, wat moet je nog doen om dat wel mogelijk te maken? </w:t>
      </w:r>
    </w:p>
    <w:p w14:paraId="7F3CD3D0" w14:textId="77777777" w:rsidR="00881002" w:rsidRDefault="00881002" w:rsidP="00881002">
      <w:pPr>
        <w:spacing w:line="276" w:lineRule="auto"/>
        <w:ind w:left="720"/>
      </w:pPr>
      <w:r>
        <w:t xml:space="preserve">Je hoeft niet de grafische omgeving te verlaten om dit te testen. Je kunt ook een terminal openen en het commando </w:t>
      </w:r>
      <w:proofErr w:type="spellStart"/>
      <w:r w:rsidRPr="00685E03">
        <w:rPr>
          <w:rStyle w:val="CodesnippetChar"/>
        </w:rPr>
        <w:t>su</w:t>
      </w:r>
      <w:proofErr w:type="spellEnd"/>
      <w:r>
        <w:t xml:space="preserve"> &lt;</w:t>
      </w:r>
      <w:r w:rsidRPr="00784340">
        <w:rPr>
          <w:i/>
          <w:iCs/>
        </w:rPr>
        <w:t>naam</w:t>
      </w:r>
      <w:r>
        <w:t>&gt; uitvoeren (</w:t>
      </w:r>
      <w:proofErr w:type="spellStart"/>
      <w:r w:rsidRPr="004C6391">
        <w:rPr>
          <w:rStyle w:val="CodesnippetChar"/>
        </w:rPr>
        <w:t>su</w:t>
      </w:r>
      <w:proofErr w:type="spellEnd"/>
      <w:r>
        <w:t xml:space="preserve"> staat voor </w:t>
      </w:r>
      <w:proofErr w:type="spellStart"/>
      <w:r w:rsidRPr="004C6391">
        <w:rPr>
          <w:b/>
          <w:bCs/>
          <w:i/>
          <w:iCs/>
        </w:rPr>
        <w:t>s</w:t>
      </w:r>
      <w:r w:rsidRPr="004C6391">
        <w:rPr>
          <w:i/>
          <w:iCs/>
        </w:rPr>
        <w:t>ubstitute</w:t>
      </w:r>
      <w:proofErr w:type="spellEnd"/>
      <w:r w:rsidRPr="004C6391">
        <w:rPr>
          <w:i/>
          <w:iCs/>
        </w:rPr>
        <w:t xml:space="preserve"> </w:t>
      </w:r>
      <w:r w:rsidRPr="004C6391">
        <w:rPr>
          <w:b/>
          <w:bCs/>
          <w:i/>
          <w:iCs/>
        </w:rPr>
        <w:t>u</w:t>
      </w:r>
      <w:r w:rsidRPr="004C6391">
        <w:rPr>
          <w:i/>
          <w:iCs/>
        </w:rPr>
        <w:t>ser</w:t>
      </w:r>
      <w:r>
        <w:t xml:space="preserve">).  </w:t>
      </w:r>
      <w:r>
        <w:br/>
        <w:t>Als je de opmerking ´</w:t>
      </w:r>
      <w:proofErr w:type="spellStart"/>
      <w:r>
        <w:t>authentication</w:t>
      </w:r>
      <w:proofErr w:type="spellEnd"/>
      <w:r>
        <w:t xml:space="preserve"> failure’ krijgt, dan is het zeer waarschijnlijk dat je nog een wachtwoord moet toekennen aan de gebruiker. Dit kun je o.a. doen met </w:t>
      </w:r>
      <w:proofErr w:type="spellStart"/>
      <w:r w:rsidRPr="00685E03">
        <w:rPr>
          <w:rStyle w:val="CodesnippetChar"/>
        </w:rPr>
        <w:t>passwd</w:t>
      </w:r>
      <w:proofErr w:type="spellEnd"/>
      <w:r>
        <w:t xml:space="preserve">. </w:t>
      </w:r>
      <w:r>
        <w:br/>
      </w:r>
      <w:r>
        <w:lastRenderedPageBreak/>
        <w:t xml:space="preserve">Denk weer aan de helpfunctie als je er niet uitkomt! Het wachtwoord van de gebruiker wordt opgeslagen in </w:t>
      </w:r>
      <w:r w:rsidRPr="00FA42B9">
        <w:rPr>
          <w:rStyle w:val="CodesnippetChar"/>
        </w:rPr>
        <w:t>/</w:t>
      </w:r>
      <w:proofErr w:type="spellStart"/>
      <w:r w:rsidRPr="00FA42B9">
        <w:rPr>
          <w:rStyle w:val="CodesnippetChar"/>
        </w:rPr>
        <w:t>etc</w:t>
      </w:r>
      <w:proofErr w:type="spellEnd"/>
      <w:r w:rsidRPr="00FA42B9">
        <w:rPr>
          <w:rStyle w:val="CodesnippetChar"/>
        </w:rPr>
        <w:t>/</w:t>
      </w:r>
      <w:proofErr w:type="spellStart"/>
      <w:r w:rsidRPr="00FA42B9">
        <w:rPr>
          <w:rStyle w:val="CodesnippetChar"/>
        </w:rPr>
        <w:t>shadow</w:t>
      </w:r>
      <w:proofErr w:type="spellEnd"/>
      <w:r>
        <w:t>. Uit veiligheidsoverwegingen zijn de wachtwoorden hier versleuteld opgeslagen.</w:t>
      </w:r>
    </w:p>
    <w:p w14:paraId="5B96C2CE" w14:textId="77777777" w:rsidR="00881002" w:rsidRDefault="00881002" w:rsidP="00881002">
      <w:pPr>
        <w:pStyle w:val="ListParagraph"/>
        <w:numPr>
          <w:ilvl w:val="0"/>
          <w:numId w:val="73"/>
        </w:numPr>
        <w:spacing w:after="200" w:line="276" w:lineRule="auto"/>
      </w:pPr>
      <w:r>
        <w:t xml:space="preserve">Zorg ervoor dat de gebruiker </w:t>
      </w:r>
      <w:r w:rsidRPr="00F93486">
        <w:rPr>
          <w:rStyle w:val="CodesnippetChar"/>
        </w:rPr>
        <w:t>master</w:t>
      </w:r>
      <w:r>
        <w:t>:</w:t>
      </w:r>
    </w:p>
    <w:p w14:paraId="41BC3692" w14:textId="77777777" w:rsidR="00881002" w:rsidRDefault="00881002" w:rsidP="00881002">
      <w:pPr>
        <w:pStyle w:val="ListParagraph"/>
        <w:numPr>
          <w:ilvl w:val="1"/>
          <w:numId w:val="37"/>
        </w:numPr>
        <w:spacing w:after="200" w:line="276" w:lineRule="auto"/>
      </w:pPr>
      <w:r>
        <w:t>iedere 40 dagen een nieuw wachtwoord moet instellen,</w:t>
      </w:r>
    </w:p>
    <w:p w14:paraId="6C8661CB" w14:textId="77777777" w:rsidR="00881002" w:rsidRDefault="00881002" w:rsidP="00881002">
      <w:pPr>
        <w:pStyle w:val="ListParagraph"/>
        <w:numPr>
          <w:ilvl w:val="1"/>
          <w:numId w:val="37"/>
        </w:numPr>
        <w:spacing w:after="200" w:line="276" w:lineRule="auto"/>
      </w:pPr>
      <w:r>
        <w:t>dat zij daarvoor 7 dagen van tevoren wordt gewaarschuwd en</w:t>
      </w:r>
    </w:p>
    <w:p w14:paraId="7A629204" w14:textId="77777777" w:rsidR="00881002" w:rsidRDefault="00881002" w:rsidP="00881002">
      <w:pPr>
        <w:pStyle w:val="ListParagraph"/>
        <w:numPr>
          <w:ilvl w:val="1"/>
          <w:numId w:val="37"/>
        </w:numPr>
        <w:spacing w:line="276" w:lineRule="auto"/>
      </w:pPr>
      <w:r>
        <w:t xml:space="preserve">dat er minimaal 1 dag tussen wachtwoordwijzigingen moet zitten. </w:t>
      </w:r>
    </w:p>
    <w:p w14:paraId="3288AB99" w14:textId="77777777" w:rsidR="00881002" w:rsidRDefault="00881002" w:rsidP="00881002">
      <w:pPr>
        <w:spacing w:line="276" w:lineRule="auto"/>
        <w:ind w:left="720"/>
      </w:pPr>
      <w:r>
        <w:t xml:space="preserve">Met </w:t>
      </w:r>
      <w:r w:rsidRPr="00685E03">
        <w:rPr>
          <w:rStyle w:val="CodesnippetChar"/>
        </w:rPr>
        <w:t xml:space="preserve">man -k </w:t>
      </w:r>
      <w:proofErr w:type="spellStart"/>
      <w:r>
        <w:rPr>
          <w:rStyle w:val="CodesnippetChar"/>
        </w:rPr>
        <w:t>expiry</w:t>
      </w:r>
      <w:proofErr w:type="spellEnd"/>
      <w:r>
        <w:t xml:space="preserve"> kun je achterhalen welk commando je hiervoor zou kunnen gebruiken.</w:t>
      </w:r>
    </w:p>
    <w:p w14:paraId="402BE812" w14:textId="77777777" w:rsidR="00881002" w:rsidRDefault="00881002" w:rsidP="00881002">
      <w:pPr>
        <w:pStyle w:val="ListParagraph"/>
        <w:numPr>
          <w:ilvl w:val="1"/>
          <w:numId w:val="37"/>
        </w:numPr>
        <w:spacing w:line="276" w:lineRule="auto"/>
      </w:pPr>
      <w:r>
        <w:t>Laat zien hoe je de instellingen kunt aanpassen,</w:t>
      </w:r>
    </w:p>
    <w:p w14:paraId="6F72CC0F" w14:textId="77777777" w:rsidR="00881002" w:rsidRDefault="00881002" w:rsidP="00881002">
      <w:pPr>
        <w:pStyle w:val="ListParagraph"/>
        <w:numPr>
          <w:ilvl w:val="1"/>
          <w:numId w:val="37"/>
        </w:numPr>
        <w:spacing w:line="276" w:lineRule="auto"/>
      </w:pPr>
      <w:r>
        <w:t xml:space="preserve">laat de regels in de bestanden zien waar je die instellingen kunt terugvinden (denk aan de vraag over het wachtwoord van de gebruiker! Bij de gebruiker moet je iets tegen komen als </w:t>
      </w:r>
      <w:r w:rsidRPr="00D1412F">
        <w:rPr>
          <w:rStyle w:val="CodesnippetChar"/>
        </w:rPr>
        <w:t>:1:40:7::</w:t>
      </w:r>
      <w:r>
        <w:t xml:space="preserve">) en/of </w:t>
      </w:r>
    </w:p>
    <w:p w14:paraId="220B4D44" w14:textId="77777777" w:rsidR="00881002" w:rsidRDefault="00881002" w:rsidP="00881002">
      <w:pPr>
        <w:pStyle w:val="ListParagraph"/>
        <w:numPr>
          <w:ilvl w:val="1"/>
          <w:numId w:val="37"/>
        </w:numPr>
        <w:spacing w:line="276" w:lineRule="auto"/>
      </w:pPr>
      <w:bookmarkStart w:id="49" w:name="_Toc501701900"/>
      <w:r>
        <w:t>hoe je de instellingen per user kunt opvragen (tip: argument “</w:t>
      </w:r>
      <w:r w:rsidRPr="00685E03">
        <w:rPr>
          <w:rStyle w:val="CodesnippetChar"/>
        </w:rPr>
        <w:t>-l</w:t>
      </w:r>
      <w:r w:rsidRPr="00D60B00">
        <w:t>”</w:t>
      </w:r>
      <w:r>
        <w:t xml:space="preserve"> (kleine letter L)).</w:t>
      </w:r>
    </w:p>
    <w:p w14:paraId="26A0003F" w14:textId="77777777" w:rsidR="00881002" w:rsidRDefault="00881002" w:rsidP="00881002">
      <w:pPr>
        <w:pStyle w:val="ListParagraph"/>
        <w:numPr>
          <w:ilvl w:val="0"/>
          <w:numId w:val="73"/>
        </w:numPr>
        <w:spacing w:after="200" w:line="276" w:lineRule="auto"/>
      </w:pPr>
      <w:bookmarkStart w:id="50" w:name="_Hlk76480995"/>
      <w:r>
        <w:t xml:space="preserve">Zorg er nu voor dat “Harry Acker” niet meer kan inloggen, maar dat zijn account wel blijft bestaan (we noemen dit het </w:t>
      </w:r>
      <w:proofErr w:type="spellStart"/>
      <w:r>
        <w:rPr>
          <w:i/>
          <w:iCs/>
        </w:rPr>
        <w:t>locken</w:t>
      </w:r>
      <w:proofErr w:type="spellEnd"/>
      <w:r>
        <w:t xml:space="preserve"> van een account). Laat zien hoe je dit doet. Kijk eens in de </w:t>
      </w:r>
      <w:proofErr w:type="spellStart"/>
      <w:r>
        <w:t>manpage</w:t>
      </w:r>
      <w:proofErr w:type="spellEnd"/>
      <w:r>
        <w:t xml:space="preserve"> van </w:t>
      </w:r>
      <w:proofErr w:type="spellStart"/>
      <w:r w:rsidRPr="004B49E9">
        <w:rPr>
          <w:rStyle w:val="CodesnippetChar"/>
        </w:rPr>
        <w:t>usermod</w:t>
      </w:r>
      <w:proofErr w:type="spellEnd"/>
      <w:r>
        <w:t xml:space="preserve"> om te achterhalen hoe je dit moet doen. Wat geeft </w:t>
      </w:r>
      <w:proofErr w:type="spellStart"/>
      <w:r w:rsidRPr="004B49E9">
        <w:rPr>
          <w:rStyle w:val="CodesnippetChar"/>
        </w:rPr>
        <w:t>less</w:t>
      </w:r>
      <w:proofErr w:type="spellEnd"/>
      <w:r w:rsidRPr="004B49E9">
        <w:rPr>
          <w:rStyle w:val="CodesnippetChar"/>
        </w:rPr>
        <w:t xml:space="preserve"> /</w:t>
      </w:r>
      <w:proofErr w:type="spellStart"/>
      <w:r w:rsidRPr="004B49E9">
        <w:rPr>
          <w:rStyle w:val="CodesnippetChar"/>
        </w:rPr>
        <w:t>etc</w:t>
      </w:r>
      <w:proofErr w:type="spellEnd"/>
      <w:r w:rsidRPr="004B49E9">
        <w:rPr>
          <w:rStyle w:val="CodesnippetChar"/>
        </w:rPr>
        <w:t>/</w:t>
      </w:r>
      <w:proofErr w:type="spellStart"/>
      <w:r w:rsidRPr="004B49E9">
        <w:rPr>
          <w:rStyle w:val="CodesnippetChar"/>
        </w:rPr>
        <w:t>shadow</w:t>
      </w:r>
      <w:proofErr w:type="spellEnd"/>
      <w:r>
        <w:t xml:space="preserve"> (we gebruiken hier </w:t>
      </w:r>
      <w:proofErr w:type="spellStart"/>
      <w:r w:rsidRPr="004B49E9">
        <w:rPr>
          <w:rStyle w:val="CodesnippetChar"/>
        </w:rPr>
        <w:t>less</w:t>
      </w:r>
      <w:proofErr w:type="spellEnd"/>
      <w:r>
        <w:t xml:space="preserve">, maar je kunt ook </w:t>
      </w:r>
      <w:r w:rsidRPr="004B49E9">
        <w:rPr>
          <w:rStyle w:val="CodesnippetChar"/>
        </w:rPr>
        <w:t>more</w:t>
      </w:r>
      <w:r>
        <w:t xml:space="preserve">, </w:t>
      </w:r>
      <w:proofErr w:type="spellStart"/>
      <w:r w:rsidRPr="004B49E9">
        <w:rPr>
          <w:rStyle w:val="CodesnippetChar"/>
        </w:rPr>
        <w:t>cat</w:t>
      </w:r>
      <w:proofErr w:type="spellEnd"/>
      <w:r>
        <w:t xml:space="preserve">, </w:t>
      </w:r>
      <w:r>
        <w:rPr>
          <w:rStyle w:val="CodesnippetChar"/>
        </w:rPr>
        <w:t>grep</w:t>
      </w:r>
      <w:r>
        <w:t xml:space="preserve"> of iets anders gebruiken!) aan bij het account van Harry? Vergelijk het met een ander account!</w:t>
      </w:r>
    </w:p>
    <w:bookmarkEnd w:id="50"/>
    <w:p w14:paraId="633642DB" w14:textId="77777777" w:rsidR="00881002" w:rsidRDefault="00881002" w:rsidP="00881002">
      <w:pPr>
        <w:pStyle w:val="ListParagraph"/>
        <w:numPr>
          <w:ilvl w:val="0"/>
          <w:numId w:val="73"/>
        </w:numPr>
        <w:spacing w:after="200" w:line="276" w:lineRule="auto"/>
      </w:pPr>
      <w:r>
        <w:t>Probeer of je nog met Harry kunt inloggen. Welke melding wordt er gegeven?</w:t>
      </w:r>
    </w:p>
    <w:p w14:paraId="33AFC0D3" w14:textId="77777777" w:rsidR="00881002" w:rsidRDefault="00881002" w:rsidP="00881002">
      <w:pPr>
        <w:pStyle w:val="ListParagraph"/>
        <w:numPr>
          <w:ilvl w:val="0"/>
          <w:numId w:val="73"/>
        </w:numPr>
        <w:spacing w:after="200" w:line="276" w:lineRule="auto"/>
      </w:pPr>
      <w:r>
        <w:t xml:space="preserve">Verwijder tenslotte het gebruikersaccount van “Leo </w:t>
      </w:r>
      <w:proofErr w:type="spellStart"/>
      <w:r>
        <w:t>Oser</w:t>
      </w:r>
      <w:proofErr w:type="spellEnd"/>
      <w:r>
        <w:t xml:space="preserve">”, inclusief zijn homedirectory en alles wat daarin staat. Laat zien hoe je dit doet. Het commando om een gebruiker aan te maken is </w:t>
      </w:r>
      <w:proofErr w:type="spellStart"/>
      <w:r w:rsidRPr="004B49E9">
        <w:rPr>
          <w:rStyle w:val="CodesnippetChar"/>
        </w:rPr>
        <w:t>useradd</w:t>
      </w:r>
      <w:proofErr w:type="spellEnd"/>
      <w:r>
        <w:t xml:space="preserve"> (of </w:t>
      </w:r>
      <w:proofErr w:type="spellStart"/>
      <w:r w:rsidRPr="004B49E9">
        <w:rPr>
          <w:rStyle w:val="CodesnippetChar"/>
        </w:rPr>
        <w:t>adduser</w:t>
      </w:r>
      <w:proofErr w:type="spellEnd"/>
      <w:r>
        <w:t>), wat zal het commando zijn om een gebruiker te verwijderen?</w:t>
      </w:r>
      <w:r>
        <w:br/>
        <w:t>Wordt er (zoals bij Windows) nog gevraagd of je het zeker weet?</w:t>
      </w:r>
    </w:p>
    <w:p w14:paraId="78851C64" w14:textId="77777777" w:rsidR="00881002" w:rsidRDefault="00881002" w:rsidP="00881002">
      <w:pPr>
        <w:pStyle w:val="ListParagraph"/>
        <w:numPr>
          <w:ilvl w:val="0"/>
          <w:numId w:val="73"/>
        </w:numPr>
        <w:spacing w:after="200" w:line="276" w:lineRule="auto"/>
      </w:pPr>
      <w:r>
        <w:t xml:space="preserve">Controleer of de gebruiker en zijn homedirectory ook daadwerkelijk zijn verdwenen. </w:t>
      </w:r>
    </w:p>
    <w:p w14:paraId="259F1BF2" w14:textId="2B70159C" w:rsidR="00881002" w:rsidRPr="00D60B00" w:rsidRDefault="00881002" w:rsidP="00881002">
      <w:pPr>
        <w:pStyle w:val="Heading2"/>
      </w:pPr>
      <w:bookmarkStart w:id="51" w:name="_Toc157783942"/>
      <w:proofErr w:type="spellStart"/>
      <w:r>
        <w:t>Beheersrechten</w:t>
      </w:r>
      <w:proofErr w:type="spellEnd"/>
      <w:r>
        <w:t xml:space="preserve"> geven met behulp van </w:t>
      </w:r>
      <w:proofErr w:type="spellStart"/>
      <w:r w:rsidRPr="00D60B00">
        <w:t>sudo</w:t>
      </w:r>
      <w:bookmarkEnd w:id="49"/>
      <w:bookmarkEnd w:id="51"/>
      <w:proofErr w:type="spellEnd"/>
    </w:p>
    <w:p w14:paraId="63FFD0E1" w14:textId="77777777" w:rsidR="00881002" w:rsidRDefault="00881002" w:rsidP="00881002">
      <w:pPr>
        <w:pStyle w:val="ListParagraph"/>
        <w:numPr>
          <w:ilvl w:val="0"/>
          <w:numId w:val="74"/>
        </w:numPr>
        <w:spacing w:after="200" w:line="276" w:lineRule="auto"/>
      </w:pPr>
      <w:r>
        <w:t xml:space="preserve">Pas de configuratie van </w:t>
      </w:r>
      <w:proofErr w:type="spellStart"/>
      <w:r w:rsidRPr="00685E03">
        <w:rPr>
          <w:rStyle w:val="CodesnippetChar"/>
        </w:rPr>
        <w:t>sudo</w:t>
      </w:r>
      <w:proofErr w:type="spellEnd"/>
      <w:r w:rsidRPr="00F93486">
        <w:rPr>
          <w:sz w:val="20"/>
        </w:rPr>
        <w:t xml:space="preserve"> </w:t>
      </w:r>
      <w:r>
        <w:t xml:space="preserve">aan, zodat de gebruiker </w:t>
      </w:r>
      <w:r w:rsidRPr="00685E03">
        <w:rPr>
          <w:rStyle w:val="CodesnippetChar"/>
        </w:rPr>
        <w:t>master</w:t>
      </w:r>
      <w:r w:rsidRPr="00F93486">
        <w:rPr>
          <w:sz w:val="20"/>
        </w:rPr>
        <w:t xml:space="preserve"> </w:t>
      </w:r>
      <w:r>
        <w:t xml:space="preserve">via </w:t>
      </w:r>
      <w:proofErr w:type="spellStart"/>
      <w:r w:rsidRPr="00685E03">
        <w:rPr>
          <w:rStyle w:val="CodesnippetChar"/>
        </w:rPr>
        <w:t>sudo</w:t>
      </w:r>
      <w:proofErr w:type="spellEnd"/>
      <w:r w:rsidRPr="00F93486">
        <w:rPr>
          <w:sz w:val="20"/>
        </w:rPr>
        <w:t xml:space="preserve"> </w:t>
      </w:r>
      <w:r>
        <w:t xml:space="preserve">commando’s als </w:t>
      </w:r>
      <w:r w:rsidRPr="00685E03">
        <w:rPr>
          <w:rStyle w:val="CodesnippetChar"/>
        </w:rPr>
        <w:t>root</w:t>
      </w:r>
      <w:r w:rsidRPr="00F93486">
        <w:rPr>
          <w:sz w:val="20"/>
        </w:rPr>
        <w:t xml:space="preserve"> </w:t>
      </w:r>
      <w:r>
        <w:t>mag uitvoeren.  Er zijn meerder mogelijkheden om dit voor elkaar te krijgen. De eerste mogelijkheid maakt de gebruiker lid van de ‘</w:t>
      </w:r>
      <w:proofErr w:type="spellStart"/>
      <w:r>
        <w:t>sudo</w:t>
      </w:r>
      <w:proofErr w:type="spellEnd"/>
      <w:r>
        <w:t xml:space="preserve">’ groep (In </w:t>
      </w:r>
      <w:proofErr w:type="spellStart"/>
      <w:r>
        <w:t>Rocky</w:t>
      </w:r>
      <w:proofErr w:type="spellEnd"/>
      <w:r>
        <w:t xml:space="preserve"> Linux heet deze groep “</w:t>
      </w:r>
      <w:proofErr w:type="spellStart"/>
      <w:r w:rsidRPr="00685E03">
        <w:rPr>
          <w:rStyle w:val="CodesnippetChar"/>
        </w:rPr>
        <w:t>wheel</w:t>
      </w:r>
      <w:proofErr w:type="spellEnd"/>
      <w:r>
        <w:t xml:space="preserve">”, de reden daarvoor is een beetje </w:t>
      </w:r>
      <w:hyperlink r:id="rId18" w:history="1">
        <w:r w:rsidRPr="00685E03">
          <w:rPr>
            <w:rStyle w:val="Hyperlink"/>
          </w:rPr>
          <w:t>vreemd verhaal</w:t>
        </w:r>
      </w:hyperlink>
      <w:r>
        <w:t xml:space="preserve">); dit is wat de installatiesoftware doet als je de optie “Make </w:t>
      </w:r>
      <w:proofErr w:type="spellStart"/>
      <w:r>
        <w:t>this</w:t>
      </w:r>
      <w:proofErr w:type="spellEnd"/>
      <w:r>
        <w:t xml:space="preserve"> user administrator” kiest bij het aanmaken van een gebruikersaccount) de tweede mogelijkheid is om </w:t>
      </w:r>
      <w:proofErr w:type="spellStart"/>
      <w:r w:rsidRPr="00D60B00">
        <w:rPr>
          <w:rStyle w:val="CodesnippetChar"/>
        </w:rPr>
        <w:t>visudo</w:t>
      </w:r>
      <w:proofErr w:type="spellEnd"/>
      <w:r>
        <w:t xml:space="preserve"> te gebruiken, waarmee configuratiebestand </w:t>
      </w:r>
      <w:r w:rsidRPr="00B44229">
        <w:rPr>
          <w:rStyle w:val="CodesnippetChar"/>
        </w:rPr>
        <w:t>/</w:t>
      </w:r>
      <w:proofErr w:type="spellStart"/>
      <w:r w:rsidRPr="00B44229">
        <w:rPr>
          <w:rStyle w:val="CodesnippetChar"/>
        </w:rPr>
        <w:t>etc</w:t>
      </w:r>
      <w:proofErr w:type="spellEnd"/>
      <w:r w:rsidRPr="00B44229">
        <w:rPr>
          <w:rStyle w:val="CodesnippetChar"/>
        </w:rPr>
        <w:t>/</w:t>
      </w:r>
      <w:proofErr w:type="spellStart"/>
      <w:r w:rsidRPr="00B44229">
        <w:rPr>
          <w:rStyle w:val="CodesnippetChar"/>
        </w:rPr>
        <w:t>sudoers</w:t>
      </w:r>
      <w:proofErr w:type="spellEnd"/>
      <w:r>
        <w:t xml:space="preserve"> kan worden aangepast.</w:t>
      </w:r>
    </w:p>
    <w:p w14:paraId="67FD29E4" w14:textId="77777777" w:rsidR="00881002" w:rsidRDefault="00881002" w:rsidP="00881002">
      <w:pPr>
        <w:pStyle w:val="ListParagraph"/>
        <w:numPr>
          <w:ilvl w:val="1"/>
          <w:numId w:val="37"/>
        </w:numPr>
        <w:spacing w:line="276" w:lineRule="auto"/>
      </w:pPr>
      <w:r>
        <w:t>Welke aanpassingen heb je gemaakt?</w:t>
      </w:r>
    </w:p>
    <w:p w14:paraId="1F5217F1" w14:textId="77777777" w:rsidR="00881002" w:rsidRDefault="00881002" w:rsidP="00881002">
      <w:pPr>
        <w:pStyle w:val="ListParagraph"/>
        <w:numPr>
          <w:ilvl w:val="0"/>
          <w:numId w:val="74"/>
        </w:numPr>
        <w:spacing w:after="200" w:line="276" w:lineRule="auto"/>
      </w:pPr>
      <w:r>
        <w:t>Test de configuratie door</w:t>
      </w:r>
    </w:p>
    <w:p w14:paraId="2B6D4A00" w14:textId="77777777" w:rsidR="00881002" w:rsidRDefault="00881002" w:rsidP="00881002">
      <w:pPr>
        <w:pStyle w:val="ListParagraph"/>
        <w:numPr>
          <w:ilvl w:val="1"/>
          <w:numId w:val="37"/>
        </w:numPr>
        <w:spacing w:line="276" w:lineRule="auto"/>
      </w:pPr>
      <w:r>
        <w:t xml:space="preserve">eerst zonder </w:t>
      </w:r>
      <w:proofErr w:type="spellStart"/>
      <w:r w:rsidRPr="00E134B7">
        <w:rPr>
          <w:rStyle w:val="CodesnippetChar"/>
        </w:rPr>
        <w:t>sudo</w:t>
      </w:r>
      <w:proofErr w:type="spellEnd"/>
      <w:r w:rsidRPr="00BA17C5">
        <w:t xml:space="preserve"> </w:t>
      </w:r>
      <w:r>
        <w:t xml:space="preserve">te proberen een bestand aan te maken in </w:t>
      </w:r>
      <w:r w:rsidRPr="00E134B7">
        <w:rPr>
          <w:rStyle w:val="CodesnippetChar"/>
        </w:rPr>
        <w:t>/root</w:t>
      </w:r>
      <w:r w:rsidRPr="00BA17C5">
        <w:t xml:space="preserve"> </w:t>
      </w:r>
      <w:r>
        <w:t>(bijvoorbeeld doormiddel van “</w:t>
      </w:r>
      <w:proofErr w:type="spellStart"/>
      <w:r w:rsidRPr="002539FB">
        <w:rPr>
          <w:rStyle w:val="CodesnippetChar"/>
        </w:rPr>
        <w:t>cp</w:t>
      </w:r>
      <w:proofErr w:type="spellEnd"/>
      <w:r w:rsidRPr="002539FB">
        <w:rPr>
          <w:rStyle w:val="CodesnippetChar"/>
        </w:rPr>
        <w:t xml:space="preserve"> -v /</w:t>
      </w:r>
      <w:proofErr w:type="spellStart"/>
      <w:r w:rsidRPr="002539FB">
        <w:rPr>
          <w:rStyle w:val="CodesnippetChar"/>
        </w:rPr>
        <w:t>etc</w:t>
      </w:r>
      <w:proofErr w:type="spellEnd"/>
      <w:r w:rsidRPr="002539FB">
        <w:rPr>
          <w:rStyle w:val="CodesnippetChar"/>
        </w:rPr>
        <w:t>/hosts /root/</w:t>
      </w:r>
      <w:r>
        <w:t>”)</w:t>
      </w:r>
    </w:p>
    <w:p w14:paraId="1ABCA67D" w14:textId="77777777" w:rsidR="00881002" w:rsidRDefault="00881002" w:rsidP="00881002">
      <w:pPr>
        <w:pStyle w:val="ListParagraph"/>
        <w:numPr>
          <w:ilvl w:val="1"/>
          <w:numId w:val="37"/>
        </w:numPr>
        <w:spacing w:line="276" w:lineRule="auto"/>
      </w:pPr>
      <w:r>
        <w:t xml:space="preserve">en vervolgens met gebruik van </w:t>
      </w:r>
      <w:proofErr w:type="spellStart"/>
      <w:r w:rsidRPr="00B44229">
        <w:rPr>
          <w:rStyle w:val="CodesnippetChar"/>
        </w:rPr>
        <w:t>sudo</w:t>
      </w:r>
      <w:proofErr w:type="spellEnd"/>
      <w:r w:rsidRPr="002539FB">
        <w:t xml:space="preserve"> (voer hetzelfde commando uit met “</w:t>
      </w:r>
      <w:proofErr w:type="spellStart"/>
      <w:r>
        <w:rPr>
          <w:rStyle w:val="CodesnippetChar"/>
        </w:rPr>
        <w:t>sudo</w:t>
      </w:r>
      <w:proofErr w:type="spellEnd"/>
      <w:r w:rsidRPr="002539FB">
        <w:t>” ervoor)</w:t>
      </w:r>
      <w:r>
        <w:t>.</w:t>
      </w:r>
    </w:p>
    <w:p w14:paraId="0C7B793B" w14:textId="7A47E5CE" w:rsidR="00881002" w:rsidRDefault="00881002" w:rsidP="00881002">
      <w:pPr>
        <w:pStyle w:val="ListParagraph"/>
        <w:spacing w:after="200" w:line="276" w:lineRule="auto"/>
        <w:ind w:firstLine="0"/>
      </w:pPr>
      <w:r>
        <w:t>Wat is het verschil?</w:t>
      </w:r>
    </w:p>
    <w:p w14:paraId="3060019B" w14:textId="77777777" w:rsidR="0088726F" w:rsidRPr="0088726F" w:rsidRDefault="0088726F" w:rsidP="0088726F">
      <w:pPr>
        <w:pStyle w:val="Heading1"/>
      </w:pPr>
      <w:r w:rsidRPr="0088726F">
        <w:lastRenderedPageBreak/>
        <w:t>Criteria voor aftekenen</w:t>
      </w:r>
    </w:p>
    <w:p w14:paraId="6E2A6408" w14:textId="77777777" w:rsidR="0088726F" w:rsidRPr="0088726F" w:rsidRDefault="0088726F" w:rsidP="0088726F">
      <w:r w:rsidRPr="0088726F">
        <w:t>Om de opdracht afgetekend te krijgen moet je je docent de volgende zaken kunnen tonen en toelichting kunnen geven  (aan alle onderdelen moet voldaan worden!):</w:t>
      </w:r>
    </w:p>
    <w:p w14:paraId="6B4C871B" w14:textId="77777777" w:rsidR="0088726F" w:rsidRPr="0088726F" w:rsidRDefault="0088726F" w:rsidP="0088726F">
      <w:pPr>
        <w:numPr>
          <w:ilvl w:val="0"/>
          <w:numId w:val="113"/>
        </w:numPr>
      </w:pPr>
      <w:r w:rsidRPr="0088726F">
        <w:t>Je eerste, handmatig geïnstalleerde Linux VM draait en kunt de output van het commando "</w:t>
      </w:r>
      <w:proofErr w:type="spellStart"/>
      <w:r w:rsidRPr="0088726F">
        <w:t>id</w:t>
      </w:r>
      <w:proofErr w:type="spellEnd"/>
      <w:r w:rsidRPr="0088726F">
        <w:t>" tonen (waaruit blijkt welke gebruikersnaam je hebt gekozen);</w:t>
      </w:r>
    </w:p>
    <w:p w14:paraId="324CE471" w14:textId="0653B261" w:rsidR="0088726F" w:rsidRDefault="0088726F" w:rsidP="0088726F">
      <w:pPr>
        <w:numPr>
          <w:ilvl w:val="0"/>
          <w:numId w:val="113"/>
        </w:numPr>
      </w:pPr>
      <w:r w:rsidRPr="0088726F">
        <w:t xml:space="preserve">Je tweede, automatisch geïnstalleerde Linux VM draait en je kunt de output van het commando </w:t>
      </w:r>
      <w:r>
        <w:t>“</w:t>
      </w:r>
      <w:proofErr w:type="spellStart"/>
      <w:r w:rsidRPr="0088726F">
        <w:rPr>
          <w:rStyle w:val="CodeblockChar"/>
          <w:lang w:val="nl-NL"/>
        </w:rPr>
        <w:t>sudo</w:t>
      </w:r>
      <w:proofErr w:type="spellEnd"/>
      <w:r w:rsidRPr="0088726F">
        <w:rPr>
          <w:rStyle w:val="CodeblockChar"/>
          <w:lang w:val="nl-NL"/>
        </w:rPr>
        <w:t xml:space="preserve"> grep 'Last change:' /root/</w:t>
      </w:r>
      <w:proofErr w:type="spellStart"/>
      <w:r w:rsidR="006508CB">
        <w:rPr>
          <w:rStyle w:val="CodeblockChar"/>
          <w:lang w:val="nl-NL"/>
        </w:rPr>
        <w:t>original</w:t>
      </w:r>
      <w:r w:rsidRPr="0088726F">
        <w:rPr>
          <w:rStyle w:val="CodeblockChar"/>
          <w:lang w:val="nl-NL"/>
        </w:rPr>
        <w:t>-ks.cfg</w:t>
      </w:r>
      <w:proofErr w:type="spellEnd"/>
      <w:r>
        <w:t>”</w:t>
      </w:r>
      <w:r w:rsidRPr="0088726F">
        <w:t xml:space="preserve"> tonen (en dit toont een waarde die overeenkomt met dezelfde regel in </w:t>
      </w:r>
      <w:hyperlink r:id="rId19" w:tgtFrame="_blank" w:history="1">
        <w:r w:rsidR="008B57C5">
          <w:rPr>
            <w:rStyle w:val="Hyperlink"/>
          </w:rPr>
          <w:t>https://edu.nl/xhvjm</w:t>
        </w:r>
      </w:hyperlink>
      <w:r w:rsidRPr="0088726F">
        <w:t xml:space="preserve">); </w:t>
      </w:r>
    </w:p>
    <w:p w14:paraId="39A3FD83" w14:textId="77777777" w:rsidR="0088726F" w:rsidRDefault="0088726F" w:rsidP="0088726F">
      <w:pPr>
        <w:numPr>
          <w:ilvl w:val="0"/>
          <w:numId w:val="113"/>
        </w:numPr>
      </w:pPr>
      <w:r w:rsidRPr="0088726F">
        <w:t xml:space="preserve">Op een van beide Linux </w:t>
      </w:r>
      <w:proofErr w:type="spellStart"/>
      <w:r w:rsidRPr="0088726F">
        <w:t>VM's</w:t>
      </w:r>
      <w:proofErr w:type="spellEnd"/>
      <w:r w:rsidRPr="0088726F">
        <w:t xml:space="preserve"> kun je met de output van commando </w:t>
      </w:r>
      <w:r>
        <w:t>“</w:t>
      </w:r>
      <w:proofErr w:type="spellStart"/>
      <w:r w:rsidRPr="0088726F">
        <w:rPr>
          <w:rStyle w:val="CodeblockChar"/>
          <w:lang w:val="nl-NL"/>
        </w:rPr>
        <w:t>rpm</w:t>
      </w:r>
      <w:proofErr w:type="spellEnd"/>
      <w:r w:rsidRPr="0088726F">
        <w:rPr>
          <w:rStyle w:val="CodeblockChar"/>
          <w:lang w:val="nl-NL"/>
        </w:rPr>
        <w:t xml:space="preserve"> -</w:t>
      </w:r>
      <w:proofErr w:type="spellStart"/>
      <w:r w:rsidRPr="0088726F">
        <w:rPr>
          <w:rStyle w:val="CodeblockChar"/>
          <w:lang w:val="nl-NL"/>
        </w:rPr>
        <w:t>qa</w:t>
      </w:r>
      <w:proofErr w:type="spellEnd"/>
      <w:r w:rsidRPr="0088726F">
        <w:rPr>
          <w:rStyle w:val="CodeblockChar"/>
          <w:lang w:val="nl-NL"/>
        </w:rPr>
        <w:t xml:space="preserve"> </w:t>
      </w:r>
      <w:proofErr w:type="spellStart"/>
      <w:r w:rsidRPr="0088726F">
        <w:rPr>
          <w:rStyle w:val="CodeblockChar"/>
          <w:lang w:val="nl-NL"/>
        </w:rPr>
        <w:t>wireshark</w:t>
      </w:r>
      <w:proofErr w:type="spellEnd"/>
      <w:r>
        <w:t xml:space="preserve">” </w:t>
      </w:r>
      <w:r w:rsidRPr="0088726F">
        <w:t xml:space="preserve">tonen dat je </w:t>
      </w:r>
      <w:proofErr w:type="spellStart"/>
      <w:r w:rsidRPr="0088726F">
        <w:t>Wireshark</w:t>
      </w:r>
      <w:proofErr w:type="spellEnd"/>
      <w:r w:rsidRPr="0088726F">
        <w:t xml:space="preserve"> succesvol geïnstalleerd hebt; </w:t>
      </w:r>
    </w:p>
    <w:p w14:paraId="381225F2" w14:textId="710DCDFB" w:rsidR="0088726F" w:rsidRPr="0088726F" w:rsidRDefault="0088726F" w:rsidP="0088726F">
      <w:pPr>
        <w:numPr>
          <w:ilvl w:val="0"/>
          <w:numId w:val="113"/>
        </w:numPr>
      </w:pPr>
      <w:r w:rsidRPr="0088726F">
        <w:t xml:space="preserve">Op de Linux VM waar je de gebruikers hebt aangemaakt kun je inloggen als gebruiker master en succesvol het commando </w:t>
      </w:r>
      <w:r>
        <w:t>“</w:t>
      </w:r>
      <w:proofErr w:type="spellStart"/>
      <w:r w:rsidRPr="0088726F">
        <w:rPr>
          <w:rStyle w:val="CodeblockChar"/>
          <w:lang w:val="nl-NL"/>
        </w:rPr>
        <w:t>sudo</w:t>
      </w:r>
      <w:proofErr w:type="spellEnd"/>
      <w:r w:rsidRPr="0088726F">
        <w:rPr>
          <w:rStyle w:val="CodeblockChar"/>
          <w:lang w:val="nl-NL"/>
        </w:rPr>
        <w:t xml:space="preserve"> grep master /</w:t>
      </w:r>
      <w:proofErr w:type="spellStart"/>
      <w:r w:rsidRPr="0088726F">
        <w:rPr>
          <w:rStyle w:val="CodeblockChar"/>
          <w:lang w:val="nl-NL"/>
        </w:rPr>
        <w:t>etc</w:t>
      </w:r>
      <w:proofErr w:type="spellEnd"/>
      <w:r w:rsidRPr="0088726F">
        <w:rPr>
          <w:rStyle w:val="CodeblockChar"/>
          <w:lang w:val="nl-NL"/>
        </w:rPr>
        <w:t>/</w:t>
      </w:r>
      <w:proofErr w:type="spellStart"/>
      <w:r w:rsidRPr="0088726F">
        <w:rPr>
          <w:rStyle w:val="CodeblockChar"/>
          <w:lang w:val="nl-NL"/>
        </w:rPr>
        <w:t>shadow</w:t>
      </w:r>
      <w:proofErr w:type="spellEnd"/>
      <w:r>
        <w:t>”</w:t>
      </w:r>
      <w:r w:rsidRPr="0088726F">
        <w:t xml:space="preserve"> uitvoeren terwijl het commando </w:t>
      </w:r>
      <w:r>
        <w:t>“</w:t>
      </w:r>
      <w:r w:rsidRPr="0088726F">
        <w:rPr>
          <w:rStyle w:val="CodeblockChar"/>
          <w:lang w:val="nl-NL"/>
        </w:rPr>
        <w:t>grep master /</w:t>
      </w:r>
      <w:proofErr w:type="spellStart"/>
      <w:r w:rsidRPr="0088726F">
        <w:rPr>
          <w:rStyle w:val="CodeblockChar"/>
          <w:lang w:val="nl-NL"/>
        </w:rPr>
        <w:t>etc</w:t>
      </w:r>
      <w:proofErr w:type="spellEnd"/>
      <w:r w:rsidRPr="0088726F">
        <w:rPr>
          <w:rStyle w:val="CodeblockChar"/>
          <w:lang w:val="nl-NL"/>
        </w:rPr>
        <w:t>/</w:t>
      </w:r>
      <w:proofErr w:type="spellStart"/>
      <w:r w:rsidRPr="0088726F">
        <w:rPr>
          <w:rStyle w:val="CodeblockChar"/>
          <w:lang w:val="nl-NL"/>
        </w:rPr>
        <w:t>shadow</w:t>
      </w:r>
      <w:proofErr w:type="spellEnd"/>
      <w:r>
        <w:t>”</w:t>
      </w:r>
      <w:r w:rsidRPr="0088726F">
        <w:t xml:space="preserve"> (dus hetzelfde zonder </w:t>
      </w:r>
      <w:r>
        <w:t>“</w:t>
      </w:r>
      <w:proofErr w:type="spellStart"/>
      <w:r w:rsidRPr="0088726F">
        <w:rPr>
          <w:rStyle w:val="CodesnippetChar"/>
        </w:rPr>
        <w:t>sudo</w:t>
      </w:r>
      <w:proofErr w:type="spellEnd"/>
      <w:r>
        <w:t>”</w:t>
      </w:r>
      <w:r w:rsidRPr="0088726F">
        <w:t xml:space="preserve"> aan het begin) een foutmelding geeft.</w:t>
      </w:r>
    </w:p>
    <w:sectPr w:rsidR="0088726F" w:rsidRPr="0088726F" w:rsidSect="009C4DC9">
      <w:footerReference w:type="default" r:id="rId20"/>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EE9D5" w14:textId="77777777" w:rsidR="00492BC4" w:rsidRDefault="00492BC4" w:rsidP="009A50F3">
      <w:r>
        <w:separator/>
      </w:r>
    </w:p>
  </w:endnote>
  <w:endnote w:type="continuationSeparator" w:id="0">
    <w:p w14:paraId="0AA1A660" w14:textId="77777777" w:rsidR="00492BC4" w:rsidRDefault="00492BC4" w:rsidP="009A50F3">
      <w:r>
        <w:continuationSeparator/>
      </w:r>
    </w:p>
  </w:endnote>
  <w:endnote w:type="continuationNotice" w:id="1">
    <w:p w14:paraId="032D4831" w14:textId="77777777" w:rsidR="00492BC4" w:rsidRDefault="00492B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3F2A5894" w14:textId="77777777" w:rsidTr="008D4D94">
      <w:tc>
        <w:tcPr>
          <w:tcW w:w="4500" w:type="pct"/>
          <w:tcBorders>
            <w:top w:val="single" w:sz="4" w:space="0" w:color="000000"/>
          </w:tcBorders>
        </w:tcPr>
        <w:p w14:paraId="5AF3D6EC" w14:textId="1AF08A3B" w:rsidR="00E16DA6" w:rsidRPr="001628B5" w:rsidRDefault="00E16DA6" w:rsidP="00936EC8">
          <w:pPr>
            <w:pStyle w:val="Footer"/>
          </w:pPr>
          <w:r w:rsidRPr="00B744A0">
            <w:t xml:space="preserve">HU | ICT | </w:t>
          </w:r>
          <w:r>
            <w:fldChar w:fldCharType="begin"/>
          </w:r>
          <w:r w:rsidRPr="00B744A0">
            <w:instrText xml:space="preserve"> SUBJECT   \* MERGEFORMAT </w:instrText>
          </w:r>
          <w:r>
            <w:fldChar w:fldCharType="separate"/>
          </w:r>
          <w:r w:rsidR="003B6531">
            <w:t>TICT-CV1SE2-24</w:t>
          </w:r>
          <w:r>
            <w:fldChar w:fldCharType="end"/>
          </w:r>
          <w:r w:rsidRPr="00B744A0">
            <w:t xml:space="preserve"> | </w:t>
          </w:r>
          <w:r>
            <w:fldChar w:fldCharType="begin"/>
          </w:r>
          <w:r w:rsidRPr="00B744A0">
            <w:instrText xml:space="preserve"> STYLEREF  "Heading </w:instrText>
          </w:r>
          <w:r w:rsidR="004A3B29" w:rsidRPr="00B744A0">
            <w:instrText>1</w:instrText>
          </w:r>
          <w:r w:rsidRPr="00B744A0">
            <w:instrText xml:space="preserve">"  \* MERGEFORMAT </w:instrText>
          </w:r>
          <w:r>
            <w:fldChar w:fldCharType="separate"/>
          </w:r>
          <w:r w:rsidR="00E814D4">
            <w:rPr>
              <w:noProof/>
            </w:rPr>
            <w:t>Opdracht: installatie van Linux VM’s</w:t>
          </w:r>
          <w:r>
            <w:rPr>
              <w:noProof/>
            </w:rPr>
            <w:fldChar w:fldCharType="end"/>
          </w:r>
        </w:p>
      </w:tc>
      <w:tc>
        <w:tcPr>
          <w:tcW w:w="500" w:type="pct"/>
          <w:tcBorders>
            <w:top w:val="single" w:sz="4" w:space="0" w:color="C0504D"/>
          </w:tcBorders>
          <w:shd w:val="clear" w:color="auto" w:fill="943634"/>
        </w:tcPr>
        <w:p w14:paraId="578908FB"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569505F9"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94E13" w14:textId="77777777" w:rsidR="00492BC4" w:rsidRDefault="00492BC4" w:rsidP="009A50F3">
      <w:r>
        <w:separator/>
      </w:r>
    </w:p>
  </w:footnote>
  <w:footnote w:type="continuationSeparator" w:id="0">
    <w:p w14:paraId="2468EE3E" w14:textId="77777777" w:rsidR="00492BC4" w:rsidRDefault="00492BC4" w:rsidP="009A50F3">
      <w:r>
        <w:continuationSeparator/>
      </w:r>
    </w:p>
  </w:footnote>
  <w:footnote w:type="continuationNotice" w:id="1">
    <w:p w14:paraId="5AD61C1F" w14:textId="77777777" w:rsidR="00492BC4" w:rsidRDefault="00492BC4">
      <w:pPr>
        <w:spacing w:line="240" w:lineRule="auto"/>
      </w:pPr>
    </w:p>
  </w:footnote>
  <w:footnote w:id="2">
    <w:p w14:paraId="01BEA121" w14:textId="28AC5D8B" w:rsidR="002612EE" w:rsidRPr="003E6782" w:rsidRDefault="002612EE" w:rsidP="002612EE">
      <w:pPr>
        <w:pStyle w:val="FootnoteText"/>
      </w:pPr>
      <w:r>
        <w:rPr>
          <w:rStyle w:val="FootnoteReference"/>
        </w:rPr>
        <w:footnoteRef/>
      </w:r>
      <w:r>
        <w:t xml:space="preserve"> </w:t>
      </w:r>
      <w:bookmarkStart w:id="10" w:name="_Hlk143189587"/>
      <w:r>
        <w:t xml:space="preserve">Voor deze eerste installatie werkt de </w:t>
      </w:r>
      <w:r>
        <w:rPr>
          <w:i/>
        </w:rPr>
        <w:t>Boot</w:t>
      </w:r>
      <w:r>
        <w:t xml:space="preserve"> of </w:t>
      </w:r>
      <w:proofErr w:type="spellStart"/>
      <w:r>
        <w:rPr>
          <w:i/>
          <w:iCs/>
        </w:rPr>
        <w:t>Minimal</w:t>
      </w:r>
      <w:proofErr w:type="spellEnd"/>
      <w:r>
        <w:rPr>
          <w:i/>
          <w:iCs/>
        </w:rPr>
        <w:t xml:space="preserve"> </w:t>
      </w:r>
      <w:r>
        <w:t xml:space="preserve">ISO ook wel, maar voor de </w:t>
      </w:r>
      <w:bookmarkEnd w:id="10"/>
      <w:r w:rsidR="00790C3F">
        <w:t xml:space="preserve">geautomatiseerde </w:t>
      </w:r>
      <w:r>
        <w:t>installatie niet.</w:t>
      </w:r>
    </w:p>
  </w:footnote>
  <w:footnote w:id="3">
    <w:p w14:paraId="093826BD" w14:textId="77777777" w:rsidR="002612EE" w:rsidRPr="00220729" w:rsidRDefault="002612EE" w:rsidP="002612EE">
      <w:pPr>
        <w:pStyle w:val="FootnoteText"/>
      </w:pPr>
      <w:r>
        <w:rPr>
          <w:rStyle w:val="FootnoteReference"/>
        </w:rPr>
        <w:footnoteRef/>
      </w:r>
      <w:r w:rsidRPr="00220729">
        <w:t xml:space="preserve"> Conform </w:t>
      </w:r>
      <w:hyperlink r:id="rId1" w:history="1">
        <w:r w:rsidRPr="00220729">
          <w:rPr>
            <w:rStyle w:val="Hyperlink"/>
          </w:rPr>
          <w:t>https://access.redhat.com/articles/rhel-limits</w:t>
        </w:r>
      </w:hyperlink>
    </w:p>
  </w:footnote>
  <w:footnote w:id="4">
    <w:p w14:paraId="2C8B48B9" w14:textId="349A751D" w:rsidR="00B744A0" w:rsidRPr="00B744A0" w:rsidRDefault="00B744A0">
      <w:pPr>
        <w:pStyle w:val="FootnoteText"/>
      </w:pPr>
      <w:r>
        <w:rPr>
          <w:rStyle w:val="FootnoteReference"/>
        </w:rPr>
        <w:footnoteRef/>
      </w:r>
      <w:r>
        <w:t xml:space="preserve"> </w:t>
      </w:r>
      <w:r w:rsidRPr="00B744A0">
        <w:t xml:space="preserve">Zie </w:t>
      </w:r>
      <w:r w:rsidRPr="00B744A0">
        <w:rPr>
          <w:i/>
          <w:iCs/>
        </w:rPr>
        <w:fldChar w:fldCharType="begin"/>
      </w:r>
      <w:r w:rsidRPr="00B744A0">
        <w:rPr>
          <w:i/>
          <w:iCs/>
        </w:rPr>
        <w:instrText xml:space="preserve"> REF _Ref185433920 \h </w:instrText>
      </w:r>
      <w:r>
        <w:rPr>
          <w:i/>
          <w:iCs/>
        </w:rPr>
        <w:instrText xml:space="preserve"> \* MERGEFORMAT </w:instrText>
      </w:r>
      <w:r w:rsidRPr="00B744A0">
        <w:rPr>
          <w:i/>
          <w:iCs/>
        </w:rPr>
      </w:r>
      <w:r w:rsidRPr="00B744A0">
        <w:rPr>
          <w:i/>
          <w:iCs/>
        </w:rPr>
        <w:fldChar w:fldCharType="separate"/>
      </w:r>
      <w:r w:rsidR="003B6531" w:rsidRPr="003B6531">
        <w:rPr>
          <w:i/>
          <w:iCs/>
        </w:rPr>
        <w:t>Opdracht: Linux gebruikers</w:t>
      </w:r>
      <w:r w:rsidRPr="00B744A0">
        <w:rPr>
          <w:i/>
          <w:iCs/>
        </w:rPr>
        <w:fldChar w:fldCharType="end"/>
      </w:r>
      <w:r>
        <w:t xml:space="preserve"> verderop in dit document voor meer informatie over </w:t>
      </w:r>
      <w:proofErr w:type="spellStart"/>
      <w:r w:rsidRPr="00B744A0">
        <w:rPr>
          <w:rStyle w:val="CodesnippetChar"/>
        </w:rPr>
        <w:t>sudo</w:t>
      </w:r>
      <w:proofErr w:type="spellEnd"/>
    </w:p>
  </w:footnote>
  <w:footnote w:id="5">
    <w:p w14:paraId="4A2ECED9" w14:textId="77777777" w:rsidR="00790C3F" w:rsidRPr="00B744A0" w:rsidRDefault="00790C3F" w:rsidP="00790C3F">
      <w:pPr>
        <w:pStyle w:val="FootnoteText"/>
      </w:pPr>
      <w:r>
        <w:rPr>
          <w:rStyle w:val="FootnoteReference"/>
        </w:rPr>
        <w:footnoteRef/>
      </w:r>
      <w:r w:rsidRPr="00B744A0">
        <w:t xml:space="preserve"> Conform </w:t>
      </w:r>
      <w:hyperlink r:id="rId2" w:history="1">
        <w:r w:rsidRPr="00B744A0">
          <w:rPr>
            <w:rStyle w:val="Hyperlink"/>
          </w:rPr>
          <w:t>https://access.redhat.com/articles/rhel-limits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4"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44226"/>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1"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37"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A4739B5"/>
    <w:multiLevelType w:val="multilevel"/>
    <w:tmpl w:val="06C8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5"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0"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7"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1"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2"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9"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2"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7"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8"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9"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2"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5"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9"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66"/>
  </w:num>
  <w:num w:numId="2" w16cid:durableId="480000838">
    <w:abstractNumId w:val="36"/>
  </w:num>
  <w:num w:numId="3" w16cid:durableId="779300430">
    <w:abstractNumId w:val="112"/>
  </w:num>
  <w:num w:numId="4" w16cid:durableId="1901091273">
    <w:abstractNumId w:val="72"/>
  </w:num>
  <w:num w:numId="5" w16cid:durableId="220797900">
    <w:abstractNumId w:val="96"/>
  </w:num>
  <w:num w:numId="6" w16cid:durableId="1101487880">
    <w:abstractNumId w:val="2"/>
  </w:num>
  <w:num w:numId="7" w16cid:durableId="601187085">
    <w:abstractNumId w:val="111"/>
  </w:num>
  <w:num w:numId="8" w16cid:durableId="1560286804">
    <w:abstractNumId w:val="53"/>
  </w:num>
  <w:num w:numId="9" w16cid:durableId="1467235308">
    <w:abstractNumId w:val="79"/>
  </w:num>
  <w:num w:numId="10" w16cid:durableId="953056157">
    <w:abstractNumId w:val="106"/>
  </w:num>
  <w:num w:numId="11" w16cid:durableId="1350794666">
    <w:abstractNumId w:val="54"/>
  </w:num>
  <w:num w:numId="12" w16cid:durableId="1382821261">
    <w:abstractNumId w:val="101"/>
  </w:num>
  <w:num w:numId="13" w16cid:durableId="1899365698">
    <w:abstractNumId w:val="75"/>
  </w:num>
  <w:num w:numId="14" w16cid:durableId="1342510805">
    <w:abstractNumId w:val="38"/>
  </w:num>
  <w:num w:numId="15" w16cid:durableId="1877110268">
    <w:abstractNumId w:val="64"/>
  </w:num>
  <w:num w:numId="16" w16cid:durableId="273292518">
    <w:abstractNumId w:val="77"/>
  </w:num>
  <w:num w:numId="17" w16cid:durableId="893931993">
    <w:abstractNumId w:val="9"/>
  </w:num>
  <w:num w:numId="18" w16cid:durableId="1314602074">
    <w:abstractNumId w:val="86"/>
  </w:num>
  <w:num w:numId="19" w16cid:durableId="805313222">
    <w:abstractNumId w:val="100"/>
  </w:num>
  <w:num w:numId="20" w16cid:durableId="1841119074">
    <w:abstractNumId w:val="95"/>
  </w:num>
  <w:num w:numId="21" w16cid:durableId="1569460113">
    <w:abstractNumId w:val="48"/>
  </w:num>
  <w:num w:numId="22" w16cid:durableId="750085655">
    <w:abstractNumId w:val="80"/>
  </w:num>
  <w:num w:numId="23" w16cid:durableId="446311715">
    <w:abstractNumId w:val="46"/>
  </w:num>
  <w:num w:numId="24" w16cid:durableId="1522432355">
    <w:abstractNumId w:val="56"/>
  </w:num>
  <w:num w:numId="25" w16cid:durableId="1884907290">
    <w:abstractNumId w:val="87"/>
  </w:num>
  <w:num w:numId="26" w16cid:durableId="1917550012">
    <w:abstractNumId w:val="69"/>
  </w:num>
  <w:num w:numId="27" w16cid:durableId="1275794991">
    <w:abstractNumId w:val="76"/>
  </w:num>
  <w:num w:numId="28" w16cid:durableId="992679011">
    <w:abstractNumId w:val="83"/>
  </w:num>
  <w:num w:numId="29" w16cid:durableId="1295217300">
    <w:abstractNumId w:val="55"/>
  </w:num>
  <w:num w:numId="30" w16cid:durableId="1803495936">
    <w:abstractNumId w:val="23"/>
  </w:num>
  <w:num w:numId="31" w16cid:durableId="609900630">
    <w:abstractNumId w:val="12"/>
  </w:num>
  <w:num w:numId="32" w16cid:durableId="78408175">
    <w:abstractNumId w:val="0"/>
  </w:num>
  <w:num w:numId="33" w16cid:durableId="1997222142">
    <w:abstractNumId w:val="13"/>
  </w:num>
  <w:num w:numId="34" w16cid:durableId="2145077971">
    <w:abstractNumId w:val="50"/>
  </w:num>
  <w:num w:numId="35" w16cid:durableId="864636783">
    <w:abstractNumId w:val="107"/>
  </w:num>
  <w:num w:numId="36" w16cid:durableId="1221019051">
    <w:abstractNumId w:val="67"/>
  </w:num>
  <w:num w:numId="37" w16cid:durableId="265577801">
    <w:abstractNumId w:val="102"/>
  </w:num>
  <w:num w:numId="38" w16cid:durableId="1663269120">
    <w:abstractNumId w:val="4"/>
  </w:num>
  <w:num w:numId="39" w16cid:durableId="235214487">
    <w:abstractNumId w:val="16"/>
  </w:num>
  <w:num w:numId="40" w16cid:durableId="1515605980">
    <w:abstractNumId w:val="42"/>
  </w:num>
  <w:num w:numId="41" w16cid:durableId="1378048304">
    <w:abstractNumId w:val="71"/>
  </w:num>
  <w:num w:numId="42" w16cid:durableId="145753595">
    <w:abstractNumId w:val="10"/>
  </w:num>
  <w:num w:numId="43" w16cid:durableId="1772820248">
    <w:abstractNumId w:val="73"/>
  </w:num>
  <w:num w:numId="44" w16cid:durableId="107625128">
    <w:abstractNumId w:val="49"/>
  </w:num>
  <w:num w:numId="45" w16cid:durableId="266043123">
    <w:abstractNumId w:val="7"/>
  </w:num>
  <w:num w:numId="46" w16cid:durableId="629360504">
    <w:abstractNumId w:val="3"/>
  </w:num>
  <w:num w:numId="47" w16cid:durableId="1893997924">
    <w:abstractNumId w:val="68"/>
  </w:num>
  <w:num w:numId="48" w16cid:durableId="689139596">
    <w:abstractNumId w:val="34"/>
  </w:num>
  <w:num w:numId="49" w16cid:durableId="1060982739">
    <w:abstractNumId w:val="60"/>
  </w:num>
  <w:num w:numId="50" w16cid:durableId="516430052">
    <w:abstractNumId w:val="29"/>
  </w:num>
  <w:num w:numId="51" w16cid:durableId="278608367">
    <w:abstractNumId w:val="39"/>
  </w:num>
  <w:num w:numId="52" w16cid:durableId="1530415155">
    <w:abstractNumId w:val="14"/>
  </w:num>
  <w:num w:numId="53" w16cid:durableId="2029720051">
    <w:abstractNumId w:val="1"/>
  </w:num>
  <w:num w:numId="54" w16cid:durableId="1270090206">
    <w:abstractNumId w:val="109"/>
  </w:num>
  <w:num w:numId="55" w16cid:durableId="2001038350">
    <w:abstractNumId w:val="8"/>
  </w:num>
  <w:num w:numId="56" w16cid:durableId="456795969">
    <w:abstractNumId w:val="93"/>
  </w:num>
  <w:num w:numId="57" w16cid:durableId="1240292356">
    <w:abstractNumId w:val="61"/>
  </w:num>
  <w:num w:numId="58" w16cid:durableId="68045401">
    <w:abstractNumId w:val="32"/>
  </w:num>
  <w:num w:numId="59" w16cid:durableId="1165820143">
    <w:abstractNumId w:val="85"/>
  </w:num>
  <w:num w:numId="60" w16cid:durableId="1861702389">
    <w:abstractNumId w:val="94"/>
  </w:num>
  <w:num w:numId="61" w16cid:durableId="1011181087">
    <w:abstractNumId w:val="35"/>
  </w:num>
  <w:num w:numId="62" w16cid:durableId="1549486085">
    <w:abstractNumId w:val="30"/>
  </w:num>
  <w:num w:numId="63" w16cid:durableId="2110273772">
    <w:abstractNumId w:val="40"/>
  </w:num>
  <w:num w:numId="64" w16cid:durableId="1268075168">
    <w:abstractNumId w:val="15"/>
  </w:num>
  <w:num w:numId="65" w16cid:durableId="1809009297">
    <w:abstractNumId w:val="18"/>
  </w:num>
  <w:num w:numId="66" w16cid:durableId="1061254012">
    <w:abstractNumId w:val="24"/>
  </w:num>
  <w:num w:numId="67" w16cid:durableId="1364398712">
    <w:abstractNumId w:val="84"/>
  </w:num>
  <w:num w:numId="68" w16cid:durableId="1155142094">
    <w:abstractNumId w:val="63"/>
  </w:num>
  <w:num w:numId="69" w16cid:durableId="2093354924">
    <w:abstractNumId w:val="41"/>
  </w:num>
  <w:num w:numId="70" w16cid:durableId="889195299">
    <w:abstractNumId w:val="82"/>
  </w:num>
  <w:num w:numId="71" w16cid:durableId="1361082122">
    <w:abstractNumId w:val="92"/>
  </w:num>
  <w:num w:numId="72" w16cid:durableId="1667005528">
    <w:abstractNumId w:val="78"/>
  </w:num>
  <w:num w:numId="73" w16cid:durableId="1208755681">
    <w:abstractNumId w:val="105"/>
  </w:num>
  <w:num w:numId="74" w16cid:durableId="88281435">
    <w:abstractNumId w:val="21"/>
  </w:num>
  <w:num w:numId="75" w16cid:durableId="526991447">
    <w:abstractNumId w:val="103"/>
  </w:num>
  <w:num w:numId="76" w16cid:durableId="304631261">
    <w:abstractNumId w:val="51"/>
  </w:num>
  <w:num w:numId="77" w16cid:durableId="23291724">
    <w:abstractNumId w:val="22"/>
  </w:num>
  <w:num w:numId="78" w16cid:durableId="1531263969">
    <w:abstractNumId w:val="90"/>
  </w:num>
  <w:num w:numId="79" w16cid:durableId="984818227">
    <w:abstractNumId w:val="26"/>
  </w:num>
  <w:num w:numId="80" w16cid:durableId="2141722387">
    <w:abstractNumId w:val="62"/>
  </w:num>
  <w:num w:numId="81" w16cid:durableId="608120034">
    <w:abstractNumId w:val="99"/>
  </w:num>
  <w:num w:numId="82" w16cid:durableId="2032221622">
    <w:abstractNumId w:val="43"/>
  </w:num>
  <w:num w:numId="83" w16cid:durableId="739981882">
    <w:abstractNumId w:val="81"/>
  </w:num>
  <w:num w:numId="84" w16cid:durableId="232594586">
    <w:abstractNumId w:val="5"/>
  </w:num>
  <w:num w:numId="85" w16cid:durableId="1791704852">
    <w:abstractNumId w:val="108"/>
  </w:num>
  <w:num w:numId="86" w16cid:durableId="802698660">
    <w:abstractNumId w:val="65"/>
  </w:num>
  <w:num w:numId="87" w16cid:durableId="967129713">
    <w:abstractNumId w:val="88"/>
  </w:num>
  <w:num w:numId="88" w16cid:durableId="940913394">
    <w:abstractNumId w:val="57"/>
  </w:num>
  <w:num w:numId="89" w16cid:durableId="1407997321">
    <w:abstractNumId w:val="91"/>
  </w:num>
  <w:num w:numId="90" w16cid:durableId="1955474655">
    <w:abstractNumId w:val="44"/>
  </w:num>
  <w:num w:numId="91" w16cid:durableId="512645368">
    <w:abstractNumId w:val="70"/>
  </w:num>
  <w:num w:numId="92" w16cid:durableId="1423716530">
    <w:abstractNumId w:val="28"/>
  </w:num>
  <w:num w:numId="93" w16cid:durableId="1697924609">
    <w:abstractNumId w:val="33"/>
  </w:num>
  <w:num w:numId="94" w16cid:durableId="787510143">
    <w:abstractNumId w:val="25"/>
  </w:num>
  <w:num w:numId="95" w16cid:durableId="1385834482">
    <w:abstractNumId w:val="6"/>
  </w:num>
  <w:num w:numId="96" w16cid:durableId="554321028">
    <w:abstractNumId w:val="59"/>
  </w:num>
  <w:num w:numId="97" w16cid:durableId="1576668675">
    <w:abstractNumId w:val="45"/>
  </w:num>
  <w:num w:numId="98" w16cid:durableId="1870216242">
    <w:abstractNumId w:val="31"/>
  </w:num>
  <w:num w:numId="99" w16cid:durableId="664822584">
    <w:abstractNumId w:val="104"/>
  </w:num>
  <w:num w:numId="100" w16cid:durableId="892547946">
    <w:abstractNumId w:val="11"/>
  </w:num>
  <w:num w:numId="101" w16cid:durableId="1991253040">
    <w:abstractNumId w:val="97"/>
  </w:num>
  <w:num w:numId="102" w16cid:durableId="672727644">
    <w:abstractNumId w:val="74"/>
  </w:num>
  <w:num w:numId="103" w16cid:durableId="517934850">
    <w:abstractNumId w:val="47"/>
  </w:num>
  <w:num w:numId="104" w16cid:durableId="499350858">
    <w:abstractNumId w:val="58"/>
  </w:num>
  <w:num w:numId="105" w16cid:durableId="855465275">
    <w:abstractNumId w:val="17"/>
  </w:num>
  <w:num w:numId="106" w16cid:durableId="942229141">
    <w:abstractNumId w:val="37"/>
  </w:num>
  <w:num w:numId="107" w16cid:durableId="824931938">
    <w:abstractNumId w:val="110"/>
  </w:num>
  <w:num w:numId="108" w16cid:durableId="1542397494">
    <w:abstractNumId w:val="89"/>
  </w:num>
  <w:num w:numId="109" w16cid:durableId="930578023">
    <w:abstractNumId w:val="19"/>
  </w:num>
  <w:num w:numId="110" w16cid:durableId="224727608">
    <w:abstractNumId w:val="20"/>
  </w:num>
  <w:num w:numId="111" w16cid:durableId="865873152">
    <w:abstractNumId w:val="98"/>
  </w:num>
  <w:num w:numId="112" w16cid:durableId="125397575">
    <w:abstractNumId w:val="27"/>
  </w:num>
  <w:num w:numId="113" w16cid:durableId="1395616320">
    <w:abstractNumId w:val="52"/>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nl-NL" w:vendorID="1" w:dllVersion="512" w:checkStyle="1"/>
  <w:proofState w:spelling="clean"/>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E455EA"/>
    <w:rsid w:val="0000049C"/>
    <w:rsid w:val="00000C82"/>
    <w:rsid w:val="00000C97"/>
    <w:rsid w:val="00003938"/>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46800"/>
    <w:rsid w:val="000501D8"/>
    <w:rsid w:val="00051AE4"/>
    <w:rsid w:val="00051B37"/>
    <w:rsid w:val="00052896"/>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44E9"/>
    <w:rsid w:val="000A5E55"/>
    <w:rsid w:val="000A76C1"/>
    <w:rsid w:val="000B0A88"/>
    <w:rsid w:val="000B4212"/>
    <w:rsid w:val="000B6BC4"/>
    <w:rsid w:val="000B7B6E"/>
    <w:rsid w:val="000C14D0"/>
    <w:rsid w:val="000C2FF8"/>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64E8"/>
    <w:rsid w:val="00117260"/>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962"/>
    <w:rsid w:val="00175D6C"/>
    <w:rsid w:val="00177927"/>
    <w:rsid w:val="00177C7D"/>
    <w:rsid w:val="00180DB1"/>
    <w:rsid w:val="00182C54"/>
    <w:rsid w:val="00183808"/>
    <w:rsid w:val="0018478A"/>
    <w:rsid w:val="00184DF0"/>
    <w:rsid w:val="00185741"/>
    <w:rsid w:val="00185B6C"/>
    <w:rsid w:val="00186505"/>
    <w:rsid w:val="001867CB"/>
    <w:rsid w:val="00186FC6"/>
    <w:rsid w:val="001873BA"/>
    <w:rsid w:val="0019089D"/>
    <w:rsid w:val="00191DD6"/>
    <w:rsid w:val="00192972"/>
    <w:rsid w:val="00192C14"/>
    <w:rsid w:val="001932DA"/>
    <w:rsid w:val="001942C6"/>
    <w:rsid w:val="001968ED"/>
    <w:rsid w:val="001A16C8"/>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11B1"/>
    <w:rsid w:val="0021170C"/>
    <w:rsid w:val="002124B0"/>
    <w:rsid w:val="00213BF5"/>
    <w:rsid w:val="002141E3"/>
    <w:rsid w:val="00214C75"/>
    <w:rsid w:val="00215052"/>
    <w:rsid w:val="002165B7"/>
    <w:rsid w:val="002173AD"/>
    <w:rsid w:val="002175A4"/>
    <w:rsid w:val="00217B1E"/>
    <w:rsid w:val="00220729"/>
    <w:rsid w:val="00223971"/>
    <w:rsid w:val="00225A36"/>
    <w:rsid w:val="00225EE5"/>
    <w:rsid w:val="00226054"/>
    <w:rsid w:val="00230AC2"/>
    <w:rsid w:val="00231736"/>
    <w:rsid w:val="00233272"/>
    <w:rsid w:val="00233658"/>
    <w:rsid w:val="00234DCB"/>
    <w:rsid w:val="0023724C"/>
    <w:rsid w:val="002374E4"/>
    <w:rsid w:val="0024105A"/>
    <w:rsid w:val="002440DA"/>
    <w:rsid w:val="00244E65"/>
    <w:rsid w:val="00245518"/>
    <w:rsid w:val="00246308"/>
    <w:rsid w:val="00247366"/>
    <w:rsid w:val="002508AA"/>
    <w:rsid w:val="002526E6"/>
    <w:rsid w:val="00257423"/>
    <w:rsid w:val="00260185"/>
    <w:rsid w:val="002612EE"/>
    <w:rsid w:val="00263E31"/>
    <w:rsid w:val="002645B7"/>
    <w:rsid w:val="00264807"/>
    <w:rsid w:val="0026688F"/>
    <w:rsid w:val="00267425"/>
    <w:rsid w:val="00267B74"/>
    <w:rsid w:val="002712A5"/>
    <w:rsid w:val="00271843"/>
    <w:rsid w:val="002723B7"/>
    <w:rsid w:val="00273199"/>
    <w:rsid w:val="0027469E"/>
    <w:rsid w:val="00275F82"/>
    <w:rsid w:val="002779B5"/>
    <w:rsid w:val="00281AAA"/>
    <w:rsid w:val="00282683"/>
    <w:rsid w:val="0028467A"/>
    <w:rsid w:val="002848BB"/>
    <w:rsid w:val="00285672"/>
    <w:rsid w:val="00287B12"/>
    <w:rsid w:val="00287C1D"/>
    <w:rsid w:val="00292369"/>
    <w:rsid w:val="00292F8D"/>
    <w:rsid w:val="002931F0"/>
    <w:rsid w:val="002936FE"/>
    <w:rsid w:val="00297BF2"/>
    <w:rsid w:val="002A107D"/>
    <w:rsid w:val="002A1F50"/>
    <w:rsid w:val="002A2E82"/>
    <w:rsid w:val="002A494C"/>
    <w:rsid w:val="002A6BE8"/>
    <w:rsid w:val="002B0437"/>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6C31"/>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35E3"/>
    <w:rsid w:val="00335198"/>
    <w:rsid w:val="00335595"/>
    <w:rsid w:val="00335F70"/>
    <w:rsid w:val="00336061"/>
    <w:rsid w:val="003369AF"/>
    <w:rsid w:val="0034567C"/>
    <w:rsid w:val="00345F1F"/>
    <w:rsid w:val="00350BCD"/>
    <w:rsid w:val="0035166E"/>
    <w:rsid w:val="003548EF"/>
    <w:rsid w:val="00354F25"/>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4F6B"/>
    <w:rsid w:val="003B61B7"/>
    <w:rsid w:val="003B6316"/>
    <w:rsid w:val="003B6505"/>
    <w:rsid w:val="003B6531"/>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565F"/>
    <w:rsid w:val="003F57D4"/>
    <w:rsid w:val="003F6507"/>
    <w:rsid w:val="003F780F"/>
    <w:rsid w:val="004001B3"/>
    <w:rsid w:val="0040147E"/>
    <w:rsid w:val="004020E1"/>
    <w:rsid w:val="00402836"/>
    <w:rsid w:val="004041A3"/>
    <w:rsid w:val="004043E7"/>
    <w:rsid w:val="0040511B"/>
    <w:rsid w:val="00405504"/>
    <w:rsid w:val="00405D2D"/>
    <w:rsid w:val="004063BD"/>
    <w:rsid w:val="00406F63"/>
    <w:rsid w:val="00410092"/>
    <w:rsid w:val="004109C4"/>
    <w:rsid w:val="00413C25"/>
    <w:rsid w:val="004160DA"/>
    <w:rsid w:val="0041624D"/>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BC4"/>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3A3E"/>
    <w:rsid w:val="00535CE9"/>
    <w:rsid w:val="005371AF"/>
    <w:rsid w:val="00541F86"/>
    <w:rsid w:val="0054265F"/>
    <w:rsid w:val="005427F2"/>
    <w:rsid w:val="00542B3F"/>
    <w:rsid w:val="0054427D"/>
    <w:rsid w:val="005449E8"/>
    <w:rsid w:val="00544DDE"/>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87A"/>
    <w:rsid w:val="005D4861"/>
    <w:rsid w:val="005D4FD0"/>
    <w:rsid w:val="005D513D"/>
    <w:rsid w:val="005D5585"/>
    <w:rsid w:val="005E121F"/>
    <w:rsid w:val="005E4003"/>
    <w:rsid w:val="005E45D4"/>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7C7A"/>
    <w:rsid w:val="00611A7A"/>
    <w:rsid w:val="00611C8E"/>
    <w:rsid w:val="00612850"/>
    <w:rsid w:val="0061435E"/>
    <w:rsid w:val="006154E0"/>
    <w:rsid w:val="00615BCB"/>
    <w:rsid w:val="006166EF"/>
    <w:rsid w:val="00620BBF"/>
    <w:rsid w:val="00621062"/>
    <w:rsid w:val="00623560"/>
    <w:rsid w:val="00625994"/>
    <w:rsid w:val="006261F9"/>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08CB"/>
    <w:rsid w:val="00651153"/>
    <w:rsid w:val="006522DD"/>
    <w:rsid w:val="00653828"/>
    <w:rsid w:val="006558DA"/>
    <w:rsid w:val="006576F3"/>
    <w:rsid w:val="00660BF8"/>
    <w:rsid w:val="006639EA"/>
    <w:rsid w:val="00664686"/>
    <w:rsid w:val="00665BD3"/>
    <w:rsid w:val="0067213C"/>
    <w:rsid w:val="00672550"/>
    <w:rsid w:val="00674A48"/>
    <w:rsid w:val="00681723"/>
    <w:rsid w:val="0068371D"/>
    <w:rsid w:val="00685E03"/>
    <w:rsid w:val="00685F29"/>
    <w:rsid w:val="00687138"/>
    <w:rsid w:val="006874BE"/>
    <w:rsid w:val="006917E1"/>
    <w:rsid w:val="0069216E"/>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2C7A"/>
    <w:rsid w:val="006F3DBC"/>
    <w:rsid w:val="006F6AEE"/>
    <w:rsid w:val="006F7F46"/>
    <w:rsid w:val="007005BE"/>
    <w:rsid w:val="00700A31"/>
    <w:rsid w:val="00701C13"/>
    <w:rsid w:val="00702D0E"/>
    <w:rsid w:val="00702ED3"/>
    <w:rsid w:val="0070334B"/>
    <w:rsid w:val="007037C3"/>
    <w:rsid w:val="00703D0E"/>
    <w:rsid w:val="00712CF4"/>
    <w:rsid w:val="007131C6"/>
    <w:rsid w:val="00720799"/>
    <w:rsid w:val="00724EC7"/>
    <w:rsid w:val="0072523E"/>
    <w:rsid w:val="007274CC"/>
    <w:rsid w:val="00732E0C"/>
    <w:rsid w:val="00732E7B"/>
    <w:rsid w:val="00733B79"/>
    <w:rsid w:val="0073573A"/>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902D9"/>
    <w:rsid w:val="00790603"/>
    <w:rsid w:val="0079069C"/>
    <w:rsid w:val="00790C3F"/>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36E2"/>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1002"/>
    <w:rsid w:val="008830CC"/>
    <w:rsid w:val="00884D76"/>
    <w:rsid w:val="00885EE2"/>
    <w:rsid w:val="008861B2"/>
    <w:rsid w:val="0088726F"/>
    <w:rsid w:val="00887EA7"/>
    <w:rsid w:val="008902B5"/>
    <w:rsid w:val="008925F0"/>
    <w:rsid w:val="00893578"/>
    <w:rsid w:val="00895258"/>
    <w:rsid w:val="008953EA"/>
    <w:rsid w:val="008957B9"/>
    <w:rsid w:val="008966F3"/>
    <w:rsid w:val="00897F8A"/>
    <w:rsid w:val="008A0C7A"/>
    <w:rsid w:val="008A113E"/>
    <w:rsid w:val="008A276E"/>
    <w:rsid w:val="008A3D3E"/>
    <w:rsid w:val="008A3E0F"/>
    <w:rsid w:val="008A49B0"/>
    <w:rsid w:val="008A4DC6"/>
    <w:rsid w:val="008A5AF7"/>
    <w:rsid w:val="008B33FE"/>
    <w:rsid w:val="008B38DB"/>
    <w:rsid w:val="008B4BF8"/>
    <w:rsid w:val="008B57C5"/>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4F36"/>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7A3"/>
    <w:rsid w:val="009129E5"/>
    <w:rsid w:val="00916C79"/>
    <w:rsid w:val="00916CC0"/>
    <w:rsid w:val="0092016B"/>
    <w:rsid w:val="00922E63"/>
    <w:rsid w:val="00923060"/>
    <w:rsid w:val="00924616"/>
    <w:rsid w:val="00924B6C"/>
    <w:rsid w:val="00927DE1"/>
    <w:rsid w:val="00935358"/>
    <w:rsid w:val="00935B39"/>
    <w:rsid w:val="00935D8B"/>
    <w:rsid w:val="00935DCC"/>
    <w:rsid w:val="00935E6C"/>
    <w:rsid w:val="00936500"/>
    <w:rsid w:val="00936EC8"/>
    <w:rsid w:val="00937DAC"/>
    <w:rsid w:val="00943F42"/>
    <w:rsid w:val="00945B84"/>
    <w:rsid w:val="00946B17"/>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38AF"/>
    <w:rsid w:val="00985C0D"/>
    <w:rsid w:val="00991021"/>
    <w:rsid w:val="00991F99"/>
    <w:rsid w:val="00992898"/>
    <w:rsid w:val="009928CA"/>
    <w:rsid w:val="00992F73"/>
    <w:rsid w:val="00992FAD"/>
    <w:rsid w:val="00993EC4"/>
    <w:rsid w:val="009950AA"/>
    <w:rsid w:val="00995408"/>
    <w:rsid w:val="00996312"/>
    <w:rsid w:val="00997300"/>
    <w:rsid w:val="00997EB7"/>
    <w:rsid w:val="00997F78"/>
    <w:rsid w:val="009A0E0B"/>
    <w:rsid w:val="009A1312"/>
    <w:rsid w:val="009A1CCE"/>
    <w:rsid w:val="009A324E"/>
    <w:rsid w:val="009A3986"/>
    <w:rsid w:val="009A3EFA"/>
    <w:rsid w:val="009A50F3"/>
    <w:rsid w:val="009A5950"/>
    <w:rsid w:val="009B017C"/>
    <w:rsid w:val="009B1579"/>
    <w:rsid w:val="009B1B28"/>
    <w:rsid w:val="009B2E61"/>
    <w:rsid w:val="009B5240"/>
    <w:rsid w:val="009B62CA"/>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096B"/>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559"/>
    <w:rsid w:val="00A3347D"/>
    <w:rsid w:val="00A35AA4"/>
    <w:rsid w:val="00A35D63"/>
    <w:rsid w:val="00A369F8"/>
    <w:rsid w:val="00A41424"/>
    <w:rsid w:val="00A42828"/>
    <w:rsid w:val="00A43418"/>
    <w:rsid w:val="00A4768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4E60"/>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34F3"/>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7818"/>
    <w:rsid w:val="00B47BDA"/>
    <w:rsid w:val="00B47F1A"/>
    <w:rsid w:val="00B47F87"/>
    <w:rsid w:val="00B5024D"/>
    <w:rsid w:val="00B51463"/>
    <w:rsid w:val="00B516AB"/>
    <w:rsid w:val="00B52641"/>
    <w:rsid w:val="00B54804"/>
    <w:rsid w:val="00B55933"/>
    <w:rsid w:val="00B573E1"/>
    <w:rsid w:val="00B5765F"/>
    <w:rsid w:val="00B57971"/>
    <w:rsid w:val="00B607D0"/>
    <w:rsid w:val="00B60EE5"/>
    <w:rsid w:val="00B61A6A"/>
    <w:rsid w:val="00B61B5D"/>
    <w:rsid w:val="00B62282"/>
    <w:rsid w:val="00B63F1D"/>
    <w:rsid w:val="00B66940"/>
    <w:rsid w:val="00B71F25"/>
    <w:rsid w:val="00B73DCF"/>
    <w:rsid w:val="00B744A0"/>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53BC"/>
    <w:rsid w:val="00C06FC0"/>
    <w:rsid w:val="00C1027B"/>
    <w:rsid w:val="00C11A00"/>
    <w:rsid w:val="00C2249E"/>
    <w:rsid w:val="00C22887"/>
    <w:rsid w:val="00C252AB"/>
    <w:rsid w:val="00C2683D"/>
    <w:rsid w:val="00C318BE"/>
    <w:rsid w:val="00C31D75"/>
    <w:rsid w:val="00C33AF0"/>
    <w:rsid w:val="00C34022"/>
    <w:rsid w:val="00C3469F"/>
    <w:rsid w:val="00C35D5D"/>
    <w:rsid w:val="00C36682"/>
    <w:rsid w:val="00C370BF"/>
    <w:rsid w:val="00C37297"/>
    <w:rsid w:val="00C400CA"/>
    <w:rsid w:val="00C42D91"/>
    <w:rsid w:val="00C45C07"/>
    <w:rsid w:val="00C50445"/>
    <w:rsid w:val="00C51135"/>
    <w:rsid w:val="00C52B17"/>
    <w:rsid w:val="00C53E32"/>
    <w:rsid w:val="00C552E8"/>
    <w:rsid w:val="00C55709"/>
    <w:rsid w:val="00C60392"/>
    <w:rsid w:val="00C60745"/>
    <w:rsid w:val="00C61D73"/>
    <w:rsid w:val="00C61DAB"/>
    <w:rsid w:val="00C62316"/>
    <w:rsid w:val="00C627A3"/>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23A5"/>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03A"/>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05D54"/>
    <w:rsid w:val="00D11A00"/>
    <w:rsid w:val="00D1412F"/>
    <w:rsid w:val="00D1521C"/>
    <w:rsid w:val="00D15B87"/>
    <w:rsid w:val="00D15FF4"/>
    <w:rsid w:val="00D21C0A"/>
    <w:rsid w:val="00D228CB"/>
    <w:rsid w:val="00D22920"/>
    <w:rsid w:val="00D235F4"/>
    <w:rsid w:val="00D26177"/>
    <w:rsid w:val="00D26E3D"/>
    <w:rsid w:val="00D274AB"/>
    <w:rsid w:val="00D31FF3"/>
    <w:rsid w:val="00D322FC"/>
    <w:rsid w:val="00D32B68"/>
    <w:rsid w:val="00D32BC3"/>
    <w:rsid w:val="00D33302"/>
    <w:rsid w:val="00D33BAE"/>
    <w:rsid w:val="00D35CC6"/>
    <w:rsid w:val="00D36F23"/>
    <w:rsid w:val="00D41423"/>
    <w:rsid w:val="00D41C71"/>
    <w:rsid w:val="00D4220C"/>
    <w:rsid w:val="00D42E98"/>
    <w:rsid w:val="00D43459"/>
    <w:rsid w:val="00D43A2B"/>
    <w:rsid w:val="00D44716"/>
    <w:rsid w:val="00D46C7D"/>
    <w:rsid w:val="00D47164"/>
    <w:rsid w:val="00D4741E"/>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2C46"/>
    <w:rsid w:val="00D9346C"/>
    <w:rsid w:val="00D94809"/>
    <w:rsid w:val="00D96F95"/>
    <w:rsid w:val="00DA22F2"/>
    <w:rsid w:val="00DA38D4"/>
    <w:rsid w:val="00DA4AEB"/>
    <w:rsid w:val="00DA6623"/>
    <w:rsid w:val="00DA73A0"/>
    <w:rsid w:val="00DB2A67"/>
    <w:rsid w:val="00DB2B4D"/>
    <w:rsid w:val="00DB33E4"/>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098"/>
    <w:rsid w:val="00E0082E"/>
    <w:rsid w:val="00E00D61"/>
    <w:rsid w:val="00E01A3C"/>
    <w:rsid w:val="00E1054A"/>
    <w:rsid w:val="00E1335C"/>
    <w:rsid w:val="00E134B7"/>
    <w:rsid w:val="00E141B2"/>
    <w:rsid w:val="00E1441A"/>
    <w:rsid w:val="00E144A8"/>
    <w:rsid w:val="00E14635"/>
    <w:rsid w:val="00E157CA"/>
    <w:rsid w:val="00E167F3"/>
    <w:rsid w:val="00E16996"/>
    <w:rsid w:val="00E16DA6"/>
    <w:rsid w:val="00E20CE2"/>
    <w:rsid w:val="00E240E6"/>
    <w:rsid w:val="00E25E53"/>
    <w:rsid w:val="00E2648F"/>
    <w:rsid w:val="00E27F44"/>
    <w:rsid w:val="00E304BF"/>
    <w:rsid w:val="00E32322"/>
    <w:rsid w:val="00E34DCA"/>
    <w:rsid w:val="00E34EA2"/>
    <w:rsid w:val="00E35213"/>
    <w:rsid w:val="00E403D9"/>
    <w:rsid w:val="00E41B6C"/>
    <w:rsid w:val="00E42F3F"/>
    <w:rsid w:val="00E43C09"/>
    <w:rsid w:val="00E43D77"/>
    <w:rsid w:val="00E455EA"/>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8F2"/>
    <w:rsid w:val="00E721A6"/>
    <w:rsid w:val="00E727BC"/>
    <w:rsid w:val="00E750F8"/>
    <w:rsid w:val="00E76B3F"/>
    <w:rsid w:val="00E770D9"/>
    <w:rsid w:val="00E814D4"/>
    <w:rsid w:val="00E8161D"/>
    <w:rsid w:val="00E818B8"/>
    <w:rsid w:val="00E81F71"/>
    <w:rsid w:val="00E84FC0"/>
    <w:rsid w:val="00E87B84"/>
    <w:rsid w:val="00E91080"/>
    <w:rsid w:val="00E91835"/>
    <w:rsid w:val="00E91DF5"/>
    <w:rsid w:val="00E94325"/>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B56"/>
    <w:rsid w:val="00EC638B"/>
    <w:rsid w:val="00ED1AAE"/>
    <w:rsid w:val="00ED1EDD"/>
    <w:rsid w:val="00ED2179"/>
    <w:rsid w:val="00ED3054"/>
    <w:rsid w:val="00ED30CF"/>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4DC4"/>
    <w:rsid w:val="00EF5527"/>
    <w:rsid w:val="00EF636A"/>
    <w:rsid w:val="00EF6655"/>
    <w:rsid w:val="00F04060"/>
    <w:rsid w:val="00F05157"/>
    <w:rsid w:val="00F064B2"/>
    <w:rsid w:val="00F06D47"/>
    <w:rsid w:val="00F1007C"/>
    <w:rsid w:val="00F106EE"/>
    <w:rsid w:val="00F11088"/>
    <w:rsid w:val="00F11AA2"/>
    <w:rsid w:val="00F1506F"/>
    <w:rsid w:val="00F15339"/>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CBC"/>
    <w:rsid w:val="00F529CE"/>
    <w:rsid w:val="00F55B82"/>
    <w:rsid w:val="00F56B9A"/>
    <w:rsid w:val="00F56C96"/>
    <w:rsid w:val="00F57C16"/>
    <w:rsid w:val="00F6184F"/>
    <w:rsid w:val="00F638FE"/>
    <w:rsid w:val="00F64541"/>
    <w:rsid w:val="00F6587A"/>
    <w:rsid w:val="00F70AF5"/>
    <w:rsid w:val="00F70C60"/>
    <w:rsid w:val="00F723C9"/>
    <w:rsid w:val="00F73FD1"/>
    <w:rsid w:val="00F740C8"/>
    <w:rsid w:val="00F750C3"/>
    <w:rsid w:val="00F83AED"/>
    <w:rsid w:val="00F83CFE"/>
    <w:rsid w:val="00F854A6"/>
    <w:rsid w:val="00F86F70"/>
    <w:rsid w:val="00F91C4C"/>
    <w:rsid w:val="00F94B32"/>
    <w:rsid w:val="00F94DD4"/>
    <w:rsid w:val="00F95E89"/>
    <w:rsid w:val="00F96722"/>
    <w:rsid w:val="00F97427"/>
    <w:rsid w:val="00FA1065"/>
    <w:rsid w:val="00FA12A6"/>
    <w:rsid w:val="00FA195C"/>
    <w:rsid w:val="00FA199C"/>
    <w:rsid w:val="00FA2770"/>
    <w:rsid w:val="00FA42B9"/>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5A90"/>
    <w:rsid w:val="00FD5ABF"/>
    <w:rsid w:val="00FD5C8A"/>
    <w:rsid w:val="00FE153D"/>
    <w:rsid w:val="00FE344A"/>
    <w:rsid w:val="00FE3EA0"/>
    <w:rsid w:val="00FE4DEF"/>
    <w:rsid w:val="00FE526D"/>
    <w:rsid w:val="00FE5FFF"/>
    <w:rsid w:val="00FE6749"/>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50A28D"/>
  <w15:docId w15:val="{39EDD635-202B-4AE4-87E8-9948A397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EA"/>
    <w:pPr>
      <w:spacing w:line="274" w:lineRule="auto"/>
    </w:pPr>
    <w:rPr>
      <w:sz w:val="21"/>
      <w:szCs w:val="22"/>
    </w:rPr>
  </w:style>
  <w:style w:type="paragraph" w:styleId="Heading1">
    <w:name w:val="heading 1"/>
    <w:basedOn w:val="Normal"/>
    <w:next w:val="Normal"/>
    <w:link w:val="Heading1Char"/>
    <w:uiPriority w:val="9"/>
    <w:qFormat/>
    <w:rsid w:val="00E455EA"/>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455EA"/>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455EA"/>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455EA"/>
    <w:pPr>
      <w:keepNext/>
      <w:keepLines/>
      <w:spacing w:before="200"/>
      <w:outlineLvl w:val="3"/>
    </w:pPr>
    <w:rPr>
      <w:rFonts w:ascii="Impact" w:eastAsia="Times New Roman" w:hAnsi="Impact"/>
      <w:bCs/>
      <w:iCs/>
      <w:color w:val="C00000"/>
      <w:sz w:val="22"/>
    </w:rPr>
  </w:style>
  <w:style w:type="paragraph" w:styleId="Heading5">
    <w:name w:val="heading 5"/>
    <w:basedOn w:val="Normal"/>
    <w:next w:val="Normal"/>
    <w:link w:val="Heading5Char"/>
    <w:uiPriority w:val="9"/>
    <w:unhideWhenUsed/>
    <w:qFormat/>
    <w:rsid w:val="00E455EA"/>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876240"/>
    <w:rPr>
      <w:rFonts w:ascii="Impact" w:eastAsia="Times New Roman" w:hAnsi="Impact"/>
      <w:bCs/>
      <w:color w:val="AD0101"/>
      <w:spacing w:val="20"/>
      <w:sz w:val="48"/>
      <w:szCs w:val="28"/>
    </w:rPr>
  </w:style>
  <w:style w:type="character" w:customStyle="1" w:styleId="Heading2Char">
    <w:name w:val="Heading 2 Char"/>
    <w:link w:val="Heading2"/>
    <w:uiPriority w:val="9"/>
    <w:rsid w:val="00F56B9A"/>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393F90"/>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34"/>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455EA"/>
    <w:rPr>
      <w:rFonts w:ascii="Impact" w:eastAsia="Times New Roman" w:hAnsi="Impact"/>
      <w:bCs/>
      <w:iCs/>
      <w:color w:val="C00000"/>
      <w:sz w:val="22"/>
      <w:szCs w:val="22"/>
    </w:rPr>
  </w:style>
  <w:style w:type="character" w:customStyle="1" w:styleId="Heading5Char">
    <w:name w:val="Heading 5 Char"/>
    <w:link w:val="Heading5"/>
    <w:uiPriority w:val="9"/>
    <w:rsid w:val="00E455EA"/>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24309800">
      <w:bodyDiv w:val="1"/>
      <w:marLeft w:val="0"/>
      <w:marRight w:val="0"/>
      <w:marTop w:val="0"/>
      <w:marBottom w:val="0"/>
      <w:divBdr>
        <w:top w:val="none" w:sz="0" w:space="0" w:color="auto"/>
        <w:left w:val="none" w:sz="0" w:space="0" w:color="auto"/>
        <w:bottom w:val="none" w:sz="0" w:space="0" w:color="auto"/>
        <w:right w:val="none" w:sz="0" w:space="0" w:color="auto"/>
      </w:divBdr>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34826078">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ockylinux.org/" TargetMode="External"/><Relationship Id="rId18" Type="http://schemas.openxmlformats.org/officeDocument/2006/relationships/hyperlink" Target="http://www.catb.org/jargon/html/W/wheel.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youtube.com/watch?v=x-OdUN9N7H8" TargetMode="External"/><Relationship Id="rId17" Type="http://schemas.openxmlformats.org/officeDocument/2006/relationships/hyperlink" Target="https://www.chiark.greenend.org.uk/~sgtatham/putty/latest.html" TargetMode="External"/><Relationship Id="rId2" Type="http://schemas.openxmlformats.org/officeDocument/2006/relationships/customXml" Target="../customXml/item2.xml"/><Relationship Id="rId16" Type="http://schemas.openxmlformats.org/officeDocument/2006/relationships/hyperlink" Target="https://edu.nl/xhvj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ka.ms/startEDU" TargetMode="External"/><Relationship Id="rId5" Type="http://schemas.openxmlformats.org/officeDocument/2006/relationships/numbering" Target="numbering.xml"/><Relationship Id="rId15" Type="http://schemas.openxmlformats.org/officeDocument/2006/relationships/hyperlink" Target="https://edu.nl/xhvjm" TargetMode="External"/><Relationship Id="rId10" Type="http://schemas.openxmlformats.org/officeDocument/2006/relationships/endnotes" Target="endnotes.xml"/><Relationship Id="rId19" Type="http://schemas.openxmlformats.org/officeDocument/2006/relationships/hyperlink" Target="https://edu.nl/xhvj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hysics.nist.gov/cuu/Units/binary.html"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access.redhat.com/articles/rhel-limits" TargetMode="External"/><Relationship Id="rId1" Type="http://schemas.openxmlformats.org/officeDocument/2006/relationships/hyperlink" Target="https://access.redhat.com/articles/rhel-lim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AppData\Roaming\microsoft\Templates\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customXml/itemProps2.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DCAE668-8CDD-4737-9A52-3BCC76FB5B7E}">
  <ds:schemaRefs>
    <ds:schemaRef ds:uri="http://schemas.microsoft.com/sharepoint/v3/contenttype/forms"/>
  </ds:schemaRefs>
</ds:datastoreItem>
</file>

<file path=customXml/itemProps4.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TICT-CV1SE2-24 opdrachtbeschrijving.dotx</Template>
  <TotalTime>1865</TotalTime>
  <Pages>14</Pages>
  <Words>6129</Words>
  <Characters>33283</Characters>
  <Application>Microsoft Office Word</Application>
  <DocSecurity>0</DocSecurity>
  <Lines>679</Lines>
  <Paragraphs>463</Paragraphs>
  <ScaleCrop>false</ScaleCrop>
  <HeadingPairs>
    <vt:vector size="2" baseType="variant">
      <vt:variant>
        <vt:lpstr>Title</vt:lpstr>
      </vt:variant>
      <vt:variant>
        <vt:i4>1</vt:i4>
      </vt:variant>
    </vt:vector>
  </HeadingPairs>
  <TitlesOfParts>
    <vt:vector size="1" baseType="lpstr">
      <vt:lpstr>Opdracht Infrastructure Fundamentals</vt:lpstr>
    </vt:vector>
  </TitlesOfParts>
  <Manager>marco.vandenboogaard@hu.nl</Manager>
  <Company>HU</Company>
  <LinksUpToDate>false</LinksUpToDate>
  <CharactersWithSpaces>38949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17</cp:revision>
  <cp:lastPrinted>2025-02-06T14:52:00Z</cp:lastPrinted>
  <dcterms:created xsi:type="dcterms:W3CDTF">2024-12-12T10:10:00Z</dcterms:created>
  <dcterms:modified xsi:type="dcterms:W3CDTF">2025-09-05T11:22:00Z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