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3B9C" w14:textId="1B2349AA" w:rsidR="00790603" w:rsidRPr="001A2469" w:rsidRDefault="004A3B29" w:rsidP="004A3B29">
      <w:pPr>
        <w:pStyle w:val="Heading1"/>
      </w:pPr>
      <w:r w:rsidRPr="001A2469">
        <w:t xml:space="preserve">Opdracht: </w:t>
      </w:r>
      <w:r w:rsidR="009B7233" w:rsidRPr="001A2469">
        <w:t>Applicatieservices</w:t>
      </w:r>
    </w:p>
    <w:p w14:paraId="3EE5FE02" w14:textId="6AB1EFCF" w:rsidR="009B7233" w:rsidRPr="001A2469" w:rsidRDefault="009B7233" w:rsidP="009B7233">
      <w:pPr>
        <w:pStyle w:val="Heading2"/>
      </w:pPr>
      <w:r w:rsidRPr="001A2469">
        <w:t>Onderdeel: HTTP (web)</w:t>
      </w:r>
    </w:p>
    <w:p w14:paraId="519205B1" w14:textId="77777777" w:rsidR="00416473" w:rsidRPr="00361A15" w:rsidRDefault="00416473" w:rsidP="00416473">
      <w:pPr>
        <w:rPr>
          <w:b/>
        </w:rPr>
      </w:pPr>
      <w:r w:rsidRPr="00361A15">
        <w:rPr>
          <w:b/>
        </w:rPr>
        <w:t>Inleiding</w:t>
      </w:r>
    </w:p>
    <w:p w14:paraId="69F14283" w14:textId="77777777" w:rsidR="00416473" w:rsidRDefault="00416473" w:rsidP="00416473">
      <w:r>
        <w:t>Het Beter Medisch Centrum (BMC) heeft natuurlijk een website zodat patiënten van het ziekenhuis zich al voor de opname kunnen oriënteren en informatie kunnen krijgen over het ziekenhuis. Daarnaast is het belangrijk dat het personeel in het ziekenhuis informatie met elkaar kan delen. Denk bijvoorbeeld aan het delen van foto’s of MRI-scans. Aan jou de taak om dit te realiseren!  Om alle opdrachten te kunnen uitvoeren maak je gebruik van de omgeving uit de vorige les.</w:t>
      </w:r>
    </w:p>
    <w:p w14:paraId="679189BB" w14:textId="77777777" w:rsidR="00416473" w:rsidRDefault="00416473" w:rsidP="00416473">
      <w:r>
        <w:t xml:space="preserve">Om alle opdrachten te kunnen uitvoeren heb je de volgende </w:t>
      </w:r>
      <w:proofErr w:type="spellStart"/>
      <w:r>
        <w:t>VM’s</w:t>
      </w:r>
      <w:proofErr w:type="spellEnd"/>
      <w:r>
        <w:t xml:space="preserve"> nodig (je mag de bestaande hergebruiken – het is dan aanbevolen vooraf een snapshot van elke VM te maken – of een nieuwe omgeving creëren):</w:t>
      </w:r>
    </w:p>
    <w:p w14:paraId="555DCB96" w14:textId="233BD138" w:rsidR="00416473" w:rsidRPr="00D15FF4" w:rsidRDefault="00416473" w:rsidP="00416473">
      <w:pPr>
        <w:pStyle w:val="ListParagraph"/>
        <w:numPr>
          <w:ilvl w:val="0"/>
          <w:numId w:val="6"/>
        </w:numPr>
        <w:ind w:left="426" w:hanging="426"/>
        <w:rPr>
          <w:lang w:val="en-US"/>
        </w:rPr>
      </w:pPr>
      <w:r w:rsidRPr="00D15FF4">
        <w:rPr>
          <w:lang w:val="en-US"/>
        </w:rPr>
        <w:t xml:space="preserve">Een Windows </w:t>
      </w:r>
      <w:r w:rsidR="001A2469">
        <w:rPr>
          <w:lang w:val="en-US"/>
        </w:rPr>
        <w:t xml:space="preserve">GUI </w:t>
      </w:r>
      <w:r w:rsidRPr="00D15FF4">
        <w:rPr>
          <w:lang w:val="en-US"/>
        </w:rPr>
        <w:t>Server DC (</w:t>
      </w:r>
      <w:r>
        <w:rPr>
          <w:lang w:val="en-US"/>
        </w:rPr>
        <w:t>dc1.</w:t>
      </w:r>
      <w:r w:rsidR="001A2469">
        <w:rPr>
          <w:lang w:val="en-US"/>
        </w:rPr>
        <w:t>bmc.test</w:t>
      </w:r>
      <w:r w:rsidRPr="00D15FF4">
        <w:rPr>
          <w:lang w:val="en-US"/>
        </w:rPr>
        <w:t>)</w:t>
      </w:r>
    </w:p>
    <w:p w14:paraId="0A580E9D" w14:textId="01637C39" w:rsidR="00416473" w:rsidRPr="00D15FF4" w:rsidRDefault="00416473" w:rsidP="00416473">
      <w:pPr>
        <w:pStyle w:val="ListParagraph"/>
        <w:numPr>
          <w:ilvl w:val="0"/>
          <w:numId w:val="6"/>
        </w:numPr>
        <w:ind w:left="426" w:hanging="426"/>
      </w:pPr>
      <w:r w:rsidRPr="00D15FF4">
        <w:t xml:space="preserve">Een Windows </w:t>
      </w:r>
      <w:proofErr w:type="spellStart"/>
      <w:r w:rsidRPr="00D15FF4">
        <w:t>Core</w:t>
      </w:r>
      <w:proofErr w:type="spellEnd"/>
      <w:r w:rsidRPr="00D15FF4">
        <w:t xml:space="preserve"> Server (</w:t>
      </w:r>
      <w:r>
        <w:t>core1, onderdeel</w:t>
      </w:r>
      <w:r w:rsidRPr="00D15FF4">
        <w:t xml:space="preserve"> van het </w:t>
      </w:r>
      <w:proofErr w:type="spellStart"/>
      <w:r w:rsidR="001A2469">
        <w:t>bmc.test</w:t>
      </w:r>
      <w:proofErr w:type="spellEnd"/>
      <w:r w:rsidRPr="00D15FF4">
        <w:t xml:space="preserve"> domain)</w:t>
      </w:r>
    </w:p>
    <w:p w14:paraId="6F355DB2" w14:textId="77777777" w:rsidR="00416473" w:rsidRPr="00D15FF4" w:rsidRDefault="00416473" w:rsidP="00416473">
      <w:pPr>
        <w:pStyle w:val="ListParagraph"/>
        <w:numPr>
          <w:ilvl w:val="0"/>
          <w:numId w:val="6"/>
        </w:numPr>
        <w:ind w:left="426" w:hanging="426"/>
      </w:pPr>
      <w:r w:rsidRPr="00D15FF4">
        <w:t xml:space="preserve">Een Windows </w:t>
      </w:r>
      <w:r>
        <w:t>10</w:t>
      </w:r>
      <w:r w:rsidRPr="00D15FF4">
        <w:t xml:space="preserve"> Client</w:t>
      </w:r>
      <w:r>
        <w:t xml:space="preserve"> (client1)</w:t>
      </w:r>
    </w:p>
    <w:p w14:paraId="6D586C7F" w14:textId="2D7BA046" w:rsidR="00416473" w:rsidRPr="00D15FF4" w:rsidRDefault="00416473" w:rsidP="00416473">
      <w:pPr>
        <w:pStyle w:val="ListParagraph"/>
        <w:numPr>
          <w:ilvl w:val="0"/>
          <w:numId w:val="6"/>
        </w:numPr>
        <w:spacing w:after="240"/>
        <w:ind w:left="426" w:hanging="426"/>
      </w:pPr>
      <w:r w:rsidRPr="00D15FF4">
        <w:t xml:space="preserve">Een </w:t>
      </w:r>
      <w:proofErr w:type="spellStart"/>
      <w:r>
        <w:t>Rocky</w:t>
      </w:r>
      <w:proofErr w:type="spellEnd"/>
      <w:r>
        <w:t xml:space="preserve"> Linux </w:t>
      </w:r>
      <w:r w:rsidR="001A2469">
        <w:t>9</w:t>
      </w:r>
      <w:r w:rsidRPr="00D15FF4">
        <w:t xml:space="preserve"> systeem</w:t>
      </w:r>
      <w:r>
        <w:t xml:space="preserve"> (rocky1)</w:t>
      </w:r>
    </w:p>
    <w:p w14:paraId="765DD4E1" w14:textId="77777777" w:rsidR="00416473" w:rsidRDefault="00416473" w:rsidP="00416473">
      <w:pPr>
        <w:pStyle w:val="Heading3"/>
      </w:pPr>
      <w:bookmarkStart w:id="0" w:name="_Toc501701924"/>
      <w:bookmarkStart w:id="1" w:name="_Toc157783966"/>
      <w:bookmarkStart w:id="2" w:name="_Hlk77263286"/>
      <w:r>
        <w:t>Opdracht: Installatie van een Linux webserver</w:t>
      </w:r>
      <w:bookmarkEnd w:id="0"/>
      <w:bookmarkEnd w:id="1"/>
    </w:p>
    <w:p w14:paraId="08BCA8EA" w14:textId="79F102F9" w:rsidR="00416473" w:rsidRDefault="00416473" w:rsidP="00416473">
      <w:pPr>
        <w:pStyle w:val="ListParagraph"/>
        <w:numPr>
          <w:ilvl w:val="0"/>
          <w:numId w:val="69"/>
        </w:numPr>
        <w:spacing w:after="200" w:line="276" w:lineRule="auto"/>
      </w:pPr>
      <w:bookmarkStart w:id="3" w:name="_Hlk144478772"/>
      <w:bookmarkStart w:id="4" w:name="_Hlk77338484"/>
      <w:r>
        <w:t xml:space="preserve">Installeer op “rocky1” het </w:t>
      </w:r>
      <w:proofErr w:type="spellStart"/>
      <w:r w:rsidRPr="00936500">
        <w:rPr>
          <w:rStyle w:val="CodesnippetChar"/>
        </w:rPr>
        <w:t>httpd</w:t>
      </w:r>
      <w:proofErr w:type="spellEnd"/>
      <w:r w:rsidRPr="000C5491">
        <w:rPr>
          <w:sz w:val="20"/>
        </w:rPr>
        <w:t xml:space="preserve"> </w:t>
      </w:r>
      <w:r>
        <w:t xml:space="preserve">package (de Apache webserver). </w:t>
      </w:r>
      <w:bookmarkStart w:id="5" w:name="_Hlk144478364"/>
      <w:r>
        <w:t>Bekijk hiervoor eventueel de presentatie voor deze les.</w:t>
      </w:r>
      <w:bookmarkEnd w:id="3"/>
      <w:r>
        <w:t xml:space="preserve"> </w:t>
      </w:r>
      <w:bookmarkStart w:id="6" w:name="_Hlk144478801"/>
      <w:r>
        <w:t xml:space="preserve">Na de installatie moet je mogelijk de service nog </w:t>
      </w:r>
      <w:proofErr w:type="spellStart"/>
      <w:r w:rsidRPr="001D7472">
        <w:rPr>
          <w:i/>
          <w:iCs/>
        </w:rPr>
        <w:t>enablen</w:t>
      </w:r>
      <w:proofErr w:type="spellEnd"/>
      <w:r>
        <w:t xml:space="preserve"> en starten en de firewall openzetten voor HTTP verkeer. </w:t>
      </w:r>
      <w:bookmarkStart w:id="7" w:name="_Hlk144478407"/>
      <w:proofErr w:type="spellStart"/>
      <w:r w:rsidRPr="001D7472">
        <w:rPr>
          <w:lang w:val="en-US"/>
        </w:rPr>
        <w:t>Controleer</w:t>
      </w:r>
      <w:proofErr w:type="spellEnd"/>
      <w:r w:rsidRPr="001D7472">
        <w:rPr>
          <w:lang w:val="en-US"/>
        </w:rPr>
        <w:t xml:space="preserve"> </w:t>
      </w:r>
      <w:proofErr w:type="spellStart"/>
      <w:r w:rsidRPr="001D7472">
        <w:rPr>
          <w:lang w:val="en-US"/>
        </w:rPr>
        <w:t>dit</w:t>
      </w:r>
      <w:proofErr w:type="spellEnd"/>
      <w:r w:rsidRPr="001D7472">
        <w:rPr>
          <w:lang w:val="en-US"/>
        </w:rPr>
        <w:t xml:space="preserve"> met </w:t>
      </w:r>
      <w:proofErr w:type="spellStart"/>
      <w:r w:rsidRPr="001D7472">
        <w:rPr>
          <w:rStyle w:val="CodeblockChar"/>
        </w:rPr>
        <w:t>sudo</w:t>
      </w:r>
      <w:proofErr w:type="spellEnd"/>
      <w:r w:rsidRPr="001D7472">
        <w:rPr>
          <w:rStyle w:val="CodeblockChar"/>
        </w:rPr>
        <w:t xml:space="preserve"> </w:t>
      </w:r>
      <w:proofErr w:type="spellStart"/>
      <w:r w:rsidRPr="001D7472">
        <w:rPr>
          <w:rStyle w:val="CodeblockChar"/>
        </w:rPr>
        <w:t>systemctl</w:t>
      </w:r>
      <w:proofErr w:type="spellEnd"/>
      <w:r w:rsidRPr="001D7472">
        <w:rPr>
          <w:rStyle w:val="CodeblockChar"/>
        </w:rPr>
        <w:t xml:space="preserve"> status httpd</w:t>
      </w:r>
      <w:r w:rsidRPr="001D7472">
        <w:rPr>
          <w:lang w:val="en-US"/>
        </w:rPr>
        <w:t xml:space="preserve"> resp. </w:t>
      </w:r>
      <w:proofErr w:type="spellStart"/>
      <w:r w:rsidRPr="001D7472">
        <w:rPr>
          <w:rStyle w:val="CodeblockChar"/>
        </w:rPr>
        <w:t>sudo</w:t>
      </w:r>
      <w:proofErr w:type="spellEnd"/>
      <w:r w:rsidRPr="001D7472">
        <w:rPr>
          <w:rStyle w:val="CodeblockChar"/>
        </w:rPr>
        <w:t xml:space="preserve"> firewall-</w:t>
      </w:r>
      <w:proofErr w:type="spellStart"/>
      <w:r w:rsidRPr="001D7472">
        <w:rPr>
          <w:rStyle w:val="CodeblockChar"/>
        </w:rPr>
        <w:t>cmd</w:t>
      </w:r>
      <w:proofErr w:type="spellEnd"/>
      <w:r w:rsidRPr="001D7472">
        <w:rPr>
          <w:rStyle w:val="CodeblockChar"/>
        </w:rPr>
        <w:t xml:space="preserve"> --list-all</w:t>
      </w:r>
      <w:r w:rsidRPr="001D7472">
        <w:rPr>
          <w:lang w:val="en-US"/>
        </w:rPr>
        <w:t xml:space="preserve">. </w:t>
      </w:r>
      <w:bookmarkEnd w:id="7"/>
      <w:r>
        <w:t>Hoofdstuk 19 van het Linux boek geeft uitleg over de Webserver!</w:t>
      </w:r>
      <w:bookmarkEnd w:id="6"/>
      <w:r>
        <w:br/>
      </w:r>
      <w:bookmarkStart w:id="8" w:name="_Hlk144478822"/>
      <w:r>
        <w:t xml:space="preserve">Test op “client1” of de webserver werkt en DNS goed is geconfigureerd door naar de volgende URL’s te gaan: </w:t>
      </w:r>
      <w:hyperlink r:id="rId11" w:history="1">
        <w:r>
          <w:rPr>
            <w:rStyle w:val="Hyperlink"/>
          </w:rPr>
          <w:t>http://</w:t>
        </w:r>
        <w:r w:rsidR="001A2469">
          <w:rPr>
            <w:rStyle w:val="Hyperlink"/>
          </w:rPr>
          <w:t>192.168.15</w:t>
        </w:r>
        <w:r>
          <w:rPr>
            <w:rStyle w:val="Hyperlink"/>
          </w:rPr>
          <w:t>.1</w:t>
        </w:r>
      </w:hyperlink>
      <w:r>
        <w:t xml:space="preserve"> </w:t>
      </w:r>
      <w:bookmarkEnd w:id="5"/>
      <w:r>
        <w:t xml:space="preserve">&amp; </w:t>
      </w:r>
      <w:hyperlink r:id="rId12" w:history="1">
        <w:r>
          <w:rPr>
            <w:rStyle w:val="Hyperlink"/>
          </w:rPr>
          <w:t>http://</w:t>
        </w:r>
      </w:hyperlink>
      <w:bookmarkEnd w:id="8"/>
    </w:p>
    <w:p w14:paraId="48A8BF25" w14:textId="65D1C513" w:rsidR="00416473" w:rsidRDefault="00416473" w:rsidP="00416473">
      <w:pPr>
        <w:pStyle w:val="ListParagraph"/>
        <w:numPr>
          <w:ilvl w:val="0"/>
          <w:numId w:val="69"/>
        </w:numPr>
        <w:spacing w:after="200" w:line="276" w:lineRule="auto"/>
      </w:pPr>
      <w:r>
        <w:t>Dat stelde niet veel voor. Maar erg nuttig is het dan ook nog niet. Je gaat nu dan ook een website maken waar wat ‘</w:t>
      </w:r>
      <w:proofErr w:type="spellStart"/>
      <w:r>
        <w:t>nuttigers</w:t>
      </w:r>
      <w:proofErr w:type="spellEnd"/>
      <w:r>
        <w:t xml:space="preserve">’ opstaat, namelijk een contact pagina voor </w:t>
      </w:r>
      <w:hyperlink r:id="rId13" w:history="1">
        <w:r>
          <w:rPr>
            <w:rStyle w:val="Hyperlink"/>
          </w:rPr>
          <w:t>www.</w:t>
        </w:r>
        <w:r w:rsidR="001A2469">
          <w:rPr>
            <w:rStyle w:val="Hyperlink"/>
          </w:rPr>
          <w:t>bmc.example</w:t>
        </w:r>
      </w:hyperlink>
      <w:r>
        <w:t xml:space="preserve"> </w:t>
      </w:r>
      <w:r>
        <w:br/>
        <w:t xml:space="preserve">Maak daarvoor eerst de directory </w:t>
      </w:r>
      <w:r w:rsidRPr="001A2FA0">
        <w:rPr>
          <w:rStyle w:val="CodesnippetChar"/>
        </w:rPr>
        <w:t>/var/www/</w:t>
      </w:r>
      <w:proofErr w:type="spellStart"/>
      <w:r w:rsidR="001A2469">
        <w:rPr>
          <w:rStyle w:val="CodesnippetChar"/>
        </w:rPr>
        <w:t>bmc.example</w:t>
      </w:r>
      <w:proofErr w:type="spellEnd"/>
      <w:r>
        <w:t xml:space="preserve"> aan en maak daarin een </w:t>
      </w:r>
      <w:r w:rsidRPr="001A2FA0">
        <w:rPr>
          <w:rStyle w:val="CodesnippetChar"/>
        </w:rPr>
        <w:t>index.html</w:t>
      </w:r>
      <w:r>
        <w:t xml:space="preserve"> pagina aan. Zet er nuttige contactinformatie op zoals een adres en telefoonnummer.</w:t>
      </w:r>
    </w:p>
    <w:p w14:paraId="0CB9D9BE" w14:textId="129B1D19" w:rsidR="00416473" w:rsidRDefault="00416473" w:rsidP="00416473">
      <w:pPr>
        <w:pStyle w:val="ListParagraph"/>
        <w:numPr>
          <w:ilvl w:val="0"/>
          <w:numId w:val="69"/>
        </w:numPr>
        <w:spacing w:after="200" w:line="276" w:lineRule="auto"/>
      </w:pPr>
      <w:r>
        <w:t xml:space="preserve">Als je nu naar de inhoud van die directory kijkt, zie je dat </w:t>
      </w:r>
      <w:r w:rsidRPr="001A2FA0">
        <w:rPr>
          <w:rStyle w:val="CodesnippetChar"/>
        </w:rPr>
        <w:t>root</w:t>
      </w:r>
      <w:r>
        <w:t xml:space="preserve"> lees- en schrijfrechten heeft, en dat verder iedereen leesrechten heeft. Zorg er in ieder geval voor dat de apache user de files mag lezen, maar niet mag schrijven.</w:t>
      </w:r>
      <w:r>
        <w:br/>
        <w:t xml:space="preserve">Het is de bedoeling dat deze website benaderbaar is via een makkelijk te onthouden URL. De naam van de URL moet worden: </w:t>
      </w:r>
      <w:hyperlink r:id="rId14" w:history="1">
        <w:r>
          <w:rPr>
            <w:rStyle w:val="Hyperlink"/>
          </w:rPr>
          <w:t>http://www.</w:t>
        </w:r>
        <w:r w:rsidR="001A2469">
          <w:rPr>
            <w:rStyle w:val="Hyperlink"/>
          </w:rPr>
          <w:t>bmc.example</w:t>
        </w:r>
      </w:hyperlink>
      <w:r>
        <w:rPr>
          <w:rStyle w:val="Hyperlink"/>
        </w:rPr>
        <w:t xml:space="preserve"> </w:t>
      </w:r>
      <w:r>
        <w:t xml:space="preserve">. Neem daarom nu eerst in je DNS-zone database een CNAME record (een soort “alias” voor een bestaande host) met de naam </w:t>
      </w:r>
      <w:r w:rsidRPr="001A2FA0">
        <w:rPr>
          <w:rStyle w:val="CodesnippetChar"/>
        </w:rPr>
        <w:t>www</w:t>
      </w:r>
      <w:r>
        <w:t xml:space="preserve">, die verwijst naar </w:t>
      </w:r>
      <w:r>
        <w:rPr>
          <w:rStyle w:val="CodesnippetChar"/>
        </w:rPr>
        <w:t>.</w:t>
      </w:r>
      <w:r>
        <w:t xml:space="preserve"> </w:t>
      </w:r>
      <w:r>
        <w:br/>
        <w:t xml:space="preserve">(Vergeet niet het serienummer bij te werken en de DNS-configuratie actief te maken via een </w:t>
      </w:r>
      <w:proofErr w:type="spellStart"/>
      <w:r>
        <w:t>reload</w:t>
      </w:r>
      <w:proofErr w:type="spellEnd"/>
      <w:r>
        <w:t>.)</w:t>
      </w:r>
    </w:p>
    <w:p w14:paraId="50E305B2" w14:textId="279BA7B2" w:rsidR="00416473" w:rsidRDefault="00416473" w:rsidP="00416473">
      <w:pPr>
        <w:pStyle w:val="ListParagraph"/>
        <w:numPr>
          <w:ilvl w:val="0"/>
          <w:numId w:val="69"/>
        </w:numPr>
        <w:spacing w:after="200" w:line="276" w:lineRule="auto"/>
      </w:pPr>
      <w:bookmarkStart w:id="9" w:name="_Hlk144479960"/>
      <w:r>
        <w:t xml:space="preserve">Test voor je verder gaat of het werkt door vanaf de client een </w:t>
      </w:r>
      <w:proofErr w:type="spellStart"/>
      <w:r w:rsidRPr="001A2FA0">
        <w:rPr>
          <w:rStyle w:val="CodesnippetChar"/>
        </w:rPr>
        <w:t>nslookup</w:t>
      </w:r>
      <w:proofErr w:type="spellEnd"/>
      <w:r>
        <w:t xml:space="preserve"> te doen van “www.</w:t>
      </w:r>
      <w:r w:rsidR="001A2469">
        <w:t>bmc.example</w:t>
      </w:r>
      <w:r>
        <w:t>”.</w:t>
      </w:r>
      <w:r w:rsidRPr="00C37297">
        <w:t xml:space="preserve"> </w:t>
      </w:r>
      <w:r>
        <w:t xml:space="preserve">Misschien moet je daarvoor op </w:t>
      </w:r>
      <w:bookmarkStart w:id="10" w:name="_Hlk144478504"/>
      <w:r>
        <w:t xml:space="preserve">BMC-PC1 </w:t>
      </w:r>
      <w:bookmarkEnd w:id="10"/>
      <w:r>
        <w:t>nog instellen dat deze zijn DNS informatie bij je Linux DNS server haalt.</w:t>
      </w:r>
    </w:p>
    <w:p w14:paraId="305E55EE" w14:textId="35DB873B" w:rsidR="00416473" w:rsidRDefault="00416473" w:rsidP="00416473">
      <w:pPr>
        <w:pStyle w:val="ListParagraph"/>
        <w:numPr>
          <w:ilvl w:val="0"/>
          <w:numId w:val="69"/>
        </w:numPr>
        <w:spacing w:after="200" w:line="276" w:lineRule="auto"/>
      </w:pPr>
      <w:bookmarkStart w:id="11" w:name="_Hlk144479971"/>
      <w:bookmarkEnd w:id="9"/>
      <w:r>
        <w:t xml:space="preserve">In </w:t>
      </w:r>
      <w:proofErr w:type="spellStart"/>
      <w:r>
        <w:t>Rocky</w:t>
      </w:r>
      <w:proofErr w:type="spellEnd"/>
      <w:r>
        <w:t xml:space="preserve"> 8 worden “sites” (</w:t>
      </w:r>
      <w:r w:rsidRPr="00936500">
        <w:rPr>
          <w:i/>
        </w:rPr>
        <w:t>virtual hosts</w:t>
      </w:r>
      <w:r>
        <w:t xml:space="preserve"> ofwel </w:t>
      </w:r>
      <w:proofErr w:type="spellStart"/>
      <w:r w:rsidRPr="00936500">
        <w:rPr>
          <w:i/>
        </w:rPr>
        <w:t>vhosts</w:t>
      </w:r>
      <w:proofErr w:type="spellEnd"/>
      <w:r>
        <w:t xml:space="preserve">) aangemaakt onder </w:t>
      </w:r>
      <w:r w:rsidRPr="00936500">
        <w:rPr>
          <w:rStyle w:val="CodesnippetChar"/>
        </w:rPr>
        <w:t>/</w:t>
      </w:r>
      <w:proofErr w:type="spellStart"/>
      <w:r w:rsidRPr="00936500">
        <w:rPr>
          <w:rStyle w:val="CodesnippetChar"/>
        </w:rPr>
        <w:t>etc</w:t>
      </w:r>
      <w:proofErr w:type="spellEnd"/>
      <w:r w:rsidRPr="00936500">
        <w:rPr>
          <w:rStyle w:val="CodesnippetChar"/>
        </w:rPr>
        <w:t>/</w:t>
      </w:r>
      <w:proofErr w:type="spellStart"/>
      <w:r w:rsidRPr="00936500">
        <w:rPr>
          <w:rStyle w:val="CodesnippetChar"/>
        </w:rPr>
        <w:t>httpd</w:t>
      </w:r>
      <w:proofErr w:type="spellEnd"/>
      <w:r w:rsidRPr="00936500">
        <w:rPr>
          <w:rStyle w:val="CodesnippetChar"/>
        </w:rPr>
        <w:t>/</w:t>
      </w:r>
      <w:proofErr w:type="spellStart"/>
      <w:r w:rsidRPr="00936500">
        <w:rPr>
          <w:rStyle w:val="CodesnippetChar"/>
        </w:rPr>
        <w:t>conf.d</w:t>
      </w:r>
      <w:proofErr w:type="spellEnd"/>
      <w:r w:rsidRPr="000C5491">
        <w:t>.</w:t>
      </w:r>
      <w:r>
        <w:t xml:space="preserve"> Het bestand dat daarvoor meestal wordt gebruikt is </w:t>
      </w:r>
      <w:proofErr w:type="spellStart"/>
      <w:r w:rsidRPr="00936500">
        <w:rPr>
          <w:rStyle w:val="CodesnippetChar"/>
        </w:rPr>
        <w:t>vhost.conf</w:t>
      </w:r>
      <w:proofErr w:type="spellEnd"/>
      <w:r>
        <w:t xml:space="preserve"> of een bestand per </w:t>
      </w:r>
      <w:proofErr w:type="spellStart"/>
      <w:r>
        <w:t>vhost</w:t>
      </w:r>
      <w:proofErr w:type="spellEnd"/>
      <w:r>
        <w:t xml:space="preserve"> met een bestandsnaam waaraan de </w:t>
      </w:r>
      <w:proofErr w:type="spellStart"/>
      <w:r>
        <w:t>vhost</w:t>
      </w:r>
      <w:proofErr w:type="spellEnd"/>
      <w:r>
        <w:t xml:space="preserve"> herkend kan worden, bijvoorbeeld </w:t>
      </w:r>
      <w:r>
        <w:rPr>
          <w:rStyle w:val="CodesnippetChar"/>
        </w:rPr>
        <w:t>www</w:t>
      </w:r>
      <w:r w:rsidRPr="00936500">
        <w:rPr>
          <w:rStyle w:val="CodesnippetChar"/>
        </w:rPr>
        <w:t>.</w:t>
      </w:r>
      <w:r w:rsidR="001A2469">
        <w:rPr>
          <w:rStyle w:val="CodesnippetChar"/>
        </w:rPr>
        <w:t>bmc.example</w:t>
      </w:r>
      <w:r w:rsidRPr="00936500">
        <w:rPr>
          <w:rStyle w:val="CodesnippetChar"/>
        </w:rPr>
        <w:t>.conf</w:t>
      </w:r>
      <w:r>
        <w:t>. Deze zal je in de meeste gevallen zelf eerst moeten aanmaken. Zie voor de inhoud de slides bij deze les.</w:t>
      </w:r>
      <w:r w:rsidRPr="000C5491">
        <w:br/>
      </w:r>
      <w:r>
        <w:t xml:space="preserve">Maak nu een nieuwe beschikbare site door in de juiste directory een configuratiefile aan te maken genaamd </w:t>
      </w:r>
      <w:r>
        <w:rPr>
          <w:rStyle w:val="CodesnippetChar"/>
        </w:rPr>
        <w:t>www</w:t>
      </w:r>
      <w:r w:rsidRPr="00045F9C">
        <w:rPr>
          <w:rStyle w:val="CodesnippetChar"/>
        </w:rPr>
        <w:t>.</w:t>
      </w:r>
      <w:r w:rsidR="001A2469">
        <w:rPr>
          <w:rStyle w:val="CodesnippetChar"/>
        </w:rPr>
        <w:t>bmc.example</w:t>
      </w:r>
      <w:r>
        <w:rPr>
          <w:rStyle w:val="CodesnippetChar"/>
        </w:rPr>
        <w:t>.conf</w:t>
      </w:r>
      <w:r>
        <w:t xml:space="preserve"> </w:t>
      </w:r>
    </w:p>
    <w:p w14:paraId="2E136441" w14:textId="1A71CCCE" w:rsidR="00416473" w:rsidRDefault="00416473" w:rsidP="00416473">
      <w:pPr>
        <w:pStyle w:val="ListParagraph"/>
        <w:spacing w:after="200" w:line="276" w:lineRule="auto"/>
        <w:ind w:firstLine="0"/>
      </w:pPr>
      <w:bookmarkStart w:id="12" w:name="_Hlk144479986"/>
      <w:bookmarkEnd w:id="11"/>
      <w:r>
        <w:lastRenderedPageBreak/>
        <w:t>De site moet bereikbaar zijn via alle IP-adressen van “</w:t>
      </w:r>
      <w:r>
        <w:rPr>
          <w:rStyle w:val="CodesnippetChar"/>
        </w:rPr>
        <w:t>rocky1</w:t>
      </w:r>
      <w:r>
        <w:t xml:space="preserve">” (dit is de default instelling d.m.v. de </w:t>
      </w:r>
      <w:proofErr w:type="spellStart"/>
      <w:r w:rsidRPr="00B750F7">
        <w:rPr>
          <w:i/>
          <w:iCs/>
        </w:rPr>
        <w:t>directive</w:t>
      </w:r>
      <w:proofErr w:type="spellEnd"/>
      <w:r>
        <w:t xml:space="preserve"> </w:t>
      </w:r>
      <w:r w:rsidRPr="00936500">
        <w:rPr>
          <w:rStyle w:val="CodesnippetChar"/>
        </w:rPr>
        <w:t>&lt;</w:t>
      </w:r>
      <w:proofErr w:type="spellStart"/>
      <w:r w:rsidRPr="00936500">
        <w:rPr>
          <w:rStyle w:val="CodesnippetChar"/>
        </w:rPr>
        <w:t>VirtualHost</w:t>
      </w:r>
      <w:proofErr w:type="spellEnd"/>
      <w:r w:rsidRPr="00936500">
        <w:rPr>
          <w:rStyle w:val="CodesnippetChar"/>
        </w:rPr>
        <w:t xml:space="preserve"> *:80&gt;</w:t>
      </w:r>
      <w:r>
        <w:t xml:space="preserve">). Content voor deze site moet alleen geserveerd worden als de client browser erheen gaat met de URL </w:t>
      </w:r>
      <w:hyperlink r:id="rId15" w:history="1">
        <w:r w:rsidRPr="000758A2">
          <w:rPr>
            <w:rStyle w:val="Hyperlink"/>
          </w:rPr>
          <w:t>http://www.</w:t>
        </w:r>
        <w:r w:rsidR="001A2469">
          <w:rPr>
            <w:rStyle w:val="Hyperlink"/>
          </w:rPr>
          <w:t>bmc.example</w:t>
        </w:r>
      </w:hyperlink>
      <w:r>
        <w:t xml:space="preserve"> of eventueel </w:t>
      </w:r>
      <w:hyperlink r:id="rId16" w:history="1">
        <w:r w:rsidRPr="009A003E">
          <w:rPr>
            <w:rStyle w:val="Hyperlink"/>
          </w:rPr>
          <w:t>http://</w:t>
        </w:r>
        <w:r w:rsidR="001A2469">
          <w:rPr>
            <w:rStyle w:val="Hyperlink"/>
          </w:rPr>
          <w:t>bmc.example</w:t>
        </w:r>
      </w:hyperlink>
      <w:r>
        <w:t xml:space="preserve">. Gebruik hiervoor de </w:t>
      </w:r>
      <w:proofErr w:type="spellStart"/>
      <w:r w:rsidRPr="00936500">
        <w:rPr>
          <w:rStyle w:val="CodesnippetChar"/>
        </w:rPr>
        <w:t>ServerName</w:t>
      </w:r>
      <w:proofErr w:type="spellEnd"/>
      <w:r w:rsidRPr="00633E12">
        <w:rPr>
          <w:sz w:val="20"/>
        </w:rPr>
        <w:t xml:space="preserve"> </w:t>
      </w:r>
      <w:proofErr w:type="spellStart"/>
      <w:r w:rsidRPr="000712F5">
        <w:rPr>
          <w:i/>
          <w:iCs/>
        </w:rPr>
        <w:t>directive</w:t>
      </w:r>
      <w:proofErr w:type="spellEnd"/>
      <w:r>
        <w:t xml:space="preserve"> (en eventueel het  </w:t>
      </w:r>
      <w:proofErr w:type="spellStart"/>
      <w:r w:rsidRPr="000712F5">
        <w:rPr>
          <w:rStyle w:val="CodesnippetChar"/>
        </w:rPr>
        <w:t>ServerAlias</w:t>
      </w:r>
      <w:proofErr w:type="spellEnd"/>
      <w:r>
        <w:t xml:space="preserve"> </w:t>
      </w:r>
      <w:proofErr w:type="spellStart"/>
      <w:r w:rsidRPr="000712F5">
        <w:rPr>
          <w:i/>
          <w:iCs/>
        </w:rPr>
        <w:t>directive</w:t>
      </w:r>
      <w:proofErr w:type="spellEnd"/>
      <w:r>
        <w:t>).</w:t>
      </w:r>
      <w:r>
        <w:br/>
        <w:t xml:space="preserve">Zorg er daarnaast voor dat de </w:t>
      </w:r>
      <w:proofErr w:type="spellStart"/>
      <w:r w:rsidRPr="00633E12">
        <w:rPr>
          <w:rStyle w:val="CodesnippetChar"/>
          <w:sz w:val="20"/>
        </w:rPr>
        <w:t>DocumentRoot</w:t>
      </w:r>
      <w:proofErr w:type="spellEnd"/>
      <w:r w:rsidRPr="00633E12">
        <w:rPr>
          <w:sz w:val="20"/>
        </w:rPr>
        <w:t xml:space="preserve"> </w:t>
      </w:r>
      <w:r>
        <w:t xml:space="preserve">wijst naar de directory waarin je het </w:t>
      </w:r>
      <w:proofErr w:type="spellStart"/>
      <w:r>
        <w:t>HTML-bestand</w:t>
      </w:r>
      <w:proofErr w:type="spellEnd"/>
      <w:r>
        <w:t xml:space="preserve"> met de contactinformatie geplaatst hebt.</w:t>
      </w:r>
    </w:p>
    <w:bookmarkEnd w:id="12"/>
    <w:p w14:paraId="38F9CE75" w14:textId="77777777" w:rsidR="00416473" w:rsidRDefault="00416473" w:rsidP="00416473">
      <w:pPr>
        <w:pStyle w:val="ListParagraph"/>
        <w:numPr>
          <w:ilvl w:val="0"/>
          <w:numId w:val="69"/>
        </w:numPr>
        <w:spacing w:after="200" w:line="276" w:lineRule="auto"/>
      </w:pPr>
      <w:r>
        <w:t>Voordat je de configuratie door Apache laat inladen, is het verstandig te testen of je geen fouten hebt gemaakt (in het geval van een productie-server zou je mogelijk anders alle andere sites op de server uit de lucht kunnen halen). Gebruik hiervoor “</w:t>
      </w:r>
      <w:proofErr w:type="spellStart"/>
      <w:r w:rsidRPr="00F24443">
        <w:rPr>
          <w:rStyle w:val="CodesnippetChar"/>
        </w:rPr>
        <w:t>apachectl</w:t>
      </w:r>
      <w:proofErr w:type="spellEnd"/>
      <w:r w:rsidRPr="00F24443">
        <w:rPr>
          <w:rStyle w:val="CodesnippetChar"/>
        </w:rPr>
        <w:t xml:space="preserve"> </w:t>
      </w:r>
      <w:proofErr w:type="spellStart"/>
      <w:r w:rsidRPr="00F24443">
        <w:rPr>
          <w:rStyle w:val="CodesnippetChar"/>
        </w:rPr>
        <w:t>configtest</w:t>
      </w:r>
      <w:proofErr w:type="spellEnd"/>
      <w:r>
        <w:t>”.</w:t>
      </w:r>
      <w:r>
        <w:br/>
        <w:t xml:space="preserve">Als alles in orde is kun je de configuratie actief maken door </w:t>
      </w:r>
      <w:proofErr w:type="spellStart"/>
      <w:r w:rsidRPr="00633E12">
        <w:rPr>
          <w:rStyle w:val="CodesnippetChar"/>
          <w:sz w:val="20"/>
        </w:rPr>
        <w:t>httpd</w:t>
      </w:r>
      <w:proofErr w:type="spellEnd"/>
      <w:r w:rsidRPr="00633E12">
        <w:rPr>
          <w:sz w:val="20"/>
        </w:rPr>
        <w:t xml:space="preserve"> </w:t>
      </w:r>
      <w:r>
        <w:t>te (her)starten.</w:t>
      </w:r>
    </w:p>
    <w:p w14:paraId="627224DC" w14:textId="3364A3CD" w:rsidR="00416473" w:rsidRDefault="00416473" w:rsidP="00416473">
      <w:pPr>
        <w:pStyle w:val="ListParagraph"/>
        <w:numPr>
          <w:ilvl w:val="0"/>
          <w:numId w:val="69"/>
        </w:numPr>
        <w:spacing w:after="200" w:line="276" w:lineRule="auto"/>
      </w:pPr>
      <w:r>
        <w:t xml:space="preserve">Test nu of je vanaf “rocky1” en “BMC-PC1” inderdaad je pagina te zien krijgt als je naar </w:t>
      </w:r>
      <w:hyperlink r:id="rId17" w:history="1">
        <w:r w:rsidRPr="000758A2">
          <w:rPr>
            <w:rStyle w:val="Hyperlink"/>
          </w:rPr>
          <w:t>http://</w:t>
        </w:r>
        <w:r>
          <w:rPr>
            <w:rStyle w:val="Hyperlink"/>
          </w:rPr>
          <w:t>www</w:t>
        </w:r>
        <w:r w:rsidRPr="000758A2">
          <w:rPr>
            <w:rStyle w:val="Hyperlink"/>
          </w:rPr>
          <w:t>.</w:t>
        </w:r>
        <w:r w:rsidR="001A2469">
          <w:rPr>
            <w:rStyle w:val="Hyperlink"/>
          </w:rPr>
          <w:t>bmc.example</w:t>
        </w:r>
      </w:hyperlink>
      <w:r>
        <w:t xml:space="preserve"> gaat.</w:t>
      </w:r>
      <w:r w:rsidRPr="000712F5">
        <w:t xml:space="preserve"> </w:t>
      </w:r>
    </w:p>
    <w:p w14:paraId="1B6B7CD4" w14:textId="5FDBEB0C" w:rsidR="00416473" w:rsidRPr="00416473" w:rsidRDefault="00416473" w:rsidP="00416473">
      <w:pPr>
        <w:pStyle w:val="Heading3"/>
      </w:pPr>
      <w:r w:rsidRPr="00416473">
        <w:t xml:space="preserve">Opdracht: </w:t>
      </w:r>
      <w:r>
        <w:t xml:space="preserve">Linux </w:t>
      </w:r>
      <w:proofErr w:type="spellStart"/>
      <w:r w:rsidRPr="00416473">
        <w:t>Webroot</w:t>
      </w:r>
      <w:proofErr w:type="spellEnd"/>
      <w:r w:rsidRPr="00416473">
        <w:t xml:space="preserve"> verplaatsen naar /</w:t>
      </w:r>
      <w:proofErr w:type="spellStart"/>
      <w:r w:rsidRPr="00416473">
        <w:t>plf</w:t>
      </w:r>
      <w:proofErr w:type="spellEnd"/>
      <w:r w:rsidRPr="00416473">
        <w:t>/www</w:t>
      </w:r>
    </w:p>
    <w:p w14:paraId="05A09F9F" w14:textId="0308682E" w:rsidR="00416473" w:rsidRPr="00416473" w:rsidRDefault="00416473" w:rsidP="00416473">
      <w:r w:rsidRPr="00416473">
        <w:t xml:space="preserve">Om te oefenen met </w:t>
      </w:r>
      <w:proofErr w:type="spellStart"/>
      <w:r w:rsidRPr="00416473">
        <w:t>SELinux</w:t>
      </w:r>
      <w:proofErr w:type="spellEnd"/>
      <w:r w:rsidRPr="00416473">
        <w:t xml:space="preserve"> gaan we </w:t>
      </w:r>
      <w:r>
        <w:t xml:space="preserve">nu </w:t>
      </w:r>
      <w:r w:rsidRPr="00416473">
        <w:t xml:space="preserve">de </w:t>
      </w:r>
      <w:proofErr w:type="spellStart"/>
      <w:r w:rsidRPr="00416473">
        <w:t>webroot</w:t>
      </w:r>
      <w:proofErr w:type="spellEnd"/>
      <w:r w:rsidRPr="00416473">
        <w:t xml:space="preserve"> van </w:t>
      </w:r>
      <w:r>
        <w:t>de hiervoor geconfigureer</w:t>
      </w:r>
      <w:r w:rsidRPr="00416473">
        <w:t xml:space="preserve">de Apache webserver verplaatsen van </w:t>
      </w:r>
      <w:r w:rsidRPr="00416473">
        <w:rPr>
          <w:rFonts w:ascii="Consolas" w:hAnsi="Consolas"/>
        </w:rPr>
        <w:t>/var/www</w:t>
      </w:r>
      <w:r w:rsidRPr="00416473">
        <w:t xml:space="preserve"> naar </w:t>
      </w:r>
      <w:r w:rsidRPr="00416473">
        <w:rPr>
          <w:rFonts w:ascii="Consolas" w:hAnsi="Consolas"/>
        </w:rPr>
        <w:t>/</w:t>
      </w:r>
      <w:proofErr w:type="spellStart"/>
      <w:r w:rsidRPr="00416473">
        <w:rPr>
          <w:rFonts w:ascii="Consolas" w:hAnsi="Consolas"/>
        </w:rPr>
        <w:t>plf</w:t>
      </w:r>
      <w:proofErr w:type="spellEnd"/>
      <w:r w:rsidRPr="00416473">
        <w:rPr>
          <w:rFonts w:ascii="Consolas" w:hAnsi="Consolas"/>
        </w:rPr>
        <w:t>/www</w:t>
      </w:r>
      <w:r w:rsidRPr="00416473">
        <w:t xml:space="preserve"> (een zelfverzonnen pad waar </w:t>
      </w:r>
      <w:proofErr w:type="spellStart"/>
      <w:r w:rsidRPr="00416473">
        <w:t>SELinux</w:t>
      </w:r>
      <w:proofErr w:type="spellEnd"/>
      <w:r w:rsidRPr="00416473">
        <w:t xml:space="preserve"> zonder aanpassingen zeker geen weet van heeft). Laten we beginnen.</w:t>
      </w:r>
    </w:p>
    <w:p w14:paraId="7E1838A0" w14:textId="77777777" w:rsidR="00416473" w:rsidRPr="00416473" w:rsidRDefault="00416473" w:rsidP="00416473">
      <w:pPr>
        <w:numPr>
          <w:ilvl w:val="0"/>
          <w:numId w:val="113"/>
        </w:numPr>
      </w:pPr>
      <w:r w:rsidRPr="00416473">
        <w:t xml:space="preserve">Maak met </w:t>
      </w:r>
      <w:r w:rsidRPr="00416473">
        <w:rPr>
          <w:rFonts w:ascii="Consolas" w:hAnsi="Consolas"/>
        </w:rPr>
        <w:t>root</w:t>
      </w:r>
      <w:r w:rsidRPr="00416473">
        <w:t xml:space="preserve"> rechten de directories:</w:t>
      </w:r>
    </w:p>
    <w:p w14:paraId="4EC842AD" w14:textId="7C014168" w:rsidR="00416473" w:rsidRPr="00416473" w:rsidRDefault="00416473" w:rsidP="00416473">
      <w:pPr>
        <w:pStyle w:val="Codeblock"/>
      </w:pPr>
      <w:proofErr w:type="spellStart"/>
      <w:r w:rsidRPr="00416473">
        <w:t>sudo</w:t>
      </w:r>
      <w:proofErr w:type="spellEnd"/>
      <w:r w:rsidRPr="00416473">
        <w:t xml:space="preserve"> </w:t>
      </w:r>
      <w:proofErr w:type="spellStart"/>
      <w:r w:rsidRPr="00416473">
        <w:t>mkdir</w:t>
      </w:r>
      <w:proofErr w:type="spellEnd"/>
      <w:r w:rsidRPr="00416473">
        <w:t xml:space="preserve"> </w:t>
      </w:r>
      <w:r>
        <w:t xml:space="preserve">-p </w:t>
      </w:r>
      <w:r w:rsidRPr="00416473">
        <w:t>/</w:t>
      </w:r>
      <w:proofErr w:type="spellStart"/>
      <w:r w:rsidRPr="00416473">
        <w:t>plf</w:t>
      </w:r>
      <w:proofErr w:type="spellEnd"/>
      <w:r w:rsidRPr="00416473">
        <w:t>/www/html</w:t>
      </w:r>
      <w:r>
        <w:t xml:space="preserve"> </w:t>
      </w:r>
      <w:r w:rsidRPr="00416473">
        <w:t>/</w:t>
      </w:r>
      <w:proofErr w:type="spellStart"/>
      <w:r w:rsidRPr="00416473">
        <w:t>plf</w:t>
      </w:r>
      <w:proofErr w:type="spellEnd"/>
      <w:r w:rsidRPr="00416473">
        <w:t>/www/</w:t>
      </w:r>
      <w:proofErr w:type="spellStart"/>
      <w:r w:rsidRPr="00416473">
        <w:t>cgi</w:t>
      </w:r>
      <w:proofErr w:type="spellEnd"/>
      <w:r w:rsidRPr="00416473">
        <w:t>-bin</w:t>
      </w:r>
    </w:p>
    <w:p w14:paraId="73B2D8F6" w14:textId="77777777" w:rsidR="00416473" w:rsidRPr="00416473" w:rsidRDefault="00416473" w:rsidP="00416473">
      <w:pPr>
        <w:rPr>
          <w:lang w:val="en-US"/>
        </w:rPr>
      </w:pPr>
    </w:p>
    <w:p w14:paraId="2F3A47B6" w14:textId="77777777" w:rsidR="00416473" w:rsidRPr="00416473" w:rsidRDefault="00416473" w:rsidP="00416473">
      <w:pPr>
        <w:numPr>
          <w:ilvl w:val="0"/>
          <w:numId w:val="114"/>
        </w:numPr>
      </w:pPr>
      <w:r w:rsidRPr="00416473">
        <w:t xml:space="preserve">Stel de rechten in op de bovenstaande directories in. Doe </w:t>
      </w:r>
      <w:proofErr w:type="spellStart"/>
      <w:r w:rsidRPr="00416473">
        <w:t>read</w:t>
      </w:r>
      <w:proofErr w:type="spellEnd"/>
      <w:r w:rsidRPr="00416473">
        <w:t xml:space="preserve">, </w:t>
      </w:r>
      <w:proofErr w:type="spellStart"/>
      <w:r w:rsidRPr="00416473">
        <w:t>write</w:t>
      </w:r>
      <w:proofErr w:type="spellEnd"/>
      <w:r w:rsidRPr="00416473">
        <w:t xml:space="preserve"> en </w:t>
      </w:r>
      <w:proofErr w:type="spellStart"/>
      <w:r w:rsidRPr="00416473">
        <w:t>execute</w:t>
      </w:r>
      <w:proofErr w:type="spellEnd"/>
      <w:r w:rsidRPr="00416473">
        <w:t xml:space="preserve"> voor de eigenaar en </w:t>
      </w:r>
      <w:proofErr w:type="spellStart"/>
      <w:r w:rsidRPr="00416473">
        <w:t>read</w:t>
      </w:r>
      <w:proofErr w:type="spellEnd"/>
      <w:r w:rsidRPr="00416473">
        <w:t xml:space="preserve"> en </w:t>
      </w:r>
      <w:proofErr w:type="spellStart"/>
      <w:r w:rsidRPr="00416473">
        <w:t>execute</w:t>
      </w:r>
      <w:proofErr w:type="spellEnd"/>
      <w:r w:rsidRPr="00416473">
        <w:t xml:space="preserve"> voor de groep en de rest!  Dit kan met één regel door de optie -R te gebruiken. </w:t>
      </w:r>
    </w:p>
    <w:p w14:paraId="69DDCBC9" w14:textId="77777777" w:rsidR="00416473" w:rsidRPr="00416473" w:rsidRDefault="00416473" w:rsidP="00416473">
      <w:pPr>
        <w:pStyle w:val="Codeblock"/>
      </w:pPr>
      <w:proofErr w:type="spellStart"/>
      <w:r w:rsidRPr="00416473">
        <w:t>sudo</w:t>
      </w:r>
      <w:proofErr w:type="spellEnd"/>
      <w:r w:rsidRPr="00416473">
        <w:t xml:space="preserve"> </w:t>
      </w:r>
      <w:proofErr w:type="spellStart"/>
      <w:r w:rsidRPr="00416473">
        <w:t>chmod</w:t>
      </w:r>
      <w:proofErr w:type="spellEnd"/>
      <w:r w:rsidRPr="00416473">
        <w:t xml:space="preserve"> -R 755 /</w:t>
      </w:r>
      <w:proofErr w:type="spellStart"/>
      <w:r w:rsidRPr="00416473">
        <w:t>plf</w:t>
      </w:r>
      <w:proofErr w:type="spellEnd"/>
    </w:p>
    <w:p w14:paraId="7CDFC079" w14:textId="77777777" w:rsidR="00416473" w:rsidRPr="00416473" w:rsidRDefault="00416473" w:rsidP="00416473">
      <w:pPr>
        <w:numPr>
          <w:ilvl w:val="0"/>
          <w:numId w:val="114"/>
        </w:numPr>
      </w:pPr>
      <w:r w:rsidRPr="00416473">
        <w:t xml:space="preserve">Vervolgens moet in </w:t>
      </w:r>
      <w:proofErr w:type="spellStart"/>
      <w:r w:rsidRPr="00416473">
        <w:t>in</w:t>
      </w:r>
      <w:proofErr w:type="spellEnd"/>
      <w:r w:rsidRPr="00416473">
        <w:t xml:space="preserve"> de standaard configuratiefile van Apache (/</w:t>
      </w:r>
      <w:proofErr w:type="spellStart"/>
      <w:r w:rsidRPr="00416473">
        <w:t>etc</w:t>
      </w:r>
      <w:proofErr w:type="spellEnd"/>
      <w:r w:rsidRPr="00416473">
        <w:t>/</w:t>
      </w:r>
      <w:proofErr w:type="spellStart"/>
      <w:r w:rsidRPr="00416473">
        <w:t>httpd</w:t>
      </w:r>
      <w:proofErr w:type="spellEnd"/>
      <w:r w:rsidRPr="00416473">
        <w:t>/</w:t>
      </w:r>
      <w:proofErr w:type="spellStart"/>
      <w:r w:rsidRPr="00416473">
        <w:t>conf</w:t>
      </w:r>
      <w:proofErr w:type="spellEnd"/>
      <w:r w:rsidRPr="00416473">
        <w:t>/</w:t>
      </w:r>
      <w:proofErr w:type="spellStart"/>
      <w:r w:rsidRPr="00416473">
        <w:t>httpd.conf</w:t>
      </w:r>
      <w:proofErr w:type="spellEnd"/>
      <w:r w:rsidRPr="00416473">
        <w:t>) elke regel met /var/www vervangen worden door /</w:t>
      </w:r>
      <w:proofErr w:type="spellStart"/>
      <w:r w:rsidRPr="00416473">
        <w:t>plf</w:t>
      </w:r>
      <w:proofErr w:type="spellEnd"/>
      <w:r w:rsidRPr="00416473">
        <w:t xml:space="preserve">/www. </w:t>
      </w:r>
    </w:p>
    <w:p w14:paraId="2EE7D5B9" w14:textId="77777777" w:rsidR="00416473" w:rsidRPr="00416473" w:rsidRDefault="00416473" w:rsidP="00416473">
      <w:r w:rsidRPr="00416473">
        <w:t>Dus open het bovenstaande bestand.</w:t>
      </w:r>
    </w:p>
    <w:p w14:paraId="0EFEE61D" w14:textId="77777777" w:rsidR="00416473" w:rsidRPr="00416473" w:rsidRDefault="00416473" w:rsidP="00416473">
      <w:r w:rsidRPr="00416473">
        <w:t xml:space="preserve">In </w:t>
      </w:r>
      <w:proofErr w:type="spellStart"/>
      <w:r w:rsidRPr="00416473">
        <w:t>nano</w:t>
      </w:r>
      <w:proofErr w:type="spellEnd"/>
      <w:r w:rsidRPr="00416473">
        <w:t xml:space="preserve"> kun je zoeken met “ctrl w”, zoeken en vervangen kan met “alt r”. Sla het bestand op.</w:t>
      </w:r>
    </w:p>
    <w:p w14:paraId="63CE9A15" w14:textId="77777777" w:rsidR="00416473" w:rsidRPr="00416473" w:rsidRDefault="00416473" w:rsidP="00416473"/>
    <w:p w14:paraId="07FA16A3" w14:textId="77777777" w:rsidR="00416473" w:rsidRPr="00416473" w:rsidRDefault="00416473" w:rsidP="00416473">
      <w:pPr>
        <w:numPr>
          <w:ilvl w:val="0"/>
          <w:numId w:val="114"/>
        </w:numPr>
      </w:pPr>
      <w:r w:rsidRPr="00416473">
        <w:t>Herstart daarna Apache (</w:t>
      </w:r>
      <w:proofErr w:type="spellStart"/>
      <w:r w:rsidRPr="00416473">
        <w:t>sudo</w:t>
      </w:r>
      <w:proofErr w:type="spellEnd"/>
      <w:r w:rsidRPr="00416473">
        <w:t xml:space="preserve"> </w:t>
      </w:r>
      <w:proofErr w:type="spellStart"/>
      <w:r w:rsidRPr="00416473">
        <w:t>systemctl</w:t>
      </w:r>
      <w:proofErr w:type="spellEnd"/>
      <w:r w:rsidRPr="00416473">
        <w:t xml:space="preserve"> </w:t>
      </w:r>
      <w:proofErr w:type="spellStart"/>
      <w:r w:rsidRPr="00416473">
        <w:t>restart</w:t>
      </w:r>
      <w:proofErr w:type="spellEnd"/>
      <w:r w:rsidRPr="00416473">
        <w:t xml:space="preserve"> </w:t>
      </w:r>
      <w:proofErr w:type="spellStart"/>
      <w:r w:rsidRPr="00416473">
        <w:t>httpd</w:t>
      </w:r>
      <w:proofErr w:type="spellEnd"/>
      <w:r w:rsidRPr="00416473">
        <w:t>). Mocht de webserver niet starten, zorg er dan even voor dat de storing wordt verholpen.</w:t>
      </w:r>
    </w:p>
    <w:p w14:paraId="20431A1F" w14:textId="77777777" w:rsidR="00416473" w:rsidRPr="00416473" w:rsidRDefault="00416473" w:rsidP="00416473"/>
    <w:p w14:paraId="494DE5DC" w14:textId="19B8750F" w:rsidR="00416473" w:rsidRPr="00416473" w:rsidRDefault="00416473" w:rsidP="00416473">
      <w:pPr>
        <w:numPr>
          <w:ilvl w:val="0"/>
          <w:numId w:val="114"/>
        </w:numPr>
      </w:pPr>
      <w:r w:rsidRPr="00416473">
        <w:t xml:space="preserve">Maak een bestand </w:t>
      </w:r>
      <w:r>
        <w:t xml:space="preserve">(bijvoorbeeld met </w:t>
      </w:r>
      <w:proofErr w:type="spellStart"/>
      <w:r w:rsidRPr="001A2469">
        <w:rPr>
          <w:rStyle w:val="CodeblockChar"/>
          <w:lang w:val="nl-NL"/>
        </w:rPr>
        <w:t>sudo</w:t>
      </w:r>
      <w:proofErr w:type="spellEnd"/>
      <w:r w:rsidRPr="001A2469">
        <w:rPr>
          <w:rStyle w:val="CodeblockChar"/>
          <w:lang w:val="nl-NL"/>
        </w:rPr>
        <w:t xml:space="preserve"> </w:t>
      </w:r>
      <w:proofErr w:type="spellStart"/>
      <w:r w:rsidRPr="001A2469">
        <w:rPr>
          <w:rStyle w:val="CodeblockChar"/>
          <w:lang w:val="nl-NL"/>
        </w:rPr>
        <w:t>nano</w:t>
      </w:r>
      <w:proofErr w:type="spellEnd"/>
      <w:r w:rsidRPr="001A2469">
        <w:rPr>
          <w:rStyle w:val="CodeblockChar"/>
          <w:lang w:val="nl-NL"/>
        </w:rPr>
        <w:t xml:space="preserve"> /</w:t>
      </w:r>
      <w:proofErr w:type="spellStart"/>
      <w:r w:rsidRPr="001A2469">
        <w:rPr>
          <w:rStyle w:val="CodeblockChar"/>
          <w:lang w:val="nl-NL"/>
        </w:rPr>
        <w:t>plf</w:t>
      </w:r>
      <w:proofErr w:type="spellEnd"/>
      <w:r w:rsidRPr="001A2469">
        <w:rPr>
          <w:rStyle w:val="CodeblockChar"/>
          <w:lang w:val="nl-NL"/>
        </w:rPr>
        <w:t>/www/html/test.html</w:t>
      </w:r>
      <w:r>
        <w:t xml:space="preserve">) </w:t>
      </w:r>
      <w:r w:rsidRPr="00416473">
        <w:t>met de volgende inhoud (knippen en plakken kan!):</w:t>
      </w:r>
    </w:p>
    <w:p w14:paraId="4C781784" w14:textId="77777777" w:rsidR="00416473" w:rsidRPr="00416473" w:rsidRDefault="00416473" w:rsidP="00416473">
      <w:pPr>
        <w:pStyle w:val="Codesnippet"/>
        <w:rPr>
          <w:lang w:val="en-US"/>
        </w:rPr>
      </w:pPr>
      <w:r w:rsidRPr="00416473">
        <w:rPr>
          <w:lang w:val="en-US"/>
        </w:rPr>
        <w:t>&lt;html&gt;</w:t>
      </w:r>
    </w:p>
    <w:p w14:paraId="362B00B0" w14:textId="77777777" w:rsidR="00416473" w:rsidRPr="00416473" w:rsidRDefault="00416473" w:rsidP="00416473">
      <w:pPr>
        <w:pStyle w:val="Codesnippet"/>
        <w:rPr>
          <w:lang w:val="en-US"/>
        </w:rPr>
      </w:pPr>
      <w:r w:rsidRPr="00416473">
        <w:rPr>
          <w:lang w:val="en-US"/>
        </w:rPr>
        <w:t>&lt;head&gt;</w:t>
      </w:r>
    </w:p>
    <w:p w14:paraId="2AC642B2" w14:textId="77777777" w:rsidR="00416473" w:rsidRPr="00416473" w:rsidRDefault="00416473" w:rsidP="00416473">
      <w:pPr>
        <w:pStyle w:val="Codesnippet"/>
        <w:rPr>
          <w:lang w:val="en-US"/>
        </w:rPr>
      </w:pPr>
      <w:r w:rsidRPr="00416473">
        <w:rPr>
          <w:lang w:val="en-US"/>
        </w:rPr>
        <w:t>&lt;title&gt;</w:t>
      </w:r>
      <w:proofErr w:type="spellStart"/>
      <w:r w:rsidRPr="00416473">
        <w:rPr>
          <w:lang w:val="en-US"/>
        </w:rPr>
        <w:t>Testpagina</w:t>
      </w:r>
      <w:proofErr w:type="spellEnd"/>
      <w:r w:rsidRPr="00416473">
        <w:rPr>
          <w:lang w:val="en-US"/>
        </w:rPr>
        <w:t>&lt;/title&gt;</w:t>
      </w:r>
    </w:p>
    <w:p w14:paraId="12F96994" w14:textId="77777777" w:rsidR="00416473" w:rsidRPr="00416473" w:rsidRDefault="00416473" w:rsidP="00416473">
      <w:pPr>
        <w:pStyle w:val="Codesnippet"/>
        <w:rPr>
          <w:lang w:val="en-US"/>
        </w:rPr>
      </w:pPr>
      <w:r w:rsidRPr="00416473">
        <w:rPr>
          <w:lang w:val="en-US"/>
        </w:rPr>
        <w:t>&lt;/head&gt;</w:t>
      </w:r>
    </w:p>
    <w:p w14:paraId="05540E1D" w14:textId="77777777" w:rsidR="00416473" w:rsidRPr="00416473" w:rsidRDefault="00416473" w:rsidP="00416473">
      <w:pPr>
        <w:pStyle w:val="Codesnippet"/>
        <w:rPr>
          <w:lang w:val="en-US"/>
        </w:rPr>
      </w:pPr>
      <w:r w:rsidRPr="00416473">
        <w:rPr>
          <w:lang w:val="en-US"/>
        </w:rPr>
        <w:t>&lt;body&gt;</w:t>
      </w:r>
    </w:p>
    <w:p w14:paraId="04AE1C9F" w14:textId="77777777" w:rsidR="00416473" w:rsidRPr="00416473" w:rsidRDefault="00416473" w:rsidP="00416473">
      <w:pPr>
        <w:pStyle w:val="Codesnippet"/>
        <w:rPr>
          <w:lang w:val="en-US"/>
        </w:rPr>
      </w:pPr>
      <w:r w:rsidRPr="00416473">
        <w:rPr>
          <w:lang w:val="en-US"/>
        </w:rPr>
        <w:t>&lt;h1&gt;</w:t>
      </w:r>
      <w:proofErr w:type="spellStart"/>
      <w:r w:rsidRPr="00416473">
        <w:rPr>
          <w:lang w:val="en-US"/>
        </w:rPr>
        <w:t>Testpagina</w:t>
      </w:r>
      <w:proofErr w:type="spellEnd"/>
      <w:r w:rsidRPr="00416473">
        <w:rPr>
          <w:lang w:val="en-US"/>
        </w:rPr>
        <w:t>&lt;/h1&gt;</w:t>
      </w:r>
    </w:p>
    <w:p w14:paraId="268CA813" w14:textId="77777777" w:rsidR="00416473" w:rsidRPr="00416473" w:rsidRDefault="00416473" w:rsidP="00416473">
      <w:pPr>
        <w:pStyle w:val="Codesnippet"/>
      </w:pPr>
      <w:r w:rsidRPr="00416473">
        <w:t xml:space="preserve">Pas als deze pagina te lezen is, dan staan de bestandsrechten en </w:t>
      </w:r>
      <w:proofErr w:type="spellStart"/>
      <w:r w:rsidRPr="00416473">
        <w:t>SELinux</w:t>
      </w:r>
      <w:proofErr w:type="spellEnd"/>
      <w:r w:rsidRPr="00416473">
        <w:t xml:space="preserve"> goed ingesteld</w:t>
      </w:r>
    </w:p>
    <w:p w14:paraId="7D18B019" w14:textId="77777777" w:rsidR="00416473" w:rsidRPr="00416473" w:rsidRDefault="00416473" w:rsidP="00416473">
      <w:pPr>
        <w:pStyle w:val="Codesnippet"/>
      </w:pPr>
      <w:r w:rsidRPr="00416473">
        <w:t>&lt;/body&gt;</w:t>
      </w:r>
    </w:p>
    <w:p w14:paraId="3728AF0F" w14:textId="77777777" w:rsidR="00416473" w:rsidRPr="00416473" w:rsidRDefault="00416473" w:rsidP="00416473">
      <w:pPr>
        <w:pStyle w:val="Codesnippet"/>
      </w:pPr>
      <w:r w:rsidRPr="00416473">
        <w:t>&lt;/html&gt;</w:t>
      </w:r>
    </w:p>
    <w:p w14:paraId="2ED0B595" w14:textId="77777777" w:rsidR="00416473" w:rsidRPr="00416473" w:rsidRDefault="00416473" w:rsidP="00416473"/>
    <w:p w14:paraId="17D2D485" w14:textId="091EB98F" w:rsidR="00416473" w:rsidRPr="00416473" w:rsidRDefault="00416473" w:rsidP="00416473">
      <w:r w:rsidRPr="00416473">
        <w:t>Als we dit bestand (</w:t>
      </w:r>
      <w:hyperlink r:id="rId18" w:history="1">
        <w:r w:rsidRPr="00416473">
          <w:rPr>
            <w:rStyle w:val="Hyperlink"/>
          </w:rPr>
          <w:t>http://</w:t>
        </w:r>
        <w:r>
          <w:rPr>
            <w:rStyle w:val="Hyperlink"/>
          </w:rPr>
          <w:t>rocky1.</w:t>
        </w:r>
        <w:r w:rsidR="001A2469">
          <w:rPr>
            <w:rStyle w:val="Hyperlink"/>
          </w:rPr>
          <w:t>bmc.example</w:t>
        </w:r>
        <w:r w:rsidRPr="00416473">
          <w:rPr>
            <w:rStyle w:val="Hyperlink"/>
          </w:rPr>
          <w:t>/test.html</w:t>
        </w:r>
      </w:hyperlink>
      <w:r w:rsidRPr="00416473">
        <w:t xml:space="preserve">) nu proberen te openen in een browser of via </w:t>
      </w:r>
      <w:proofErr w:type="spellStart"/>
      <w:r w:rsidRPr="00416473">
        <w:rPr>
          <w:rStyle w:val="CodesnippetChar"/>
        </w:rPr>
        <w:t>curl</w:t>
      </w:r>
      <w:proofErr w:type="spellEnd"/>
      <w:r w:rsidRPr="00416473">
        <w:t xml:space="preserve"> (</w:t>
      </w:r>
      <w:r w:rsidRPr="00416473">
        <w:rPr>
          <w:rStyle w:val="CodesnippetChar"/>
        </w:rPr>
        <w:t xml:space="preserve">man </w:t>
      </w:r>
      <w:proofErr w:type="spellStart"/>
      <w:r w:rsidRPr="00416473">
        <w:rPr>
          <w:rStyle w:val="CodesnippetChar"/>
        </w:rPr>
        <w:t>curl</w:t>
      </w:r>
      <w:proofErr w:type="spellEnd"/>
      <w:r w:rsidRPr="00416473">
        <w:rPr>
          <w:rStyle w:val="CodesnippetChar"/>
        </w:rPr>
        <w:t xml:space="preserve">; </w:t>
      </w:r>
      <w:proofErr w:type="spellStart"/>
      <w:r w:rsidRPr="00416473">
        <w:rPr>
          <w:rStyle w:val="CodesnippetChar"/>
        </w:rPr>
        <w:t>curl</w:t>
      </w:r>
      <w:proofErr w:type="spellEnd"/>
      <w:r w:rsidRPr="00416473">
        <w:rPr>
          <w:rStyle w:val="CodesnippetChar"/>
        </w:rPr>
        <w:t xml:space="preserve"> http://rocky1.</w:t>
      </w:r>
      <w:r w:rsidR="001A2469">
        <w:rPr>
          <w:rStyle w:val="CodesnippetChar"/>
        </w:rPr>
        <w:t>bmc.example</w:t>
      </w:r>
      <w:r w:rsidRPr="00416473">
        <w:rPr>
          <w:rStyle w:val="CodesnippetChar"/>
        </w:rPr>
        <w:t>/test.html</w:t>
      </w:r>
      <w:r w:rsidRPr="00416473">
        <w:t xml:space="preserve"> omdat Firefox soms vervelend aan het doen is met http en </w:t>
      </w:r>
      <w:proofErr w:type="spellStart"/>
      <w:r w:rsidRPr="00416473">
        <w:t>https</w:t>
      </w:r>
      <w:proofErr w:type="spellEnd"/>
      <w:r w:rsidRPr="00416473">
        <w:t xml:space="preserve">, dan krijgen we een </w:t>
      </w:r>
      <w:proofErr w:type="spellStart"/>
      <w:r w:rsidRPr="00416473">
        <w:t>Forbidden</w:t>
      </w:r>
      <w:proofErr w:type="spellEnd"/>
      <w:r w:rsidRPr="00416473">
        <w:t xml:space="preserve"> melding te zien. </w:t>
      </w:r>
    </w:p>
    <w:p w14:paraId="0E2FBF6C" w14:textId="77777777" w:rsidR="00416473" w:rsidRPr="00416473" w:rsidRDefault="00416473" w:rsidP="00416473"/>
    <w:p w14:paraId="58CF4230" w14:textId="77777777" w:rsidR="00416473" w:rsidRPr="00416473" w:rsidRDefault="00416473" w:rsidP="00416473">
      <w:r w:rsidRPr="00416473">
        <w:rPr>
          <w:noProof/>
        </w:rPr>
        <w:lastRenderedPageBreak/>
        <w:drawing>
          <wp:inline distT="0" distB="0" distL="0" distR="0" wp14:anchorId="55B5428A" wp14:editId="25C6869F">
            <wp:extent cx="5638800" cy="1581150"/>
            <wp:effectExtent l="0" t="0" r="0" b="0"/>
            <wp:docPr id="1202060581"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 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8800" cy="1581150"/>
                    </a:xfrm>
                    <a:prstGeom prst="rect">
                      <a:avLst/>
                    </a:prstGeom>
                    <a:noFill/>
                    <a:ln>
                      <a:noFill/>
                    </a:ln>
                  </pic:spPr>
                </pic:pic>
              </a:graphicData>
            </a:graphic>
          </wp:inline>
        </w:drawing>
      </w:r>
    </w:p>
    <w:p w14:paraId="222B0EDF" w14:textId="77777777" w:rsidR="00416473" w:rsidRPr="00416473" w:rsidRDefault="00416473" w:rsidP="00416473"/>
    <w:p w14:paraId="68E635E9" w14:textId="77777777" w:rsidR="00416473" w:rsidRPr="00416473" w:rsidRDefault="00416473" w:rsidP="00416473">
      <w:r w:rsidRPr="00416473">
        <w:t xml:space="preserve">Als we in de logfile met foutmeldingen van Apache kijken </w:t>
      </w:r>
      <w:r w:rsidRPr="00416473">
        <w:rPr>
          <w:b/>
          <w:bCs/>
        </w:rPr>
        <w:t>(</w:t>
      </w:r>
      <w:proofErr w:type="spellStart"/>
      <w:r w:rsidRPr="001A2469">
        <w:rPr>
          <w:rStyle w:val="CodeblockChar"/>
          <w:lang w:val="nl-NL"/>
        </w:rPr>
        <w:t>sudo</w:t>
      </w:r>
      <w:proofErr w:type="spellEnd"/>
      <w:r w:rsidRPr="001A2469">
        <w:rPr>
          <w:rStyle w:val="CodeblockChar"/>
          <w:lang w:val="nl-NL"/>
        </w:rPr>
        <w:t xml:space="preserve"> </w:t>
      </w:r>
      <w:proofErr w:type="spellStart"/>
      <w:r w:rsidRPr="001A2469">
        <w:rPr>
          <w:rStyle w:val="CodeblockChar"/>
          <w:lang w:val="nl-NL"/>
        </w:rPr>
        <w:t>tail</w:t>
      </w:r>
      <w:proofErr w:type="spellEnd"/>
      <w:r w:rsidRPr="001A2469">
        <w:rPr>
          <w:rStyle w:val="CodeblockChar"/>
          <w:lang w:val="nl-NL"/>
        </w:rPr>
        <w:t xml:space="preserve"> -n 25 /var/log/</w:t>
      </w:r>
      <w:proofErr w:type="spellStart"/>
      <w:r w:rsidRPr="001A2469">
        <w:rPr>
          <w:rStyle w:val="CodeblockChar"/>
          <w:lang w:val="nl-NL"/>
        </w:rPr>
        <w:t>httpd</w:t>
      </w:r>
      <w:proofErr w:type="spellEnd"/>
      <w:r w:rsidRPr="001A2469">
        <w:rPr>
          <w:rStyle w:val="CodeblockChar"/>
          <w:lang w:val="nl-NL"/>
        </w:rPr>
        <w:t>/</w:t>
      </w:r>
      <w:proofErr w:type="spellStart"/>
      <w:r w:rsidRPr="001A2469">
        <w:rPr>
          <w:rStyle w:val="CodeblockChar"/>
          <w:lang w:val="nl-NL"/>
        </w:rPr>
        <w:t>error_log</w:t>
      </w:r>
      <w:proofErr w:type="spellEnd"/>
      <w:r w:rsidRPr="00416473">
        <w:t xml:space="preserve">), dan zien we een melding dat er een permissieprobleem op het bestand is, zelfs als de ‘normale’ bestandsrechten de hele wereld leesrechten geeft. Dit duidt erop dat </w:t>
      </w:r>
      <w:proofErr w:type="spellStart"/>
      <w:r w:rsidRPr="00416473">
        <w:t>SELinux</w:t>
      </w:r>
      <w:proofErr w:type="spellEnd"/>
      <w:r w:rsidRPr="00416473">
        <w:t xml:space="preserve"> roet in het eten gooit.</w:t>
      </w:r>
    </w:p>
    <w:p w14:paraId="62AF0E9F" w14:textId="77777777" w:rsidR="00416473" w:rsidRPr="00416473" w:rsidRDefault="00416473" w:rsidP="00416473">
      <w:r w:rsidRPr="00416473">
        <w:rPr>
          <w:noProof/>
        </w:rPr>
        <w:drawing>
          <wp:inline distT="0" distB="0" distL="0" distR="0" wp14:anchorId="4C27371C" wp14:editId="177A139A">
            <wp:extent cx="6065520" cy="781050"/>
            <wp:effectExtent l="0" t="0" r="0" b="0"/>
            <wp:docPr id="916377147"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 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65520" cy="781050"/>
                    </a:xfrm>
                    <a:prstGeom prst="rect">
                      <a:avLst/>
                    </a:prstGeom>
                    <a:noFill/>
                    <a:ln>
                      <a:noFill/>
                    </a:ln>
                  </pic:spPr>
                </pic:pic>
              </a:graphicData>
            </a:graphic>
          </wp:inline>
        </w:drawing>
      </w:r>
    </w:p>
    <w:p w14:paraId="70D0E7F0" w14:textId="77777777" w:rsidR="00416473" w:rsidRPr="00416473" w:rsidRDefault="00416473" w:rsidP="00416473"/>
    <w:p w14:paraId="195EDDE6" w14:textId="3391A777" w:rsidR="00416473" w:rsidRPr="00416473" w:rsidRDefault="00416473" w:rsidP="00416473">
      <w:r w:rsidRPr="00416473">
        <w:t xml:space="preserve">De tool audit2why is onder RH Meestal al geïnstalleerd. Met deze tool ga je de </w:t>
      </w:r>
      <w:proofErr w:type="spellStart"/>
      <w:r w:rsidRPr="00416473">
        <w:t>foutmeling</w:t>
      </w:r>
      <w:proofErr w:type="spellEnd"/>
      <w:r w:rsidRPr="00416473">
        <w:t xml:space="preserve">, die </w:t>
      </w:r>
      <w:proofErr w:type="spellStart"/>
      <w:r w:rsidRPr="00416473">
        <w:t>SELinux</w:t>
      </w:r>
      <w:proofErr w:type="spellEnd"/>
      <w:r w:rsidRPr="00416473">
        <w:t xml:space="preserve"> geeft, analyseren. Met behulp van het commando </w:t>
      </w:r>
      <w:proofErr w:type="spellStart"/>
      <w:r w:rsidRPr="00416473">
        <w:rPr>
          <w:rStyle w:val="CodeblockChar"/>
          <w:lang w:val="nl-NL"/>
        </w:rPr>
        <w:t>sudo</w:t>
      </w:r>
      <w:proofErr w:type="spellEnd"/>
      <w:r w:rsidRPr="00416473">
        <w:rPr>
          <w:rStyle w:val="CodeblockChar"/>
          <w:lang w:val="nl-NL"/>
        </w:rPr>
        <w:t xml:space="preserve"> grep http /var/log/audit/audit.log | audit2why</w:t>
      </w:r>
      <w:r w:rsidRPr="00416473">
        <w:t xml:space="preserve"> (in mensentaal: toon alleen de regels waarin </w:t>
      </w:r>
      <w:proofErr w:type="spellStart"/>
      <w:r w:rsidRPr="00416473">
        <w:rPr>
          <w:rStyle w:val="CodesnippetChar"/>
        </w:rPr>
        <w:t>httpd</w:t>
      </w:r>
      <w:proofErr w:type="spellEnd"/>
      <w:r w:rsidRPr="00416473">
        <w:t xml:space="preserve"> voorkomt uit </w:t>
      </w:r>
      <w:r w:rsidRPr="00416473">
        <w:rPr>
          <w:rStyle w:val="CodesnippetChar"/>
        </w:rPr>
        <w:t>/var/log/audit/audit.log</w:t>
      </w:r>
      <w:r w:rsidRPr="00416473">
        <w:t xml:space="preserve"> en gebruik deze als input voor </w:t>
      </w:r>
      <w:r w:rsidRPr="00416473">
        <w:rPr>
          <w:rStyle w:val="CodesnippetChar"/>
        </w:rPr>
        <w:t>audit2why</w:t>
      </w:r>
      <w:r w:rsidRPr="00416473">
        <w:t xml:space="preserve">) wordt nu (iets) duidelijker wat er aan de hand is: de </w:t>
      </w:r>
      <w:proofErr w:type="spellStart"/>
      <w:r w:rsidRPr="00416473">
        <w:t>process</w:t>
      </w:r>
      <w:proofErr w:type="spellEnd"/>
      <w:r w:rsidRPr="00416473">
        <w:t xml:space="preserve"> security context (</w:t>
      </w:r>
      <w:proofErr w:type="spellStart"/>
      <w:r w:rsidRPr="00416473">
        <w:t>scontext</w:t>
      </w:r>
      <w:proofErr w:type="spellEnd"/>
      <w:r w:rsidRPr="00416473">
        <w:t>) is niet compatibel met de target context van het bestand (</w:t>
      </w:r>
      <w:proofErr w:type="spellStart"/>
      <w:r w:rsidRPr="00416473">
        <w:t>tcontext</w:t>
      </w:r>
      <w:proofErr w:type="spellEnd"/>
      <w:r w:rsidRPr="00416473">
        <w:t xml:space="preserve">). </w:t>
      </w:r>
      <w:r w:rsidRPr="00416473">
        <w:rPr>
          <w:rStyle w:val="CodesnippetChar"/>
        </w:rPr>
        <w:t>audit2why</w:t>
      </w:r>
      <w:r w:rsidRPr="00416473">
        <w:t xml:space="preserve"> zal ook voorstellen om met behulp van </w:t>
      </w:r>
      <w:r w:rsidRPr="00416473">
        <w:rPr>
          <w:rStyle w:val="CodesnippetChar"/>
        </w:rPr>
        <w:t>audit2allow</w:t>
      </w:r>
      <w:r w:rsidRPr="00416473">
        <w:t xml:space="preserve"> een </w:t>
      </w:r>
      <w:proofErr w:type="spellStart"/>
      <w:r w:rsidRPr="00416473">
        <w:rPr>
          <w:i/>
        </w:rPr>
        <w:t>loadable</w:t>
      </w:r>
      <w:proofErr w:type="spellEnd"/>
      <w:r w:rsidRPr="00416473">
        <w:rPr>
          <w:i/>
        </w:rPr>
        <w:t xml:space="preserve"> module</w:t>
      </w:r>
      <w:r w:rsidRPr="00416473">
        <w:t xml:space="preserve"> te maken die het gevraagde wel mogelijk maakt, maar dat is als op een mug schieten met een kanon. Liever zorgen wij dat de bestandsrechten goed staan zodat het met de bestaande regels mogelijk is. </w:t>
      </w:r>
    </w:p>
    <w:p w14:paraId="67736FD5" w14:textId="77777777" w:rsidR="00416473" w:rsidRPr="00416473" w:rsidRDefault="00416473" w:rsidP="00416473"/>
    <w:p w14:paraId="52962FD2" w14:textId="77777777" w:rsidR="00416473" w:rsidRPr="00416473" w:rsidRDefault="00416473" w:rsidP="00416473">
      <w:r w:rsidRPr="00416473">
        <w:rPr>
          <w:noProof/>
        </w:rPr>
        <w:drawing>
          <wp:inline distT="0" distB="0" distL="0" distR="0" wp14:anchorId="414EBA09" wp14:editId="0443C2DD">
            <wp:extent cx="6065520" cy="2190115"/>
            <wp:effectExtent l="0" t="0" r="0" b="635"/>
            <wp:docPr id="51041289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5520" cy="2190115"/>
                    </a:xfrm>
                    <a:prstGeom prst="rect">
                      <a:avLst/>
                    </a:prstGeom>
                    <a:noFill/>
                    <a:ln>
                      <a:noFill/>
                    </a:ln>
                  </pic:spPr>
                </pic:pic>
              </a:graphicData>
            </a:graphic>
          </wp:inline>
        </w:drawing>
      </w:r>
    </w:p>
    <w:p w14:paraId="66B56547" w14:textId="77777777" w:rsidR="00416473" w:rsidRPr="00416473" w:rsidRDefault="00416473" w:rsidP="00416473"/>
    <w:p w14:paraId="57FB3466" w14:textId="77777777" w:rsidR="00416473" w:rsidRPr="00416473" w:rsidRDefault="00416473" w:rsidP="00416473"/>
    <w:p w14:paraId="5B162490" w14:textId="77777777" w:rsidR="00416473" w:rsidRPr="00416473" w:rsidRDefault="00416473" w:rsidP="00416473">
      <w:r w:rsidRPr="00416473">
        <w:t xml:space="preserve">De blokkade van </w:t>
      </w:r>
      <w:proofErr w:type="spellStart"/>
      <w:r w:rsidRPr="00416473">
        <w:t>SELinux</w:t>
      </w:r>
      <w:proofErr w:type="spellEnd"/>
      <w:r w:rsidRPr="00416473">
        <w:t xml:space="preserve"> gaan we stap voor stap oplossen. </w:t>
      </w:r>
    </w:p>
    <w:p w14:paraId="7B859DA6" w14:textId="77777777" w:rsidR="00416473" w:rsidRPr="00416473" w:rsidRDefault="00416473" w:rsidP="00416473">
      <w:pPr>
        <w:numPr>
          <w:ilvl w:val="0"/>
          <w:numId w:val="115"/>
        </w:numPr>
      </w:pPr>
      <w:r w:rsidRPr="00416473">
        <w:t xml:space="preserve">Kijk met </w:t>
      </w:r>
      <w:proofErr w:type="spellStart"/>
      <w:r w:rsidRPr="001A2469">
        <w:rPr>
          <w:rStyle w:val="CodeblockChar"/>
          <w:lang w:val="nl-NL"/>
        </w:rPr>
        <w:t>ls</w:t>
      </w:r>
      <w:proofErr w:type="spellEnd"/>
      <w:r w:rsidRPr="001A2469">
        <w:rPr>
          <w:rStyle w:val="CodeblockChar"/>
          <w:lang w:val="nl-NL"/>
        </w:rPr>
        <w:t xml:space="preserve"> -Z /var/www</w:t>
      </w:r>
      <w:r w:rsidRPr="00416473">
        <w:rPr>
          <w:b/>
          <w:bCs/>
        </w:rPr>
        <w:t xml:space="preserve"> </w:t>
      </w:r>
      <w:r w:rsidRPr="00416473">
        <w:t xml:space="preserve">naar de rechten op de default Apache directory en op de </w:t>
      </w:r>
      <w:r w:rsidRPr="00416473">
        <w:rPr>
          <w:rStyle w:val="CodesnippetChar"/>
        </w:rPr>
        <w:t>/</w:t>
      </w:r>
      <w:proofErr w:type="spellStart"/>
      <w:r w:rsidRPr="00416473">
        <w:rPr>
          <w:rStyle w:val="CodesnippetChar"/>
        </w:rPr>
        <w:t>plf</w:t>
      </w:r>
      <w:proofErr w:type="spellEnd"/>
      <w:r w:rsidRPr="00416473">
        <w:rPr>
          <w:rStyle w:val="CodesnippetChar"/>
        </w:rPr>
        <w:t>/www</w:t>
      </w:r>
      <w:r w:rsidRPr="00416473">
        <w:t xml:space="preserve"> directory.</w:t>
      </w:r>
    </w:p>
    <w:p w14:paraId="4FFDD460" w14:textId="77777777" w:rsidR="00416473" w:rsidRPr="00416473" w:rsidRDefault="00416473" w:rsidP="00416473">
      <w:r w:rsidRPr="00416473">
        <w:rPr>
          <w:noProof/>
        </w:rPr>
        <w:drawing>
          <wp:inline distT="0" distB="0" distL="0" distR="0" wp14:anchorId="369758B9" wp14:editId="67339323">
            <wp:extent cx="5391150" cy="390525"/>
            <wp:effectExtent l="0" t="0" r="0" b="9525"/>
            <wp:docPr id="1828971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50" cy="390525"/>
                    </a:xfrm>
                    <a:prstGeom prst="rect">
                      <a:avLst/>
                    </a:prstGeom>
                    <a:noFill/>
                    <a:ln>
                      <a:noFill/>
                    </a:ln>
                  </pic:spPr>
                </pic:pic>
              </a:graphicData>
            </a:graphic>
          </wp:inline>
        </w:drawing>
      </w:r>
    </w:p>
    <w:p w14:paraId="57C95671" w14:textId="77777777" w:rsidR="00416473" w:rsidRPr="00416473" w:rsidRDefault="00416473" w:rsidP="00416473">
      <w:r w:rsidRPr="00416473">
        <w:rPr>
          <w:noProof/>
        </w:rPr>
        <w:drawing>
          <wp:inline distT="0" distB="0" distL="0" distR="0" wp14:anchorId="40A08F10" wp14:editId="6A9D417C">
            <wp:extent cx="5429250" cy="371475"/>
            <wp:effectExtent l="0" t="0" r="0" b="9525"/>
            <wp:docPr id="336232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250" cy="371475"/>
                    </a:xfrm>
                    <a:prstGeom prst="rect">
                      <a:avLst/>
                    </a:prstGeom>
                    <a:noFill/>
                    <a:ln>
                      <a:noFill/>
                    </a:ln>
                  </pic:spPr>
                </pic:pic>
              </a:graphicData>
            </a:graphic>
          </wp:inline>
        </w:drawing>
      </w:r>
    </w:p>
    <w:p w14:paraId="620618A5" w14:textId="77777777" w:rsidR="00416473" w:rsidRPr="00416473" w:rsidRDefault="00416473" w:rsidP="00416473">
      <w:pPr>
        <w:numPr>
          <w:ilvl w:val="0"/>
          <w:numId w:val="115"/>
        </w:numPr>
      </w:pPr>
      <w:r w:rsidRPr="00416473">
        <w:lastRenderedPageBreak/>
        <w:t xml:space="preserve"> Deze instellingen van /var/www moeten wij overnemen op /</w:t>
      </w:r>
      <w:proofErr w:type="spellStart"/>
      <w:r w:rsidRPr="00416473">
        <w:t>plf</w:t>
      </w:r>
      <w:proofErr w:type="spellEnd"/>
      <w:r w:rsidRPr="00416473">
        <w:t>/www en onderliggende directories en bestanden. Dat doe je met</w:t>
      </w:r>
    </w:p>
    <w:p w14:paraId="1EEC6BDA" w14:textId="77777777" w:rsidR="00416473" w:rsidRPr="00416473" w:rsidRDefault="00416473" w:rsidP="00416473">
      <w:pPr>
        <w:pStyle w:val="Codeblock"/>
      </w:pPr>
      <w:proofErr w:type="spellStart"/>
      <w:r w:rsidRPr="00416473">
        <w:t>sudo</w:t>
      </w:r>
      <w:proofErr w:type="spellEnd"/>
      <w:r w:rsidRPr="00416473">
        <w:t xml:space="preserve"> </w:t>
      </w:r>
      <w:proofErr w:type="spellStart"/>
      <w:r w:rsidRPr="00416473">
        <w:t>chcon</w:t>
      </w:r>
      <w:proofErr w:type="spellEnd"/>
      <w:r w:rsidRPr="00416473">
        <w:t xml:space="preserve"> -R -t </w:t>
      </w:r>
      <w:proofErr w:type="spellStart"/>
      <w:r w:rsidRPr="00416473">
        <w:t>httpd_sys_content_t</w:t>
      </w:r>
      <w:proofErr w:type="spellEnd"/>
      <w:r w:rsidRPr="00416473">
        <w:t xml:space="preserve"> /</w:t>
      </w:r>
      <w:proofErr w:type="spellStart"/>
      <w:r w:rsidRPr="00416473">
        <w:t>plf</w:t>
      </w:r>
      <w:proofErr w:type="spellEnd"/>
      <w:r w:rsidRPr="00416473">
        <w:t xml:space="preserve">/www </w:t>
      </w:r>
    </w:p>
    <w:p w14:paraId="6EF251F9" w14:textId="77777777" w:rsidR="00416473" w:rsidRPr="00416473" w:rsidRDefault="00416473" w:rsidP="00416473">
      <w:pPr>
        <w:numPr>
          <w:ilvl w:val="0"/>
          <w:numId w:val="115"/>
        </w:numPr>
      </w:pPr>
      <w:r w:rsidRPr="00416473">
        <w:t xml:space="preserve">Probeer opnieuw de webpagina te openen, deze geeft nu geen </w:t>
      </w:r>
      <w:proofErr w:type="spellStart"/>
      <w:r w:rsidRPr="00416473">
        <w:t>Forbidden</w:t>
      </w:r>
      <w:proofErr w:type="spellEnd"/>
      <w:r w:rsidRPr="00416473">
        <w:t xml:space="preserve"> melding meer.</w:t>
      </w:r>
    </w:p>
    <w:p w14:paraId="613FBE1B" w14:textId="77777777" w:rsidR="00416473" w:rsidRPr="00416473" w:rsidRDefault="00416473" w:rsidP="00416473">
      <w:r w:rsidRPr="00416473">
        <w:rPr>
          <w:noProof/>
        </w:rPr>
        <w:drawing>
          <wp:inline distT="0" distB="0" distL="0" distR="0" wp14:anchorId="2DE628BC" wp14:editId="71B58358">
            <wp:extent cx="4019550" cy="1362075"/>
            <wp:effectExtent l="0" t="0" r="0" b="9525"/>
            <wp:docPr id="44434052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9550" cy="1362075"/>
                    </a:xfrm>
                    <a:prstGeom prst="rect">
                      <a:avLst/>
                    </a:prstGeom>
                    <a:noFill/>
                    <a:ln>
                      <a:noFill/>
                    </a:ln>
                  </pic:spPr>
                </pic:pic>
              </a:graphicData>
            </a:graphic>
          </wp:inline>
        </w:drawing>
      </w:r>
    </w:p>
    <w:p w14:paraId="656D0D5D" w14:textId="77777777" w:rsidR="00416473" w:rsidRPr="00416473" w:rsidRDefault="00416473" w:rsidP="00416473">
      <w:pPr>
        <w:numPr>
          <w:ilvl w:val="0"/>
          <w:numId w:val="115"/>
        </w:numPr>
      </w:pPr>
      <w:r w:rsidRPr="00416473">
        <w:t xml:space="preserve">De </w:t>
      </w:r>
      <w:proofErr w:type="spellStart"/>
      <w:r w:rsidRPr="00416473">
        <w:t>SELinux</w:t>
      </w:r>
      <w:proofErr w:type="spellEnd"/>
      <w:r w:rsidRPr="00416473">
        <w:t xml:space="preserve"> policy verwacht bovendien dat de webserver de default poorten gebruikt. Bekijk dit met: </w:t>
      </w:r>
      <w:proofErr w:type="spellStart"/>
      <w:r w:rsidRPr="00416473">
        <w:rPr>
          <w:rStyle w:val="CodeblockChar"/>
        </w:rPr>
        <w:t>sudo</w:t>
      </w:r>
      <w:proofErr w:type="spellEnd"/>
      <w:r w:rsidRPr="00416473">
        <w:rPr>
          <w:rStyle w:val="CodeblockChar"/>
        </w:rPr>
        <w:t xml:space="preserve"> </w:t>
      </w:r>
      <w:proofErr w:type="spellStart"/>
      <w:r w:rsidRPr="00416473">
        <w:rPr>
          <w:rStyle w:val="CodeblockChar"/>
        </w:rPr>
        <w:t>semanage</w:t>
      </w:r>
      <w:proofErr w:type="spellEnd"/>
      <w:r w:rsidRPr="00416473">
        <w:rPr>
          <w:rStyle w:val="CodeblockChar"/>
        </w:rPr>
        <w:t xml:space="preserve"> port -l | grep http</w:t>
      </w:r>
    </w:p>
    <w:p w14:paraId="23A696C8" w14:textId="77777777" w:rsidR="00416473" w:rsidRPr="00416473" w:rsidRDefault="00416473" w:rsidP="00416473"/>
    <w:p w14:paraId="48F34302" w14:textId="77777777" w:rsidR="00416473" w:rsidRPr="00416473" w:rsidRDefault="00416473" w:rsidP="00416473">
      <w:r w:rsidRPr="00416473">
        <w:rPr>
          <w:noProof/>
        </w:rPr>
        <w:drawing>
          <wp:inline distT="0" distB="0" distL="0" distR="0" wp14:anchorId="5B7CB902" wp14:editId="5AD26D3F">
            <wp:extent cx="5048250" cy="876300"/>
            <wp:effectExtent l="0" t="0" r="0" b="0"/>
            <wp:docPr id="783773210"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 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250" cy="876300"/>
                    </a:xfrm>
                    <a:prstGeom prst="rect">
                      <a:avLst/>
                    </a:prstGeom>
                    <a:noFill/>
                    <a:ln>
                      <a:noFill/>
                    </a:ln>
                  </pic:spPr>
                </pic:pic>
              </a:graphicData>
            </a:graphic>
          </wp:inline>
        </w:drawing>
      </w:r>
    </w:p>
    <w:p w14:paraId="375E8117" w14:textId="77777777" w:rsidR="00416473" w:rsidRPr="00416473" w:rsidRDefault="00416473" w:rsidP="00416473">
      <w:r w:rsidRPr="00416473">
        <w:t xml:space="preserve">Tijdelijk hebben we nu een oplossing, maar als </w:t>
      </w:r>
      <w:proofErr w:type="spellStart"/>
      <w:r w:rsidRPr="00416473">
        <w:t>SELinux</w:t>
      </w:r>
      <w:proofErr w:type="spellEnd"/>
      <w:r w:rsidRPr="00416473">
        <w:t xml:space="preserve"> alles opnieuw labelt (wat af en toe zonder onze tussenkomst kan gebeuren), dan hebben we weer hetzelfde probleem.</w:t>
      </w:r>
    </w:p>
    <w:p w14:paraId="3F8B0F45" w14:textId="77777777" w:rsidR="00416473" w:rsidRPr="00416473" w:rsidRDefault="00416473" w:rsidP="00416473">
      <w:pPr>
        <w:numPr>
          <w:ilvl w:val="0"/>
          <w:numId w:val="116"/>
        </w:numPr>
      </w:pPr>
      <w:r w:rsidRPr="00416473">
        <w:t>Test dit door voor de gehele /</w:t>
      </w:r>
      <w:proofErr w:type="spellStart"/>
      <w:r w:rsidRPr="00416473">
        <w:t>plf</w:t>
      </w:r>
      <w:proofErr w:type="spellEnd"/>
      <w:r w:rsidRPr="00416473">
        <w:t xml:space="preserve">/www directory en alles daaronder </w:t>
      </w:r>
      <w:proofErr w:type="spellStart"/>
      <w:r w:rsidRPr="00416473">
        <w:t>restorecon</w:t>
      </w:r>
      <w:proofErr w:type="spellEnd"/>
      <w:r w:rsidRPr="00416473">
        <w:t xml:space="preserve"> aan te roepen:</w:t>
      </w:r>
    </w:p>
    <w:p w14:paraId="4EFBF3CD" w14:textId="77777777" w:rsidR="00416473" w:rsidRPr="001A2469" w:rsidRDefault="00416473" w:rsidP="00416473">
      <w:pPr>
        <w:pStyle w:val="Codeblock"/>
        <w:rPr>
          <w:b/>
          <w:bCs/>
          <w:lang w:val="nl-NL"/>
        </w:rPr>
      </w:pPr>
      <w:proofErr w:type="spellStart"/>
      <w:r w:rsidRPr="00416473">
        <w:rPr>
          <w:rStyle w:val="CodeblockChar"/>
          <w:lang w:val="nl-NL"/>
        </w:rPr>
        <w:t>sudo</w:t>
      </w:r>
      <w:proofErr w:type="spellEnd"/>
      <w:r w:rsidRPr="00416473">
        <w:rPr>
          <w:rStyle w:val="CodeblockChar"/>
          <w:lang w:val="nl-NL"/>
        </w:rPr>
        <w:t xml:space="preserve"> </w:t>
      </w:r>
      <w:proofErr w:type="spellStart"/>
      <w:r w:rsidRPr="00416473">
        <w:rPr>
          <w:rStyle w:val="CodeblockChar"/>
          <w:lang w:val="nl-NL"/>
        </w:rPr>
        <w:t>restorecon</w:t>
      </w:r>
      <w:proofErr w:type="spellEnd"/>
      <w:r w:rsidRPr="00416473">
        <w:rPr>
          <w:rStyle w:val="CodeblockChar"/>
          <w:lang w:val="nl-NL"/>
        </w:rPr>
        <w:t xml:space="preserve"> -R /</w:t>
      </w:r>
      <w:proofErr w:type="spellStart"/>
      <w:r w:rsidRPr="00416473">
        <w:rPr>
          <w:rStyle w:val="CodeblockChar"/>
          <w:lang w:val="nl-NL"/>
        </w:rPr>
        <w:t>plf</w:t>
      </w:r>
      <w:proofErr w:type="spellEnd"/>
      <w:r w:rsidRPr="00416473">
        <w:rPr>
          <w:rStyle w:val="CodeblockChar"/>
          <w:lang w:val="nl-NL"/>
        </w:rPr>
        <w:t>/www</w:t>
      </w:r>
    </w:p>
    <w:p w14:paraId="54D5A195" w14:textId="65964B59" w:rsidR="00416473" w:rsidRPr="00416473" w:rsidRDefault="00416473" w:rsidP="00416473">
      <w:pPr>
        <w:ind w:left="708"/>
      </w:pPr>
      <w:r>
        <w:t>M</w:t>
      </w:r>
      <w:r w:rsidRPr="00416473">
        <w:t xml:space="preserve">et </w:t>
      </w:r>
      <w:proofErr w:type="spellStart"/>
      <w:r w:rsidRPr="001A2469">
        <w:rPr>
          <w:rStyle w:val="CodeblockChar"/>
          <w:lang w:val="nl-NL"/>
        </w:rPr>
        <w:t>curl</w:t>
      </w:r>
      <w:proofErr w:type="spellEnd"/>
      <w:r w:rsidRPr="001A2469">
        <w:rPr>
          <w:rStyle w:val="CodeblockChar"/>
          <w:lang w:val="nl-NL"/>
        </w:rPr>
        <w:t xml:space="preserve"> http://rocky1.</w:t>
      </w:r>
      <w:r w:rsidR="001A2469">
        <w:rPr>
          <w:rStyle w:val="CodeblockChar"/>
          <w:lang w:val="nl-NL"/>
        </w:rPr>
        <w:t>bmc.example</w:t>
      </w:r>
      <w:r w:rsidRPr="001A2469">
        <w:rPr>
          <w:rStyle w:val="CodeblockChar"/>
          <w:lang w:val="nl-NL"/>
        </w:rPr>
        <w:t>/test.html</w:t>
      </w:r>
      <w:r w:rsidRPr="00416473">
        <w:t xml:space="preserve"> kun je controleren dat je niet meer de wegpagina mag opvragen. Zonder </w:t>
      </w:r>
      <w:r w:rsidRPr="00416473">
        <w:rPr>
          <w:rStyle w:val="CodesnippetChar"/>
        </w:rPr>
        <w:t>/test.html</w:t>
      </w:r>
      <w:r w:rsidRPr="00416473">
        <w:t xml:space="preserve"> kun je wel bij de default webpagina omdat deze in de directory staat die door </w:t>
      </w:r>
      <w:proofErr w:type="spellStart"/>
      <w:r w:rsidRPr="00416473">
        <w:t>SELinux</w:t>
      </w:r>
      <w:proofErr w:type="spellEnd"/>
      <w:r w:rsidRPr="00416473">
        <w:t xml:space="preserve"> is goedgekeurd.</w:t>
      </w:r>
    </w:p>
    <w:p w14:paraId="22A4B0F7" w14:textId="77777777" w:rsidR="00416473" w:rsidRPr="00416473" w:rsidRDefault="00416473" w:rsidP="00416473"/>
    <w:p w14:paraId="2325B36C" w14:textId="77777777" w:rsidR="00416473" w:rsidRPr="00416473" w:rsidRDefault="00416473" w:rsidP="00416473">
      <w:r w:rsidRPr="00416473">
        <w:t>Het is dus raadzaam om hier een structurele oplossing voor door te voeren</w:t>
      </w:r>
    </w:p>
    <w:p w14:paraId="7860F8D8" w14:textId="4EAD19CE" w:rsidR="00416473" w:rsidRPr="00416473" w:rsidRDefault="00416473" w:rsidP="00416473">
      <w:pPr>
        <w:numPr>
          <w:ilvl w:val="0"/>
          <w:numId w:val="116"/>
        </w:numPr>
      </w:pPr>
      <w:r w:rsidRPr="00416473">
        <w:t xml:space="preserve">Pas met </w:t>
      </w:r>
      <w:proofErr w:type="spellStart"/>
      <w:r w:rsidRPr="00416473">
        <w:rPr>
          <w:rStyle w:val="CodesnippetChar"/>
        </w:rPr>
        <w:t>semanage</w:t>
      </w:r>
      <w:proofErr w:type="spellEnd"/>
      <w:r w:rsidRPr="00416473">
        <w:t xml:space="preserve"> de configuratie aan en test de configuratie met </w:t>
      </w:r>
      <w:proofErr w:type="spellStart"/>
      <w:r w:rsidRPr="00416473">
        <w:rPr>
          <w:rStyle w:val="CodesnippetChar"/>
        </w:rPr>
        <w:t>restorecon</w:t>
      </w:r>
      <w:proofErr w:type="spellEnd"/>
      <w:r w:rsidRPr="00416473">
        <w:t xml:space="preserve"> en </w:t>
      </w:r>
      <w:proofErr w:type="spellStart"/>
      <w:r w:rsidRPr="00416473">
        <w:rPr>
          <w:rStyle w:val="CodesnippetChar"/>
        </w:rPr>
        <w:t>curl</w:t>
      </w:r>
      <w:proofErr w:type="spellEnd"/>
      <w:r w:rsidRPr="00416473">
        <w:t>.</w:t>
      </w:r>
      <w:r w:rsidR="00591355">
        <w:t xml:space="preserve"> Het vierde hoofdstuk van</w:t>
      </w:r>
      <w:r w:rsidRPr="00416473">
        <w:t xml:space="preserve"> </w:t>
      </w:r>
      <w:hyperlink r:id="rId26" w:history="1">
        <w:r w:rsidR="00591355" w:rsidRPr="005E5F67">
          <w:rPr>
            <w:rStyle w:val="Hyperlink"/>
          </w:rPr>
          <w:t xml:space="preserve">Red Hat Enterprise Linux 8: Using </w:t>
        </w:r>
        <w:proofErr w:type="spellStart"/>
        <w:r w:rsidR="00591355" w:rsidRPr="005E5F67">
          <w:rPr>
            <w:rStyle w:val="Hyperlink"/>
          </w:rPr>
          <w:t>SELinux</w:t>
        </w:r>
        <w:proofErr w:type="spellEnd"/>
      </w:hyperlink>
      <w:r w:rsidRPr="00416473">
        <w:t xml:space="preserve"> geeft enige uitleg over</w:t>
      </w:r>
      <w:r w:rsidR="00591355">
        <w:t xml:space="preserve"> deze commando’s.</w:t>
      </w:r>
    </w:p>
    <w:p w14:paraId="3B3762AA" w14:textId="6346A36B" w:rsidR="00416473" w:rsidRPr="00416473" w:rsidRDefault="00416473" w:rsidP="00591355">
      <w:pPr>
        <w:ind w:left="708"/>
      </w:pPr>
      <w:r w:rsidRPr="00416473">
        <w:t xml:space="preserve">Het volgende commando </w:t>
      </w:r>
      <w:r w:rsidR="00591355">
        <w:t>maakt de</w:t>
      </w:r>
      <w:r w:rsidRPr="00416473">
        <w:t xml:space="preserve"> </w:t>
      </w:r>
      <w:r w:rsidR="00591355">
        <w:t xml:space="preserve">benodigde </w:t>
      </w:r>
      <w:r w:rsidRPr="00416473">
        <w:t>wijzi</w:t>
      </w:r>
      <w:r w:rsidR="00591355">
        <w:t>gi</w:t>
      </w:r>
      <w:r w:rsidRPr="00416473">
        <w:t>ng</w:t>
      </w:r>
      <w:r w:rsidR="00591355">
        <w:t>:</w:t>
      </w:r>
    </w:p>
    <w:p w14:paraId="56D0F8AF" w14:textId="77777777" w:rsidR="00416473" w:rsidRPr="00416473" w:rsidRDefault="00416473" w:rsidP="00416473">
      <w:pPr>
        <w:pStyle w:val="Codeblock"/>
      </w:pPr>
      <w:proofErr w:type="spellStart"/>
      <w:r w:rsidRPr="00416473">
        <w:t>sudo</w:t>
      </w:r>
      <w:proofErr w:type="spellEnd"/>
      <w:r w:rsidRPr="00416473">
        <w:t> </w:t>
      </w:r>
      <w:proofErr w:type="spellStart"/>
      <w:r w:rsidRPr="00416473">
        <w:t>semanage</w:t>
      </w:r>
      <w:proofErr w:type="spellEnd"/>
      <w:r w:rsidRPr="00416473">
        <w:t> </w:t>
      </w:r>
      <w:proofErr w:type="spellStart"/>
      <w:r w:rsidRPr="00416473">
        <w:t>fcontext</w:t>
      </w:r>
      <w:proofErr w:type="spellEnd"/>
      <w:r w:rsidRPr="00416473">
        <w:t> -a -t </w:t>
      </w:r>
      <w:proofErr w:type="spellStart"/>
      <w:r w:rsidRPr="00416473">
        <w:t>httpd_sys_content_t</w:t>
      </w:r>
      <w:proofErr w:type="spellEnd"/>
      <w:r w:rsidRPr="00416473">
        <w:t> "/</w:t>
      </w:r>
      <w:proofErr w:type="spellStart"/>
      <w:r w:rsidRPr="00416473">
        <w:t>plf</w:t>
      </w:r>
      <w:proofErr w:type="spellEnd"/>
      <w:r w:rsidRPr="00416473">
        <w:t>/www(/.*)?"</w:t>
      </w:r>
    </w:p>
    <w:p w14:paraId="29E1451E" w14:textId="77777777" w:rsidR="00416473" w:rsidRPr="00416473" w:rsidRDefault="00416473" w:rsidP="00416473">
      <w:pPr>
        <w:rPr>
          <w:b/>
          <w:bCs/>
        </w:rPr>
      </w:pPr>
      <w:r w:rsidRPr="00416473">
        <w:t xml:space="preserve">Met de onderstaande regel worden de instellingen </w:t>
      </w:r>
      <w:proofErr w:type="spellStart"/>
      <w:r w:rsidRPr="00416473">
        <w:t>goedgezet</w:t>
      </w:r>
      <w:proofErr w:type="spellEnd"/>
      <w:r w:rsidRPr="00416473">
        <w:t>. De vergelijkbare output staat daaronder.</w:t>
      </w:r>
    </w:p>
    <w:p w14:paraId="422546D2" w14:textId="77777777" w:rsidR="00416473" w:rsidRPr="00416473" w:rsidRDefault="00416473" w:rsidP="00591355">
      <w:pPr>
        <w:pStyle w:val="Codeblock"/>
      </w:pPr>
      <w:proofErr w:type="spellStart"/>
      <w:r w:rsidRPr="00416473">
        <w:t>sudo</w:t>
      </w:r>
      <w:proofErr w:type="spellEnd"/>
      <w:r w:rsidRPr="00416473">
        <w:t xml:space="preserve"> </w:t>
      </w:r>
      <w:proofErr w:type="spellStart"/>
      <w:r w:rsidRPr="00416473">
        <w:t>restorecon</w:t>
      </w:r>
      <w:proofErr w:type="spellEnd"/>
      <w:r w:rsidRPr="00416473">
        <w:t xml:space="preserve"> -R -v /</w:t>
      </w:r>
      <w:proofErr w:type="spellStart"/>
      <w:r w:rsidRPr="00416473">
        <w:t>plf</w:t>
      </w:r>
      <w:proofErr w:type="spellEnd"/>
      <w:r w:rsidRPr="00416473">
        <w:t xml:space="preserve">/www </w:t>
      </w:r>
    </w:p>
    <w:p w14:paraId="2B1AC599" w14:textId="77777777" w:rsidR="00416473" w:rsidRPr="00416473" w:rsidRDefault="00416473" w:rsidP="00416473">
      <w:pPr>
        <w:rPr>
          <w:b/>
          <w:bCs/>
        </w:rPr>
      </w:pPr>
      <w:r w:rsidRPr="00416473">
        <w:rPr>
          <w:noProof/>
        </w:rPr>
        <w:drawing>
          <wp:inline distT="0" distB="0" distL="0" distR="0" wp14:anchorId="55B5FCD3" wp14:editId="41B11CEB">
            <wp:extent cx="6065520" cy="552450"/>
            <wp:effectExtent l="0" t="0" r="0" b="0"/>
            <wp:docPr id="742839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5520" cy="552450"/>
                    </a:xfrm>
                    <a:prstGeom prst="rect">
                      <a:avLst/>
                    </a:prstGeom>
                    <a:noFill/>
                    <a:ln>
                      <a:noFill/>
                    </a:ln>
                  </pic:spPr>
                </pic:pic>
              </a:graphicData>
            </a:graphic>
          </wp:inline>
        </w:drawing>
      </w:r>
    </w:p>
    <w:p w14:paraId="3D1B5A38" w14:textId="77777777" w:rsidR="00416473" w:rsidRPr="00416473" w:rsidRDefault="00416473" w:rsidP="00416473">
      <w:pPr>
        <w:rPr>
          <w:b/>
          <w:bCs/>
        </w:rPr>
      </w:pPr>
    </w:p>
    <w:p w14:paraId="5D60F5CD" w14:textId="04503A13" w:rsidR="00416473" w:rsidRPr="00416473" w:rsidRDefault="00416473" w:rsidP="00416473">
      <w:r w:rsidRPr="00416473">
        <w:t xml:space="preserve">Na het voorgaande commando moet je met het commando </w:t>
      </w:r>
      <w:proofErr w:type="spellStart"/>
      <w:r w:rsidRPr="001A2469">
        <w:rPr>
          <w:rStyle w:val="CodeblockChar"/>
          <w:lang w:val="nl-NL"/>
        </w:rPr>
        <w:t>curl</w:t>
      </w:r>
      <w:proofErr w:type="spellEnd"/>
      <w:r w:rsidRPr="001A2469">
        <w:rPr>
          <w:rStyle w:val="CodeblockChar"/>
          <w:lang w:val="nl-NL"/>
        </w:rPr>
        <w:t xml:space="preserve"> </w:t>
      </w:r>
      <w:hyperlink r:id="rId28" w:history="1">
        <w:r w:rsidRPr="001A2469">
          <w:rPr>
            <w:rStyle w:val="CodeblockChar"/>
            <w:lang w:val="nl-NL"/>
          </w:rPr>
          <w:t>http://rocky1.</w:t>
        </w:r>
        <w:r w:rsidR="001A2469">
          <w:rPr>
            <w:rStyle w:val="CodeblockChar"/>
            <w:lang w:val="nl-NL"/>
          </w:rPr>
          <w:t>bmc.example</w:t>
        </w:r>
        <w:r w:rsidRPr="001A2469">
          <w:rPr>
            <w:rStyle w:val="CodeblockChar"/>
            <w:lang w:val="nl-NL"/>
          </w:rPr>
          <w:t>/test.html</w:t>
        </w:r>
      </w:hyperlink>
      <w:r w:rsidRPr="00416473">
        <w:t xml:space="preserve"> de pagina opnieuw kunnen zien. Een nieuwe webpagina, die je gaat aanmaken, heeft dan direct dezelfde mogelijkheden.</w:t>
      </w:r>
    </w:p>
    <w:p w14:paraId="6BC2A30B" w14:textId="77777777" w:rsidR="00416473" w:rsidRPr="00416473" w:rsidRDefault="00416473" w:rsidP="00416473">
      <w:pPr>
        <w:numPr>
          <w:ilvl w:val="0"/>
          <w:numId w:val="116"/>
        </w:numPr>
      </w:pPr>
      <w:r w:rsidRPr="00416473">
        <w:t xml:space="preserve">Maak met </w:t>
      </w:r>
      <w:proofErr w:type="spellStart"/>
      <w:r w:rsidRPr="001A2469">
        <w:rPr>
          <w:rStyle w:val="CodeblockChar"/>
          <w:lang w:val="nl-NL"/>
        </w:rPr>
        <w:t>sudo</w:t>
      </w:r>
      <w:proofErr w:type="spellEnd"/>
      <w:r w:rsidRPr="001A2469">
        <w:rPr>
          <w:rStyle w:val="CodeblockChar"/>
          <w:lang w:val="nl-NL"/>
        </w:rPr>
        <w:t xml:space="preserve"> </w:t>
      </w:r>
      <w:proofErr w:type="spellStart"/>
      <w:r w:rsidRPr="001A2469">
        <w:rPr>
          <w:rStyle w:val="CodeblockChar"/>
          <w:lang w:val="nl-NL"/>
        </w:rPr>
        <w:t>nano</w:t>
      </w:r>
      <w:proofErr w:type="spellEnd"/>
      <w:r w:rsidRPr="001A2469">
        <w:rPr>
          <w:rStyle w:val="CodeblockChar"/>
          <w:lang w:val="nl-NL"/>
        </w:rPr>
        <w:t xml:space="preserve"> /</w:t>
      </w:r>
      <w:proofErr w:type="spellStart"/>
      <w:r w:rsidRPr="001A2469">
        <w:rPr>
          <w:rStyle w:val="CodeblockChar"/>
          <w:lang w:val="nl-NL"/>
        </w:rPr>
        <w:t>plf</w:t>
      </w:r>
      <w:proofErr w:type="spellEnd"/>
      <w:r w:rsidRPr="001A2469">
        <w:rPr>
          <w:rStyle w:val="CodeblockChar"/>
          <w:lang w:val="nl-NL"/>
        </w:rPr>
        <w:t>/www/html/test2.html</w:t>
      </w:r>
      <w:r w:rsidRPr="00416473">
        <w:t xml:space="preserve"> een tweede pagina aan en geef het de volgende inhoud:</w:t>
      </w:r>
    </w:p>
    <w:p w14:paraId="24F5DA94" w14:textId="77777777" w:rsidR="00416473" w:rsidRPr="00416473" w:rsidRDefault="00416473" w:rsidP="00591355">
      <w:pPr>
        <w:pStyle w:val="Codesnippet"/>
        <w:rPr>
          <w:lang w:val="en-US"/>
        </w:rPr>
      </w:pPr>
      <w:r w:rsidRPr="00416473">
        <w:rPr>
          <w:lang w:val="en-US"/>
        </w:rPr>
        <w:t>&lt;html&gt;</w:t>
      </w:r>
    </w:p>
    <w:p w14:paraId="06CF23BB" w14:textId="77777777" w:rsidR="00416473" w:rsidRPr="00416473" w:rsidRDefault="00416473" w:rsidP="00591355">
      <w:pPr>
        <w:pStyle w:val="Codesnippet"/>
        <w:rPr>
          <w:lang w:val="en-US"/>
        </w:rPr>
      </w:pPr>
      <w:r w:rsidRPr="00416473">
        <w:rPr>
          <w:lang w:val="en-US"/>
        </w:rPr>
        <w:t>&lt;head&gt;</w:t>
      </w:r>
    </w:p>
    <w:p w14:paraId="539A66BE" w14:textId="77777777" w:rsidR="00416473" w:rsidRPr="00416473" w:rsidRDefault="00416473" w:rsidP="00591355">
      <w:pPr>
        <w:pStyle w:val="Codesnippet"/>
        <w:rPr>
          <w:lang w:val="en-US"/>
        </w:rPr>
      </w:pPr>
      <w:r w:rsidRPr="00416473">
        <w:rPr>
          <w:lang w:val="en-US"/>
        </w:rPr>
        <w:t>&lt;title&gt;</w:t>
      </w:r>
      <w:proofErr w:type="spellStart"/>
      <w:r w:rsidRPr="00416473">
        <w:rPr>
          <w:lang w:val="en-US"/>
        </w:rPr>
        <w:t>Testpagina</w:t>
      </w:r>
      <w:proofErr w:type="spellEnd"/>
      <w:r w:rsidRPr="00416473">
        <w:rPr>
          <w:lang w:val="en-US"/>
        </w:rPr>
        <w:t xml:space="preserve"> 2&lt;/title&gt;</w:t>
      </w:r>
    </w:p>
    <w:p w14:paraId="65646E7F" w14:textId="77777777" w:rsidR="00416473" w:rsidRPr="00416473" w:rsidRDefault="00416473" w:rsidP="00591355">
      <w:pPr>
        <w:pStyle w:val="Codesnippet"/>
        <w:rPr>
          <w:lang w:val="en-US"/>
        </w:rPr>
      </w:pPr>
      <w:r w:rsidRPr="00416473">
        <w:rPr>
          <w:lang w:val="en-US"/>
        </w:rPr>
        <w:t>&lt;/head&gt;</w:t>
      </w:r>
    </w:p>
    <w:p w14:paraId="58EFF86B" w14:textId="77777777" w:rsidR="00416473" w:rsidRPr="00416473" w:rsidRDefault="00416473" w:rsidP="00591355">
      <w:pPr>
        <w:pStyle w:val="Codesnippet"/>
        <w:rPr>
          <w:lang w:val="en-US"/>
        </w:rPr>
      </w:pPr>
      <w:r w:rsidRPr="00416473">
        <w:rPr>
          <w:lang w:val="en-US"/>
        </w:rPr>
        <w:lastRenderedPageBreak/>
        <w:t>&lt;body&gt;</w:t>
      </w:r>
    </w:p>
    <w:p w14:paraId="091A0B7F" w14:textId="77777777" w:rsidR="00416473" w:rsidRPr="00416473" w:rsidRDefault="00416473" w:rsidP="00591355">
      <w:pPr>
        <w:pStyle w:val="Codesnippet"/>
        <w:rPr>
          <w:lang w:val="en-US"/>
        </w:rPr>
      </w:pPr>
      <w:r w:rsidRPr="00416473">
        <w:rPr>
          <w:lang w:val="en-US"/>
        </w:rPr>
        <w:t>&lt;h1&gt;</w:t>
      </w:r>
      <w:proofErr w:type="spellStart"/>
      <w:r w:rsidRPr="00416473">
        <w:rPr>
          <w:lang w:val="en-US"/>
        </w:rPr>
        <w:t>Testpagina</w:t>
      </w:r>
      <w:proofErr w:type="spellEnd"/>
      <w:r w:rsidRPr="00416473">
        <w:rPr>
          <w:lang w:val="en-US"/>
        </w:rPr>
        <w:t xml:space="preserve"> 2&lt;/h1&gt;</w:t>
      </w:r>
    </w:p>
    <w:p w14:paraId="4737CCD2" w14:textId="77777777" w:rsidR="00416473" w:rsidRPr="00416473" w:rsidRDefault="00416473" w:rsidP="00591355">
      <w:pPr>
        <w:pStyle w:val="Codesnippet"/>
      </w:pPr>
      <w:r w:rsidRPr="00416473">
        <w:t xml:space="preserve">Pas als deze pagina te lezen is, dan staan de default bestandsrechten en </w:t>
      </w:r>
      <w:proofErr w:type="spellStart"/>
      <w:r w:rsidRPr="00416473">
        <w:t>SELinux</w:t>
      </w:r>
      <w:proofErr w:type="spellEnd"/>
      <w:r w:rsidRPr="00416473">
        <w:t xml:space="preserve"> goed ingesteld</w:t>
      </w:r>
    </w:p>
    <w:p w14:paraId="42B96B48" w14:textId="77777777" w:rsidR="00416473" w:rsidRPr="00416473" w:rsidRDefault="00416473" w:rsidP="00591355">
      <w:pPr>
        <w:pStyle w:val="Codesnippet"/>
      </w:pPr>
      <w:r w:rsidRPr="00416473">
        <w:t>&lt;/body&gt;</w:t>
      </w:r>
    </w:p>
    <w:p w14:paraId="5E557E93" w14:textId="216D0B84" w:rsidR="00416473" w:rsidRPr="00416473" w:rsidRDefault="00416473" w:rsidP="00416473">
      <w:pPr>
        <w:numPr>
          <w:ilvl w:val="0"/>
          <w:numId w:val="116"/>
        </w:numPr>
      </w:pPr>
      <w:r w:rsidRPr="00416473">
        <w:t xml:space="preserve">Controleer met </w:t>
      </w:r>
      <w:proofErr w:type="spellStart"/>
      <w:r w:rsidRPr="00416473">
        <w:rPr>
          <w:rStyle w:val="CodesnippetChar"/>
        </w:rPr>
        <w:t>curl</w:t>
      </w:r>
      <w:proofErr w:type="spellEnd"/>
      <w:r w:rsidRPr="00416473">
        <w:rPr>
          <w:rStyle w:val="CodesnippetChar"/>
        </w:rPr>
        <w:t xml:space="preserve"> </w:t>
      </w:r>
      <w:hyperlink r:id="rId29" w:history="1">
        <w:r w:rsidRPr="00416473">
          <w:rPr>
            <w:rStyle w:val="CodesnippetChar"/>
          </w:rPr>
          <w:t>http://</w:t>
        </w:r>
        <w:r w:rsidRPr="00591355">
          <w:rPr>
            <w:rStyle w:val="CodesnippetChar"/>
          </w:rPr>
          <w:t>rocky1.</w:t>
        </w:r>
        <w:r w:rsidR="001A2469">
          <w:rPr>
            <w:rStyle w:val="CodesnippetChar"/>
          </w:rPr>
          <w:t>bmc.example</w:t>
        </w:r>
        <w:r w:rsidRPr="00416473">
          <w:rPr>
            <w:rStyle w:val="CodesnippetChar"/>
          </w:rPr>
          <w:t>/test2.html</w:t>
        </w:r>
      </w:hyperlink>
      <w:r w:rsidRPr="00416473">
        <w:t xml:space="preserve"> de nieuwe standaardinstellingen van </w:t>
      </w:r>
      <w:proofErr w:type="spellStart"/>
      <w:r w:rsidRPr="00416473">
        <w:t>SELinux</w:t>
      </w:r>
      <w:proofErr w:type="spellEnd"/>
      <w:r w:rsidRPr="00416473">
        <w:t xml:space="preserve">. HTTP hebben we toegestaan, maar een webserver kan ook met bijvoorbeeld CGI-pagina’s of informatie beschikbaar stellen. Dat kan nu nog niet en dus ga je dat in de volgende opdracht uitvoeren. Lukt het niet? Bekijk dan nog even de </w:t>
      </w:r>
      <w:proofErr w:type="spellStart"/>
      <w:r w:rsidRPr="00416473">
        <w:t>SELinux</w:t>
      </w:r>
      <w:proofErr w:type="spellEnd"/>
      <w:r w:rsidRPr="00416473">
        <w:t xml:space="preserve"> labels op de file en directory en je </w:t>
      </w:r>
      <w:proofErr w:type="spellStart"/>
      <w:r w:rsidRPr="00416473">
        <w:t>httpd.conf</w:t>
      </w:r>
      <w:proofErr w:type="spellEnd"/>
      <w:r w:rsidRPr="00416473">
        <w:t xml:space="preserve">. De </w:t>
      </w:r>
      <w:proofErr w:type="spellStart"/>
      <w:r w:rsidRPr="00416473">
        <w:t>log-files</w:t>
      </w:r>
      <w:proofErr w:type="spellEnd"/>
      <w:r w:rsidRPr="00416473">
        <w:t xml:space="preserve"> kunnen ook helpen om een eventuele storing op te lossen. Hieronder het voorbeeld als de toegang goed is ingesteld.</w:t>
      </w:r>
    </w:p>
    <w:p w14:paraId="10E5A9F1" w14:textId="77777777" w:rsidR="00416473" w:rsidRPr="00416473" w:rsidRDefault="00416473" w:rsidP="00416473">
      <w:r w:rsidRPr="00416473">
        <w:rPr>
          <w:noProof/>
        </w:rPr>
        <w:drawing>
          <wp:inline distT="0" distB="0" distL="0" distR="0" wp14:anchorId="42AF3D49" wp14:editId="57CEF229">
            <wp:extent cx="6065520" cy="1418590"/>
            <wp:effectExtent l="0" t="0" r="0" b="0"/>
            <wp:docPr id="1603159458"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65520" cy="1418590"/>
                    </a:xfrm>
                    <a:prstGeom prst="rect">
                      <a:avLst/>
                    </a:prstGeom>
                    <a:noFill/>
                    <a:ln>
                      <a:noFill/>
                    </a:ln>
                  </pic:spPr>
                </pic:pic>
              </a:graphicData>
            </a:graphic>
          </wp:inline>
        </w:drawing>
      </w:r>
    </w:p>
    <w:p w14:paraId="24869466" w14:textId="77777777" w:rsidR="00416473" w:rsidRDefault="00416473" w:rsidP="00416473">
      <w:pPr>
        <w:spacing w:after="200" w:line="276" w:lineRule="auto"/>
      </w:pPr>
    </w:p>
    <w:p w14:paraId="4FFCFB44" w14:textId="77777777" w:rsidR="00416473" w:rsidRDefault="00416473" w:rsidP="00416473">
      <w:pPr>
        <w:pStyle w:val="Heading3"/>
      </w:pPr>
      <w:bookmarkStart w:id="13" w:name="_Toc501701926"/>
      <w:bookmarkStart w:id="14" w:name="_Toc157783967"/>
      <w:bookmarkEnd w:id="2"/>
      <w:bookmarkEnd w:id="4"/>
      <w:r>
        <w:t>Opdracht: Installeer Internet Information Server (IIS)</w:t>
      </w:r>
      <w:bookmarkEnd w:id="13"/>
      <w:r>
        <w:t xml:space="preserve"> onder Windows</w:t>
      </w:r>
      <w:bookmarkEnd w:id="14"/>
    </w:p>
    <w:p w14:paraId="37403665" w14:textId="77777777" w:rsidR="00416473" w:rsidRDefault="00416473" w:rsidP="00416473">
      <w:pPr>
        <w:spacing w:after="200" w:line="276" w:lineRule="auto"/>
      </w:pPr>
      <w:r>
        <w:t>BMC maakt gebruik van zowel Linux als Windows. Daarom wil het bedrijf ook een Windows Webserver. Het is wel belangrijk dat de website goed is beveiligd! De informatie op deze webserver is voor intern gebruik.</w:t>
      </w:r>
    </w:p>
    <w:p w14:paraId="3573A09A" w14:textId="77777777" w:rsidR="00416473" w:rsidRDefault="00416473" w:rsidP="00416473">
      <w:pPr>
        <w:pStyle w:val="ListParagraph"/>
        <w:numPr>
          <w:ilvl w:val="0"/>
          <w:numId w:val="106"/>
        </w:numPr>
        <w:spacing w:after="200" w:line="276" w:lineRule="auto"/>
      </w:pPr>
      <w:r>
        <w:t xml:space="preserve">Installeer IIS op de DC of als je uitdaging wilt op de </w:t>
      </w:r>
      <w:proofErr w:type="spellStart"/>
      <w:r>
        <w:t>Core</w:t>
      </w:r>
      <w:proofErr w:type="spellEnd"/>
      <w:r>
        <w:t xml:space="preserve"> (!) server. Dat gaat prima vanaf de Server Manager op de DC, aangenomen dat de </w:t>
      </w:r>
      <w:proofErr w:type="spellStart"/>
      <w:r>
        <w:t>Core</w:t>
      </w:r>
      <w:proofErr w:type="spellEnd"/>
      <w:r>
        <w:t xml:space="preserve"> server onderdeel is van het domein. Let erop dat je de extra beveiligingsopties en de “Management service” installeert. </w:t>
      </w:r>
    </w:p>
    <w:p w14:paraId="2FE4FA9B" w14:textId="77777777" w:rsidR="00416473" w:rsidRDefault="00416473" w:rsidP="00416473">
      <w:pPr>
        <w:spacing w:after="200" w:line="276" w:lineRule="auto"/>
        <w:ind w:left="360"/>
      </w:pPr>
      <w:r>
        <w:rPr>
          <w:noProof/>
        </w:rPr>
        <w:drawing>
          <wp:inline distT="0" distB="0" distL="0" distR="0" wp14:anchorId="0B9122B2" wp14:editId="50CA4718">
            <wp:extent cx="2476500" cy="2901248"/>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31"/>
                    <a:stretch>
                      <a:fillRect/>
                    </a:stretch>
                  </pic:blipFill>
                  <pic:spPr>
                    <a:xfrm>
                      <a:off x="0" y="0"/>
                      <a:ext cx="2493895" cy="2921627"/>
                    </a:xfrm>
                    <a:prstGeom prst="rect">
                      <a:avLst/>
                    </a:prstGeom>
                  </pic:spPr>
                </pic:pic>
              </a:graphicData>
            </a:graphic>
          </wp:inline>
        </w:drawing>
      </w:r>
      <w:r>
        <w:t>Voor een veilige webserver…</w:t>
      </w:r>
      <w:r>
        <w:rPr>
          <w:noProof/>
        </w:rPr>
        <w:drawing>
          <wp:inline distT="0" distB="0" distL="0" distR="0" wp14:anchorId="68187AFC" wp14:editId="7B163649">
            <wp:extent cx="2476500" cy="827880"/>
            <wp:effectExtent l="0" t="0" r="0" b="0"/>
            <wp:docPr id="12" name="Picture 12" descr="A yellow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yellow text on a white background&#10;&#10;AI-generated content may be incorrect."/>
                    <pic:cNvPicPr/>
                  </pic:nvPicPr>
                  <pic:blipFill>
                    <a:blip r:embed="rId32"/>
                    <a:stretch>
                      <a:fillRect/>
                    </a:stretch>
                  </pic:blipFill>
                  <pic:spPr>
                    <a:xfrm>
                      <a:off x="0" y="0"/>
                      <a:ext cx="2521259" cy="842843"/>
                    </a:xfrm>
                    <a:prstGeom prst="rect">
                      <a:avLst/>
                    </a:prstGeom>
                  </pic:spPr>
                </pic:pic>
              </a:graphicData>
            </a:graphic>
          </wp:inline>
        </w:drawing>
      </w:r>
      <w:r>
        <w:t>Voor remote beheer…</w:t>
      </w:r>
    </w:p>
    <w:p w14:paraId="7E6ECACC" w14:textId="77777777" w:rsidR="00416473" w:rsidRDefault="00416473" w:rsidP="00416473">
      <w:pPr>
        <w:spacing w:after="200" w:line="276" w:lineRule="auto"/>
        <w:ind w:left="360"/>
      </w:pPr>
      <w:r>
        <w:lastRenderedPageBreak/>
        <w:t xml:space="preserve">Heb je problemen met het installeren van </w:t>
      </w:r>
      <w:r w:rsidRPr="00897F8A">
        <w:t>.NET Framework?</w:t>
      </w:r>
      <w:r>
        <w:t xml:space="preserve"> Zorg ervoor dat de installatie ISO van Windows 2016 is “</w:t>
      </w:r>
      <w:proofErr w:type="spellStart"/>
      <w:r>
        <w:t>gemount</w:t>
      </w:r>
      <w:proofErr w:type="spellEnd"/>
      <w:r>
        <w:t>” (</w:t>
      </w:r>
      <w:proofErr w:type="spellStart"/>
      <w:r>
        <w:t>geconnect</w:t>
      </w:r>
      <w:proofErr w:type="spellEnd"/>
      <w:r>
        <w:t>)…</w:t>
      </w:r>
    </w:p>
    <w:p w14:paraId="7B66E0AD" w14:textId="7E7BC8A5" w:rsidR="00416473" w:rsidRDefault="00416473" w:rsidP="00416473">
      <w:pPr>
        <w:pStyle w:val="ListParagraph"/>
        <w:numPr>
          <w:ilvl w:val="0"/>
          <w:numId w:val="106"/>
        </w:numPr>
        <w:spacing w:after="200" w:line="276" w:lineRule="auto"/>
      </w:pPr>
      <w:r>
        <w:t xml:space="preserve">Is de installatie gelukt? Controleer het met: </w:t>
      </w:r>
      <w:hyperlink r:id="rId33" w:history="1">
        <w:r w:rsidRPr="00437F24">
          <w:rPr>
            <w:rStyle w:val="Hyperlink"/>
          </w:rPr>
          <w:t>http://dc1.</w:t>
        </w:r>
        <w:r w:rsidR="001A2469">
          <w:rPr>
            <w:rStyle w:val="Hyperlink"/>
          </w:rPr>
          <w:t>bmc.test</w:t>
        </w:r>
      </w:hyperlink>
      <w:r>
        <w:t xml:space="preserve"> of </w:t>
      </w:r>
      <w:hyperlink r:id="rId34" w:history="1">
        <w:r w:rsidRPr="007416A9">
          <w:rPr>
            <w:rStyle w:val="Hyperlink"/>
          </w:rPr>
          <w:t>http://core1.</w:t>
        </w:r>
        <w:r w:rsidR="001A2469">
          <w:rPr>
            <w:rStyle w:val="Hyperlink"/>
          </w:rPr>
          <w:t>bmc.test</w:t>
        </w:r>
        <w:r w:rsidRPr="007416A9">
          <w:rPr>
            <w:rStyle w:val="Hyperlink"/>
          </w:rPr>
          <w:t>/</w:t>
        </w:r>
      </w:hyperlink>
      <w:r>
        <w:t xml:space="preserve"> </w:t>
      </w:r>
    </w:p>
    <w:p w14:paraId="34C654B2" w14:textId="77777777" w:rsidR="00416473" w:rsidRPr="0009445A" w:rsidRDefault="00416473" w:rsidP="00416473">
      <w:pPr>
        <w:pStyle w:val="ListParagraph"/>
        <w:numPr>
          <w:ilvl w:val="0"/>
          <w:numId w:val="106"/>
        </w:numPr>
        <w:spacing w:after="200" w:line="276" w:lineRule="auto"/>
        <w:rPr>
          <w:rFonts w:ascii="Courier New" w:hAnsi="Courier New" w:cs="Courier New"/>
          <w:sz w:val="20"/>
        </w:rPr>
      </w:pPr>
      <w:r w:rsidRPr="009C4DC9">
        <w:rPr>
          <w:b/>
        </w:rPr>
        <w:t xml:space="preserve">Optioneel voor </w:t>
      </w:r>
      <w:proofErr w:type="spellStart"/>
      <w:r w:rsidRPr="009C4DC9">
        <w:rPr>
          <w:b/>
        </w:rPr>
        <w:t>Core</w:t>
      </w:r>
      <w:proofErr w:type="spellEnd"/>
      <w:r w:rsidRPr="009C4DC9">
        <w:rPr>
          <w:b/>
        </w:rPr>
        <w:t xml:space="preserve">: </w:t>
      </w:r>
      <w:r>
        <w:t xml:space="preserve">We moeten de </w:t>
      </w:r>
      <w:proofErr w:type="spellStart"/>
      <w:r>
        <w:t>core</w:t>
      </w:r>
      <w:proofErr w:type="spellEnd"/>
      <w:r>
        <w:t xml:space="preserve"> server op afstand beheren en daarom moet je op de </w:t>
      </w:r>
      <w:proofErr w:type="spellStart"/>
      <w:r>
        <w:t>core</w:t>
      </w:r>
      <w:proofErr w:type="spellEnd"/>
      <w:r>
        <w:t xml:space="preserve"> server remote management nog “aanzetten”: </w:t>
      </w:r>
    </w:p>
    <w:p w14:paraId="37ABF047" w14:textId="77777777" w:rsidR="00416473" w:rsidRPr="0009445A" w:rsidRDefault="00416473" w:rsidP="00416473">
      <w:pPr>
        <w:pStyle w:val="Codeblock"/>
      </w:pPr>
      <w:r w:rsidRPr="0009445A">
        <w:t>Set-</w:t>
      </w:r>
      <w:proofErr w:type="spellStart"/>
      <w:r w:rsidRPr="0009445A">
        <w:t>ItemProperty</w:t>
      </w:r>
      <w:proofErr w:type="spellEnd"/>
      <w:r w:rsidRPr="0009445A">
        <w:t xml:space="preserve"> -Path</w:t>
      </w:r>
      <w:r w:rsidRPr="00633E12">
        <w:t xml:space="preserve"> </w:t>
      </w:r>
      <w:r w:rsidRPr="0009445A">
        <w:t>HKLM:\SOFTWARE\Microsoft\</w:t>
      </w:r>
      <w:proofErr w:type="spellStart"/>
      <w:r w:rsidRPr="0009445A">
        <w:t>WebManagement</w:t>
      </w:r>
      <w:proofErr w:type="spellEnd"/>
      <w:r w:rsidRPr="0009445A">
        <w:t xml:space="preserve">\Server -Name </w:t>
      </w:r>
      <w:proofErr w:type="spellStart"/>
      <w:r w:rsidRPr="0009445A">
        <w:t>EnableRemoteManagement</w:t>
      </w:r>
      <w:proofErr w:type="spellEnd"/>
      <w:r w:rsidRPr="0009445A">
        <w:t xml:space="preserve"> -Value 1</w:t>
      </w:r>
    </w:p>
    <w:p w14:paraId="5A2DB5CC" w14:textId="77777777" w:rsidR="00416473" w:rsidRDefault="00416473" w:rsidP="00416473">
      <w:pPr>
        <w:pStyle w:val="ListParagraph"/>
        <w:spacing w:after="200" w:line="276" w:lineRule="auto"/>
        <w:ind w:firstLine="0"/>
        <w:rPr>
          <w:rStyle w:val="CodesnippetChar"/>
          <w:sz w:val="20"/>
        </w:rPr>
      </w:pPr>
      <w:r w:rsidRPr="00A74198">
        <w:t xml:space="preserve">Gevolgd door een (her)start van de service: </w:t>
      </w:r>
      <w:r w:rsidRPr="00633E12">
        <w:rPr>
          <w:rStyle w:val="CodesnippetChar"/>
          <w:sz w:val="20"/>
        </w:rPr>
        <w:t>Net Stop WMSVC</w:t>
      </w:r>
      <w:r w:rsidRPr="00633E12">
        <w:rPr>
          <w:sz w:val="20"/>
        </w:rPr>
        <w:t xml:space="preserve">  </w:t>
      </w:r>
      <w:r>
        <w:sym w:font="Wingdings" w:char="F0E0"/>
      </w:r>
      <w:r w:rsidRPr="00A74198">
        <w:t xml:space="preserve">   </w:t>
      </w:r>
      <w:r w:rsidRPr="00633E12">
        <w:rPr>
          <w:rStyle w:val="CodesnippetChar"/>
          <w:sz w:val="20"/>
        </w:rPr>
        <w:t>Net Start WMSVC</w:t>
      </w:r>
    </w:p>
    <w:p w14:paraId="26A4436E" w14:textId="77777777" w:rsidR="00416473" w:rsidRDefault="00416473" w:rsidP="00416473">
      <w:pPr>
        <w:pStyle w:val="ListParagraph"/>
        <w:numPr>
          <w:ilvl w:val="0"/>
          <w:numId w:val="106"/>
        </w:numPr>
        <w:spacing w:after="200" w:line="276" w:lineRule="auto"/>
      </w:pPr>
      <w:r>
        <w:t>Beveilig nu de “Default Web Site”. Eisen met betrekking tot de veiligheid die hieraan worden gesteld zijn:</w:t>
      </w:r>
    </w:p>
    <w:p w14:paraId="06BB9128" w14:textId="77777777" w:rsidR="00416473" w:rsidRDefault="00416473" w:rsidP="00416473">
      <w:pPr>
        <w:pStyle w:val="ListParagraph"/>
        <w:numPr>
          <w:ilvl w:val="1"/>
          <w:numId w:val="14"/>
        </w:numPr>
        <w:spacing w:after="200" w:line="276" w:lineRule="auto"/>
      </w:pPr>
      <w:r>
        <w:t>IP-restrictie (alleen benadering vanuit 192.168.2.0/24 netwerk, maar niet door 192.168.2.2). Default toegang is “</w:t>
      </w:r>
      <w:proofErr w:type="spellStart"/>
      <w:r>
        <w:t>deny</w:t>
      </w:r>
      <w:proofErr w:type="spellEnd"/>
      <w:r>
        <w:t>”.</w:t>
      </w:r>
    </w:p>
    <w:p w14:paraId="64BC55DD" w14:textId="77777777" w:rsidR="00416473" w:rsidRDefault="00416473" w:rsidP="00416473">
      <w:pPr>
        <w:pStyle w:val="ListParagraph"/>
        <w:numPr>
          <w:ilvl w:val="1"/>
          <w:numId w:val="14"/>
        </w:numPr>
        <w:spacing w:after="200" w:line="276" w:lineRule="auto"/>
      </w:pPr>
      <w:r>
        <w:t xml:space="preserve">De website mag alleen toegankelijk zijn via Basic Authenticatie. Zet ook een </w:t>
      </w:r>
      <w:proofErr w:type="spellStart"/>
      <w:r>
        <w:t>realm</w:t>
      </w:r>
      <w:proofErr w:type="spellEnd"/>
      <w:r>
        <w:t xml:space="preserve"> met de tekst “Basic </w:t>
      </w:r>
      <w:proofErr w:type="spellStart"/>
      <w:r>
        <w:t>authentication</w:t>
      </w:r>
      <w:proofErr w:type="spellEnd"/>
      <w:r>
        <w:t>”.</w:t>
      </w:r>
    </w:p>
    <w:p w14:paraId="2836F12E" w14:textId="77777777" w:rsidR="00416473" w:rsidRDefault="00416473" w:rsidP="00416473">
      <w:pPr>
        <w:pStyle w:val="ListParagraph"/>
        <w:numPr>
          <w:ilvl w:val="1"/>
          <w:numId w:val="14"/>
        </w:numPr>
        <w:spacing w:after="200" w:line="276" w:lineRule="auto"/>
      </w:pPr>
      <w:r>
        <w:rPr>
          <w:noProof/>
        </w:rPr>
        <w:drawing>
          <wp:anchor distT="0" distB="0" distL="114300" distR="114300" simplePos="0" relativeHeight="251659264" behindDoc="0" locked="0" layoutInCell="1" allowOverlap="1" wp14:anchorId="53DCD1B6" wp14:editId="1E2D952B">
            <wp:simplePos x="0" y="0"/>
            <wp:positionH relativeFrom="column">
              <wp:posOffset>3800170</wp:posOffset>
            </wp:positionH>
            <wp:positionV relativeFrom="paragraph">
              <wp:posOffset>225222</wp:posOffset>
            </wp:positionV>
            <wp:extent cx="2238375" cy="933450"/>
            <wp:effectExtent l="0" t="0" r="9525" b="0"/>
            <wp:wrapSquare wrapText="bothSides"/>
            <wp:docPr id="13"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up of a logo&#10;&#10;AI-generated content may be incorrect."/>
                    <pic:cNvPicPr/>
                  </pic:nvPicPr>
                  <pic:blipFill>
                    <a:blip r:embed="rId35"/>
                    <a:stretch>
                      <a:fillRect/>
                    </a:stretch>
                  </pic:blipFill>
                  <pic:spPr>
                    <a:xfrm>
                      <a:off x="0" y="0"/>
                      <a:ext cx="2238375" cy="933450"/>
                    </a:xfrm>
                    <a:prstGeom prst="rect">
                      <a:avLst/>
                    </a:prstGeom>
                  </pic:spPr>
                </pic:pic>
              </a:graphicData>
            </a:graphic>
            <wp14:sizeRelH relativeFrom="page">
              <wp14:pctWidth>0</wp14:pctWidth>
            </wp14:sizeRelH>
            <wp14:sizeRelV relativeFrom="page">
              <wp14:pctHeight>0</wp14:pctHeight>
            </wp14:sizeRelV>
          </wp:anchor>
        </w:drawing>
      </w:r>
      <w:proofErr w:type="spellStart"/>
      <w:r>
        <w:t>Disable</w:t>
      </w:r>
      <w:proofErr w:type="spellEnd"/>
      <w:r>
        <w:t xml:space="preserve"> nu de Basic Authenticatie, want deze is minder veilig (Waarom eigenlijk?). </w:t>
      </w:r>
      <w:proofErr w:type="spellStart"/>
      <w:r>
        <w:t>Enable</w:t>
      </w:r>
      <w:proofErr w:type="spellEnd"/>
      <w:r>
        <w:t xml:space="preserve"> nu de Windows </w:t>
      </w:r>
      <w:proofErr w:type="spellStart"/>
      <w:r>
        <w:t>Authentication</w:t>
      </w:r>
      <w:proofErr w:type="spellEnd"/>
      <w:r>
        <w:t xml:space="preserve">. Benader de website vanaf een </w:t>
      </w:r>
      <w:proofErr w:type="spellStart"/>
      <w:r>
        <w:t>linux</w:t>
      </w:r>
      <w:proofErr w:type="spellEnd"/>
      <w:r>
        <w:t xml:space="preserve"> en vanaf een </w:t>
      </w:r>
      <w:proofErr w:type="spellStart"/>
      <w:r>
        <w:t>windows</w:t>
      </w:r>
      <w:proofErr w:type="spellEnd"/>
      <w:r>
        <w:t xml:space="preserve"> host. Zie je verschil? Hoe komt dit?</w:t>
      </w:r>
    </w:p>
    <w:p w14:paraId="5ECF28C8" w14:textId="77777777" w:rsidR="00416473" w:rsidRPr="009C4DC9" w:rsidRDefault="00416473" w:rsidP="00416473">
      <w:pPr>
        <w:pStyle w:val="ListParagraph"/>
        <w:numPr>
          <w:ilvl w:val="1"/>
          <w:numId w:val="14"/>
        </w:numPr>
        <w:spacing w:after="200" w:line="276" w:lineRule="auto"/>
      </w:pPr>
      <w:proofErr w:type="spellStart"/>
      <w:r w:rsidRPr="00E67CC4">
        <w:t>Enable</w:t>
      </w:r>
      <w:proofErr w:type="spellEnd"/>
      <w:r w:rsidRPr="00E67CC4">
        <w:t xml:space="preserve"> alle beschikbare Velden in de logging</w:t>
      </w:r>
      <w:r>
        <w:t>,</w:t>
      </w:r>
    </w:p>
    <w:p w14:paraId="3EDBD906" w14:textId="77777777" w:rsidR="00416473" w:rsidRDefault="00416473" w:rsidP="00416473"/>
    <w:p w14:paraId="4C4B9689" w14:textId="271A8137" w:rsidR="009B7233" w:rsidRPr="00416473" w:rsidRDefault="009B7233" w:rsidP="009B7233">
      <w:pPr>
        <w:pStyle w:val="Heading2"/>
      </w:pPr>
      <w:r w:rsidRPr="00416473">
        <w:t xml:space="preserve">Onderdeel: SMB (file </w:t>
      </w:r>
      <w:proofErr w:type="spellStart"/>
      <w:r w:rsidRPr="00416473">
        <w:t>sharing</w:t>
      </w:r>
      <w:proofErr w:type="spellEnd"/>
      <w:r w:rsidRPr="00416473">
        <w:t>)</w:t>
      </w:r>
    </w:p>
    <w:p w14:paraId="50F34234" w14:textId="77777777" w:rsidR="00416473" w:rsidRDefault="00416473" w:rsidP="00416473">
      <w:pPr>
        <w:pStyle w:val="Heading3"/>
      </w:pPr>
      <w:bookmarkStart w:id="15" w:name="_Toc501701927"/>
      <w:bookmarkStart w:id="16" w:name="_Toc157783968"/>
      <w:r>
        <w:t>Opdracht: Maak een Windows Shared Folder</w:t>
      </w:r>
      <w:bookmarkEnd w:id="15"/>
      <w:bookmarkEnd w:id="16"/>
    </w:p>
    <w:p w14:paraId="1F3FAB8B" w14:textId="77777777" w:rsidR="00416473" w:rsidRDefault="00416473" w:rsidP="00416473">
      <w:r>
        <w:t xml:space="preserve">BMC wil haar patiëntgegevens kunnen opslaan. Onder Windows kan je dat doen via Shared Folders: We gaan Windows Shared Folder aanmaken op zowel een </w:t>
      </w:r>
      <w:proofErr w:type="spellStart"/>
      <w:r>
        <w:t>core</w:t>
      </w:r>
      <w:proofErr w:type="spellEnd"/>
      <w:r>
        <w:t xml:space="preserve"> server als ook via de GUI.</w:t>
      </w:r>
    </w:p>
    <w:p w14:paraId="68A4C77D" w14:textId="77777777" w:rsidR="00416473" w:rsidRDefault="00416473" w:rsidP="00416473">
      <w:pPr>
        <w:pStyle w:val="ListParagraph"/>
        <w:numPr>
          <w:ilvl w:val="0"/>
          <w:numId w:val="107"/>
        </w:numPr>
        <w:spacing w:after="200" w:line="276" w:lineRule="auto"/>
      </w:pPr>
      <w:r>
        <w:t>Maak de c:\data\share1 folder aan op je domein controller. Configureer de NTFS rechten als volgt:</w:t>
      </w:r>
    </w:p>
    <w:p w14:paraId="1485F801" w14:textId="77777777" w:rsidR="00416473" w:rsidRDefault="00416473" w:rsidP="00416473">
      <w:pPr>
        <w:pStyle w:val="ListParagraph"/>
        <w:numPr>
          <w:ilvl w:val="1"/>
          <w:numId w:val="70"/>
        </w:numPr>
        <w:spacing w:after="200" w:line="276" w:lineRule="auto"/>
      </w:pPr>
      <w:r>
        <w:t xml:space="preserve">Users:  </w:t>
      </w:r>
      <w:r>
        <w:tab/>
      </w:r>
      <w:r>
        <w:tab/>
        <w:t xml:space="preserve">Read &amp; </w:t>
      </w:r>
      <w:proofErr w:type="spellStart"/>
      <w:r>
        <w:t>Excecute</w:t>
      </w:r>
      <w:proofErr w:type="spellEnd"/>
    </w:p>
    <w:p w14:paraId="7287FFEC" w14:textId="77777777" w:rsidR="00416473" w:rsidRDefault="00416473" w:rsidP="00416473">
      <w:pPr>
        <w:pStyle w:val="ListParagraph"/>
        <w:numPr>
          <w:ilvl w:val="1"/>
          <w:numId w:val="70"/>
        </w:numPr>
        <w:spacing w:after="200" w:line="276" w:lineRule="auto"/>
      </w:pPr>
      <w:r>
        <w:t>Administrators:</w:t>
      </w:r>
      <w:r>
        <w:tab/>
        <w:t>Full Control</w:t>
      </w:r>
    </w:p>
    <w:p w14:paraId="6671FE76" w14:textId="77777777" w:rsidR="00416473" w:rsidRDefault="00416473" w:rsidP="00416473">
      <w:pPr>
        <w:pStyle w:val="ListParagraph"/>
        <w:numPr>
          <w:ilvl w:val="0"/>
          <w:numId w:val="107"/>
        </w:numPr>
        <w:spacing w:after="200" w:line="276" w:lineRule="auto"/>
      </w:pPr>
      <w:r>
        <w:t>Deel de c:\data\share1 folder. De rechten voor het delen zijn “Read”.</w:t>
      </w:r>
    </w:p>
    <w:p w14:paraId="3E3BED47" w14:textId="77777777" w:rsidR="00416473" w:rsidRDefault="00416473" w:rsidP="00416473">
      <w:pPr>
        <w:pStyle w:val="ListParagraph"/>
        <w:numPr>
          <w:ilvl w:val="0"/>
          <w:numId w:val="107"/>
        </w:numPr>
        <w:spacing w:after="200" w:line="276" w:lineRule="auto"/>
      </w:pPr>
      <w:r>
        <w:t xml:space="preserve">Probeer nu als administrator vanaf de client de share te benaderen via een UNC-pad: </w:t>
      </w:r>
      <w:hyperlink r:id="rId36" w:history="1">
        <w:r w:rsidRPr="007416A9">
          <w:rPr>
            <w:rStyle w:val="Hyperlink"/>
          </w:rPr>
          <w:t>\\DC1\share1</w:t>
        </w:r>
      </w:hyperlink>
      <w:r>
        <w:t xml:space="preserve">  . Mag je schrijven in de directory? Waarom (niet)?</w:t>
      </w:r>
    </w:p>
    <w:p w14:paraId="1C0A92AA" w14:textId="77777777" w:rsidR="00416473" w:rsidRDefault="00416473" w:rsidP="00416473">
      <w:pPr>
        <w:pStyle w:val="ListParagraph"/>
        <w:numPr>
          <w:ilvl w:val="0"/>
          <w:numId w:val="107"/>
        </w:numPr>
        <w:spacing w:after="200" w:line="276" w:lineRule="auto"/>
      </w:pPr>
      <w:r>
        <w:t xml:space="preserve">Maak nu de directory c:\data\share1 folder aan op je </w:t>
      </w:r>
      <w:proofErr w:type="spellStart"/>
      <w:r>
        <w:t>core</w:t>
      </w:r>
      <w:proofErr w:type="spellEnd"/>
      <w:r>
        <w:t xml:space="preserve"> server.</w:t>
      </w:r>
    </w:p>
    <w:p w14:paraId="5CA93D60" w14:textId="77777777" w:rsidR="00416473" w:rsidRDefault="00416473" w:rsidP="00416473">
      <w:pPr>
        <w:pStyle w:val="ListParagraph"/>
        <w:numPr>
          <w:ilvl w:val="0"/>
          <w:numId w:val="107"/>
        </w:numPr>
        <w:spacing w:after="200" w:line="276" w:lineRule="auto"/>
      </w:pPr>
      <w:r>
        <w:t>Kopieer een logfile uit c:\inetpub\logs\logfiles\w3svc1 naar deze map.</w:t>
      </w:r>
    </w:p>
    <w:p w14:paraId="63A47FDD" w14:textId="77777777" w:rsidR="00416473" w:rsidRDefault="00416473" w:rsidP="00416473">
      <w:pPr>
        <w:pStyle w:val="ListParagraph"/>
        <w:numPr>
          <w:ilvl w:val="0"/>
          <w:numId w:val="107"/>
        </w:numPr>
        <w:spacing w:after="200" w:line="276" w:lineRule="auto"/>
      </w:pPr>
      <w:r>
        <w:t xml:space="preserve">Deel deze directory en gebruik hiervoor de </w:t>
      </w:r>
      <w:proofErr w:type="spellStart"/>
      <w:r>
        <w:t>PowerShell</w:t>
      </w:r>
      <w:proofErr w:type="spellEnd"/>
      <w:r>
        <w:t xml:space="preserve"> </w:t>
      </w:r>
      <w:proofErr w:type="spellStart"/>
      <w:r>
        <w:t>cmdlet</w:t>
      </w:r>
      <w:proofErr w:type="spellEnd"/>
      <w:r>
        <w:t xml:space="preserve"> “</w:t>
      </w:r>
      <w:r w:rsidRPr="001C6D06">
        <w:rPr>
          <w:rStyle w:val="CodesnippetChar"/>
        </w:rPr>
        <w:t>new-</w:t>
      </w:r>
      <w:proofErr w:type="spellStart"/>
      <w:r w:rsidRPr="001C6D06">
        <w:rPr>
          <w:rStyle w:val="CodesnippetChar"/>
        </w:rPr>
        <w:t>smbshare</w:t>
      </w:r>
      <w:proofErr w:type="spellEnd"/>
      <w:r>
        <w:t>” . Bekijk het resultaat met “</w:t>
      </w:r>
      <w:r w:rsidRPr="001C6D06">
        <w:rPr>
          <w:rStyle w:val="CodesnippetChar"/>
        </w:rPr>
        <w:t>get-</w:t>
      </w:r>
      <w:proofErr w:type="spellStart"/>
      <w:r w:rsidRPr="001C6D06">
        <w:rPr>
          <w:rStyle w:val="CodesnippetChar"/>
        </w:rPr>
        <w:t>smbshare</w:t>
      </w:r>
      <w:proofErr w:type="spellEnd"/>
      <w:r>
        <w:t>”. Welke mappen zijn allemaal gedeeld?</w:t>
      </w:r>
    </w:p>
    <w:p w14:paraId="38CA2205" w14:textId="77777777" w:rsidR="00416473" w:rsidRDefault="00416473" w:rsidP="00416473">
      <w:pPr>
        <w:pStyle w:val="Heading3"/>
      </w:pPr>
      <w:bookmarkStart w:id="17" w:name="_Toc501701928"/>
      <w:bookmarkStart w:id="18" w:name="_Toc157783969"/>
      <w:bookmarkStart w:id="19" w:name="_Hlk77347294"/>
      <w:r>
        <w:t>Opdracht: Maak een Linux SMB</w:t>
      </w:r>
      <w:bookmarkEnd w:id="17"/>
      <w:r>
        <w:t xml:space="preserve"> share</w:t>
      </w:r>
      <w:bookmarkEnd w:id="18"/>
    </w:p>
    <w:p w14:paraId="3D87E066" w14:textId="77777777" w:rsidR="00416473" w:rsidRDefault="00416473" w:rsidP="00416473">
      <w:r>
        <w:t>Ook onder Linux kan je mappen delen die je dan vervolgens vanaf Windows en Linux systemen kunt gebruiken.</w:t>
      </w:r>
    </w:p>
    <w:p w14:paraId="20B886F1" w14:textId="77777777" w:rsidR="00416473" w:rsidRDefault="00416473" w:rsidP="00416473">
      <w:r>
        <w:t>In deze opdracht ga je op “rocky1” Samba installeren en een directory delen zodat deze via het netwerk benaderbaar zijn. Je gaat ook zorgen dat die shares toegankelijk zijn op “BMC-PC1”. Kijk voor tips naar de presentatie die hoort bij deze les.</w:t>
      </w:r>
    </w:p>
    <w:p w14:paraId="621D95E1" w14:textId="77777777" w:rsidR="00416473" w:rsidRDefault="00416473" w:rsidP="00416473">
      <w:pPr>
        <w:pStyle w:val="ListParagraph"/>
        <w:numPr>
          <w:ilvl w:val="0"/>
          <w:numId w:val="15"/>
        </w:numPr>
        <w:spacing w:after="200" w:line="276" w:lineRule="auto"/>
      </w:pPr>
      <w:r>
        <w:t xml:space="preserve">Installeer het package </w:t>
      </w:r>
      <w:r w:rsidRPr="00956A8B">
        <w:rPr>
          <w:rStyle w:val="CodesnippetChar"/>
        </w:rPr>
        <w:t>samba</w:t>
      </w:r>
      <w:r>
        <w:t xml:space="preserve"> met zijn </w:t>
      </w:r>
      <w:proofErr w:type="spellStart"/>
      <w:r w:rsidRPr="00956A8B">
        <w:rPr>
          <w:i/>
        </w:rPr>
        <w:t>dependencies</w:t>
      </w:r>
      <w:proofErr w:type="spellEnd"/>
      <w:r>
        <w:t xml:space="preserve"> op “rocky1”. Zorg ervoor dat de service is gestart en ook na een reboot automatisch wordt gestart.</w:t>
      </w:r>
    </w:p>
    <w:p w14:paraId="240BB9C6" w14:textId="77777777" w:rsidR="00416473" w:rsidRDefault="00416473" w:rsidP="00416473">
      <w:pPr>
        <w:pStyle w:val="ListParagraph"/>
        <w:numPr>
          <w:ilvl w:val="0"/>
          <w:numId w:val="15"/>
        </w:numPr>
        <w:spacing w:line="276" w:lineRule="auto"/>
      </w:pPr>
      <w:r>
        <w:lastRenderedPageBreak/>
        <w:t xml:space="preserve">De samba configuratie staat in de file </w:t>
      </w:r>
      <w:r w:rsidRPr="001C6D06">
        <w:rPr>
          <w:rStyle w:val="CodesnippetChar"/>
        </w:rPr>
        <w:t>/</w:t>
      </w:r>
      <w:proofErr w:type="spellStart"/>
      <w:r w:rsidRPr="001C6D06">
        <w:rPr>
          <w:rStyle w:val="CodesnippetChar"/>
        </w:rPr>
        <w:t>etc</w:t>
      </w:r>
      <w:proofErr w:type="spellEnd"/>
      <w:r w:rsidRPr="001C6D06">
        <w:rPr>
          <w:rStyle w:val="CodesnippetChar"/>
        </w:rPr>
        <w:t>/samba/</w:t>
      </w:r>
      <w:proofErr w:type="spellStart"/>
      <w:r w:rsidRPr="001C6D06">
        <w:rPr>
          <w:rStyle w:val="CodesnippetChar"/>
        </w:rPr>
        <w:t>smb.conf</w:t>
      </w:r>
      <w:proofErr w:type="spellEnd"/>
      <w:r w:rsidRPr="00DC4DE2">
        <w:rPr>
          <w:sz w:val="20"/>
        </w:rPr>
        <w:t xml:space="preserve"> </w:t>
      </w:r>
      <w:r>
        <w:rPr>
          <w:sz w:val="20"/>
        </w:rPr>
        <w:t>.</w:t>
      </w:r>
      <w:r w:rsidRPr="00DC4DE2">
        <w:rPr>
          <w:sz w:val="20"/>
        </w:rPr>
        <w:t xml:space="preserve"> </w:t>
      </w:r>
      <w:r>
        <w:t xml:space="preserve">Hernoem deze file naar  </w:t>
      </w:r>
      <w:r w:rsidRPr="001C6D06">
        <w:rPr>
          <w:rStyle w:val="CodesnippetChar"/>
        </w:rPr>
        <w:t>/</w:t>
      </w:r>
      <w:proofErr w:type="spellStart"/>
      <w:r w:rsidRPr="001C6D06">
        <w:rPr>
          <w:rStyle w:val="CodesnippetChar"/>
        </w:rPr>
        <w:t>etc</w:t>
      </w:r>
      <w:proofErr w:type="spellEnd"/>
      <w:r w:rsidRPr="001C6D06">
        <w:rPr>
          <w:rStyle w:val="CodesnippetChar"/>
        </w:rPr>
        <w:t>/samba/</w:t>
      </w:r>
      <w:proofErr w:type="spellStart"/>
      <w:r w:rsidRPr="001C6D06">
        <w:rPr>
          <w:rStyle w:val="CodesnippetChar"/>
        </w:rPr>
        <w:t>smb.conf</w:t>
      </w:r>
      <w:proofErr w:type="spellEnd"/>
      <w:r w:rsidRPr="001C6D06">
        <w:rPr>
          <w:rStyle w:val="CodesnippetChar"/>
        </w:rPr>
        <w:t>~</w:t>
      </w:r>
      <w:r w:rsidRPr="00DC4DE2">
        <w:rPr>
          <w:sz w:val="20"/>
        </w:rPr>
        <w:t xml:space="preserve">  </w:t>
      </w:r>
      <w:r>
        <w:t>(tilde aan het eind) en maak een nieuwe file met de onderstaande inhoud:</w:t>
      </w:r>
    </w:p>
    <w:p w14:paraId="70E29D05" w14:textId="77777777" w:rsidR="00416473" w:rsidRPr="008F6EF0" w:rsidRDefault="00416473" w:rsidP="00416473">
      <w:pPr>
        <w:pStyle w:val="Codeblock"/>
        <w:spacing w:after="240"/>
      </w:pPr>
      <w:r w:rsidRPr="008F6EF0">
        <w:t>[global]</w:t>
      </w:r>
      <w:r w:rsidRPr="008F6EF0">
        <w:br/>
      </w:r>
      <w:r>
        <w:t xml:space="preserve">  </w:t>
      </w:r>
      <w:r w:rsidRPr="008F6EF0">
        <w:t xml:space="preserve">workgroup = </w:t>
      </w:r>
      <w:proofErr w:type="spellStart"/>
      <w:r w:rsidRPr="008F6EF0">
        <w:t>bmc</w:t>
      </w:r>
      <w:proofErr w:type="spellEnd"/>
      <w:r w:rsidRPr="008F6EF0">
        <w:br/>
      </w:r>
      <w:r>
        <w:t xml:space="preserve">  </w:t>
      </w:r>
      <w:proofErr w:type="spellStart"/>
      <w:r w:rsidRPr="008F6EF0">
        <w:t>server</w:t>
      </w:r>
      <w:proofErr w:type="spellEnd"/>
      <w:r w:rsidRPr="008F6EF0">
        <w:t xml:space="preserve"> string = Samba Server %v</w:t>
      </w:r>
      <w:r w:rsidRPr="008F6EF0">
        <w:br/>
      </w:r>
      <w:r>
        <w:t xml:space="preserve">  </w:t>
      </w:r>
      <w:proofErr w:type="spellStart"/>
      <w:r w:rsidRPr="008F6EF0">
        <w:t>netbios</w:t>
      </w:r>
      <w:proofErr w:type="spellEnd"/>
      <w:r w:rsidRPr="008F6EF0">
        <w:t xml:space="preserve"> name = </w:t>
      </w:r>
      <w:r>
        <w:t>rocky1</w:t>
      </w:r>
      <w:r w:rsidRPr="008F6EF0">
        <w:br/>
      </w:r>
      <w:r>
        <w:t xml:space="preserve">  </w:t>
      </w:r>
      <w:r w:rsidRPr="008F6EF0">
        <w:t>security = user</w:t>
      </w:r>
      <w:r w:rsidRPr="008F6EF0">
        <w:br/>
      </w:r>
      <w:r>
        <w:t xml:space="preserve">  </w:t>
      </w:r>
      <w:r w:rsidRPr="008F6EF0">
        <w:t>map to guest = bad user</w:t>
      </w:r>
      <w:r w:rsidRPr="008F6EF0">
        <w:br/>
      </w:r>
      <w:r>
        <w:t xml:space="preserve">  </w:t>
      </w:r>
      <w:proofErr w:type="spellStart"/>
      <w:r w:rsidRPr="008F6EF0">
        <w:t>dns</w:t>
      </w:r>
      <w:proofErr w:type="spellEnd"/>
      <w:r w:rsidRPr="008F6EF0">
        <w:t xml:space="preserve"> proxy = no</w:t>
      </w:r>
      <w:r w:rsidRPr="008F6EF0">
        <w:br/>
        <w:t>#==================== Share Definitions ======================</w:t>
      </w:r>
      <w:r w:rsidRPr="008F6EF0">
        <w:br/>
        <w:t>[</w:t>
      </w:r>
      <w:r>
        <w:t>s</w:t>
      </w:r>
      <w:r w:rsidRPr="008F6EF0">
        <w:t>ecure]</w:t>
      </w:r>
      <w:r w:rsidRPr="008F6EF0">
        <w:br/>
      </w:r>
      <w:r>
        <w:t xml:space="preserve">  </w:t>
      </w:r>
      <w:r w:rsidRPr="008F6EF0">
        <w:t>path = /home/secure</w:t>
      </w:r>
      <w:r w:rsidRPr="008F6EF0">
        <w:br/>
      </w:r>
      <w:r>
        <w:t xml:space="preserve">  </w:t>
      </w:r>
      <w:r w:rsidRPr="008F6EF0">
        <w:t>valid users = @smbgrp</w:t>
      </w:r>
      <w:r w:rsidRPr="008F6EF0">
        <w:br/>
      </w:r>
      <w:r>
        <w:t xml:space="preserve">  </w:t>
      </w:r>
      <w:r w:rsidRPr="008F6EF0">
        <w:t>guest ok = no</w:t>
      </w:r>
      <w:r w:rsidRPr="008F6EF0">
        <w:br/>
      </w:r>
      <w:r>
        <w:t xml:space="preserve">  </w:t>
      </w:r>
      <w:r w:rsidRPr="008F6EF0">
        <w:t>writable = yes</w:t>
      </w:r>
      <w:r w:rsidRPr="008F6EF0">
        <w:br/>
      </w:r>
      <w:r>
        <w:t xml:space="preserve">  </w:t>
      </w:r>
      <w:r w:rsidRPr="008F6EF0">
        <w:t>browsable = yes</w:t>
      </w:r>
    </w:p>
    <w:p w14:paraId="40AEBC95" w14:textId="77777777" w:rsidR="00416473" w:rsidRDefault="00416473" w:rsidP="00416473">
      <w:pPr>
        <w:spacing w:line="276" w:lineRule="auto"/>
      </w:pPr>
      <w:bookmarkStart w:id="20" w:name="_Hlk144481157"/>
      <w:bookmarkStart w:id="21" w:name="_Hlk77352264"/>
      <w:bookmarkEnd w:id="19"/>
      <w:r>
        <w:t>Zoals je ziet zijn een paar dingen benodigd om deze share daadwerkelijk in het leven te roepen:</w:t>
      </w:r>
    </w:p>
    <w:p w14:paraId="0A856C09" w14:textId="77777777" w:rsidR="00416473" w:rsidRDefault="00416473" w:rsidP="00416473">
      <w:pPr>
        <w:pStyle w:val="ListParagraph"/>
        <w:numPr>
          <w:ilvl w:val="0"/>
          <w:numId w:val="110"/>
        </w:numPr>
        <w:spacing w:after="200" w:line="276" w:lineRule="auto"/>
      </w:pPr>
      <w:r>
        <w:t xml:space="preserve">een gebruikersgroep </w:t>
      </w:r>
      <w:proofErr w:type="spellStart"/>
      <w:r w:rsidRPr="00CE34D7">
        <w:rPr>
          <w:rStyle w:val="CodesnippetChar"/>
        </w:rPr>
        <w:t>smbgrp</w:t>
      </w:r>
      <w:proofErr w:type="spellEnd"/>
    </w:p>
    <w:p w14:paraId="3B8E48D2" w14:textId="77777777" w:rsidR="00416473" w:rsidRDefault="00416473" w:rsidP="00416473">
      <w:pPr>
        <w:pStyle w:val="ListParagraph"/>
        <w:numPr>
          <w:ilvl w:val="0"/>
          <w:numId w:val="110"/>
        </w:numPr>
        <w:spacing w:line="276" w:lineRule="auto"/>
      </w:pPr>
      <w:r>
        <w:t xml:space="preserve">een directory </w:t>
      </w:r>
      <w:r w:rsidRPr="008F6EF0">
        <w:rPr>
          <w:rStyle w:val="CodesnippetChar"/>
        </w:rPr>
        <w:t>/home/secure</w:t>
      </w:r>
    </w:p>
    <w:p w14:paraId="5C8C78EE" w14:textId="77777777" w:rsidR="00416473" w:rsidRDefault="00416473" w:rsidP="00416473">
      <w:pPr>
        <w:pStyle w:val="ListParagraph"/>
        <w:numPr>
          <w:ilvl w:val="0"/>
          <w:numId w:val="110"/>
        </w:numPr>
        <w:spacing w:line="276" w:lineRule="auto"/>
      </w:pPr>
      <w:r>
        <w:t>de gebruikers uit de groep “</w:t>
      </w:r>
      <w:proofErr w:type="spellStart"/>
      <w:r w:rsidRPr="008F6EF0">
        <w:rPr>
          <w:rStyle w:val="CodesnippetChar"/>
        </w:rPr>
        <w:t>smbgrp</w:t>
      </w:r>
      <w:proofErr w:type="spellEnd"/>
      <w:r>
        <w:t xml:space="preserve">” moeten recht hebben om te schrijven in </w:t>
      </w:r>
      <w:r w:rsidRPr="00CE34D7">
        <w:rPr>
          <w:rStyle w:val="CodesnippetChar"/>
        </w:rPr>
        <w:t>/home/secure</w:t>
      </w:r>
      <w:r>
        <w:t xml:space="preserve">. </w:t>
      </w:r>
    </w:p>
    <w:p w14:paraId="140817BB" w14:textId="77777777" w:rsidR="00416473" w:rsidRDefault="00416473" w:rsidP="00416473">
      <w:pPr>
        <w:spacing w:after="240" w:line="276" w:lineRule="auto"/>
      </w:pPr>
      <w:r>
        <w:t>We moeten dus zorgen voor geldige gebruikers in die groep en rechten op de directory.</w:t>
      </w:r>
    </w:p>
    <w:bookmarkEnd w:id="20"/>
    <w:p w14:paraId="15832F89" w14:textId="77777777" w:rsidR="00416473" w:rsidRDefault="00416473" w:rsidP="00416473">
      <w:pPr>
        <w:pStyle w:val="ListParagraph"/>
        <w:numPr>
          <w:ilvl w:val="0"/>
          <w:numId w:val="15"/>
        </w:numPr>
        <w:spacing w:line="276" w:lineRule="auto"/>
      </w:pPr>
      <w:r>
        <w:t>We maken eerst een Linux gebruiker aan:</w:t>
      </w:r>
    </w:p>
    <w:p w14:paraId="64C36300" w14:textId="77777777" w:rsidR="00416473" w:rsidRPr="00DC4DE2" w:rsidRDefault="00416473" w:rsidP="00416473">
      <w:pPr>
        <w:pStyle w:val="Codeblock"/>
        <w:spacing w:after="240"/>
        <w:rPr>
          <w:lang w:val="nl-NL"/>
        </w:rPr>
      </w:pPr>
      <w:bookmarkStart w:id="22" w:name="_Hlk144481393"/>
      <w:proofErr w:type="spellStart"/>
      <w:r>
        <w:rPr>
          <w:lang w:val="nl-NL"/>
        </w:rPr>
        <w:t>sudo</w:t>
      </w:r>
      <w:proofErr w:type="spellEnd"/>
      <w:r>
        <w:rPr>
          <w:lang w:val="nl-NL"/>
        </w:rPr>
        <w:t xml:space="preserve"> </w:t>
      </w:r>
      <w:proofErr w:type="spellStart"/>
      <w:r w:rsidRPr="00DC4DE2">
        <w:rPr>
          <w:lang w:val="nl-NL"/>
        </w:rPr>
        <w:t>useradd</w:t>
      </w:r>
      <w:proofErr w:type="spellEnd"/>
      <w:r w:rsidRPr="00DC4DE2">
        <w:rPr>
          <w:lang w:val="nl-NL"/>
        </w:rPr>
        <w:t xml:space="preserve"> hu</w:t>
      </w:r>
      <w:r>
        <w:rPr>
          <w:lang w:val="nl-NL"/>
        </w:rPr>
        <w:t xml:space="preserve"> </w:t>
      </w:r>
      <w:r w:rsidRPr="00DC4DE2">
        <w:rPr>
          <w:lang w:val="nl-NL"/>
        </w:rPr>
        <w:tab/>
      </w:r>
      <w:r w:rsidRPr="00DC4DE2">
        <w:rPr>
          <w:lang w:val="nl-NL"/>
        </w:rPr>
        <w:tab/>
      </w:r>
      <w:r w:rsidRPr="00DC4DE2">
        <w:rPr>
          <w:lang w:val="nl-NL"/>
        </w:rPr>
        <w:tab/>
      </w:r>
      <w:r>
        <w:rPr>
          <w:lang w:val="nl-NL"/>
        </w:rPr>
        <w:tab/>
      </w:r>
      <w:r w:rsidRPr="00DC4DE2">
        <w:rPr>
          <w:lang w:val="nl-NL"/>
        </w:rPr>
        <w:t xml:space="preserve"># </w:t>
      </w:r>
      <w:r w:rsidRPr="00DC4DE2">
        <w:rPr>
          <w:rFonts w:asciiTheme="minorHAnsi" w:hAnsiTheme="minorHAnsi"/>
          <w:sz w:val="20"/>
          <w:lang w:val="nl-NL"/>
        </w:rPr>
        <w:t>een nieuwe user</w:t>
      </w:r>
      <w:r>
        <w:rPr>
          <w:lang w:val="nl-NL"/>
        </w:rPr>
        <w:br/>
      </w:r>
      <w:proofErr w:type="spellStart"/>
      <w:r>
        <w:rPr>
          <w:lang w:val="nl-NL"/>
        </w:rPr>
        <w:t>sudo</w:t>
      </w:r>
      <w:proofErr w:type="spellEnd"/>
      <w:r>
        <w:rPr>
          <w:lang w:val="nl-NL"/>
        </w:rPr>
        <w:t xml:space="preserve"> </w:t>
      </w:r>
      <w:proofErr w:type="spellStart"/>
      <w:r w:rsidRPr="00DC4DE2">
        <w:rPr>
          <w:lang w:val="nl-NL"/>
        </w:rPr>
        <w:t>groupadd</w:t>
      </w:r>
      <w:proofErr w:type="spellEnd"/>
      <w:r w:rsidRPr="00DC4DE2">
        <w:rPr>
          <w:lang w:val="nl-NL"/>
        </w:rPr>
        <w:t xml:space="preserve"> </w:t>
      </w:r>
      <w:proofErr w:type="spellStart"/>
      <w:r w:rsidRPr="00DC4DE2">
        <w:rPr>
          <w:lang w:val="nl-NL"/>
        </w:rPr>
        <w:t>smbgrp</w:t>
      </w:r>
      <w:proofErr w:type="spellEnd"/>
      <w:r>
        <w:rPr>
          <w:lang w:val="nl-NL"/>
        </w:rPr>
        <w:t xml:space="preserve"> </w:t>
      </w:r>
      <w:r w:rsidRPr="00DC4DE2">
        <w:rPr>
          <w:lang w:val="nl-NL"/>
        </w:rPr>
        <w:tab/>
      </w:r>
      <w:r>
        <w:rPr>
          <w:lang w:val="nl-NL"/>
        </w:rPr>
        <w:tab/>
      </w:r>
      <w:r>
        <w:rPr>
          <w:lang w:val="nl-NL"/>
        </w:rPr>
        <w:tab/>
      </w:r>
      <w:r>
        <w:rPr>
          <w:lang w:val="nl-NL"/>
        </w:rPr>
        <w:tab/>
      </w:r>
      <w:r w:rsidRPr="00DC4DE2">
        <w:rPr>
          <w:lang w:val="nl-NL"/>
        </w:rPr>
        <w:t xml:space="preserve"># </w:t>
      </w:r>
      <w:r w:rsidRPr="00DC4DE2">
        <w:rPr>
          <w:rFonts w:asciiTheme="minorHAnsi" w:hAnsiTheme="minorHAnsi"/>
          <w:sz w:val="20"/>
          <w:lang w:val="nl-NL"/>
        </w:rPr>
        <w:t>een nieuwe groep</w:t>
      </w:r>
      <w:r>
        <w:rPr>
          <w:lang w:val="nl-NL"/>
        </w:rPr>
        <w:br/>
      </w:r>
      <w:proofErr w:type="spellStart"/>
      <w:r>
        <w:rPr>
          <w:lang w:val="nl-NL"/>
        </w:rPr>
        <w:t>sudo</w:t>
      </w:r>
      <w:proofErr w:type="spellEnd"/>
      <w:r>
        <w:rPr>
          <w:lang w:val="nl-NL"/>
        </w:rPr>
        <w:t xml:space="preserve"> </w:t>
      </w:r>
      <w:proofErr w:type="spellStart"/>
      <w:r w:rsidRPr="00DC4DE2">
        <w:rPr>
          <w:lang w:val="nl-NL"/>
        </w:rPr>
        <w:t>usermod</w:t>
      </w:r>
      <w:proofErr w:type="spellEnd"/>
      <w:r w:rsidRPr="00DC4DE2">
        <w:rPr>
          <w:lang w:val="nl-NL"/>
        </w:rPr>
        <w:t xml:space="preserve"> -a -G </w:t>
      </w:r>
      <w:proofErr w:type="spellStart"/>
      <w:r w:rsidRPr="00DC4DE2">
        <w:rPr>
          <w:lang w:val="nl-NL"/>
        </w:rPr>
        <w:t>smbgrp</w:t>
      </w:r>
      <w:proofErr w:type="spellEnd"/>
      <w:r w:rsidRPr="00DC4DE2">
        <w:rPr>
          <w:lang w:val="nl-NL"/>
        </w:rPr>
        <w:t xml:space="preserve"> hu</w:t>
      </w:r>
      <w:r>
        <w:rPr>
          <w:lang w:val="nl-NL"/>
        </w:rPr>
        <w:t xml:space="preserve"> </w:t>
      </w:r>
      <w:r>
        <w:rPr>
          <w:lang w:val="nl-NL"/>
        </w:rPr>
        <w:tab/>
      </w:r>
      <w:r w:rsidRPr="00DC4DE2">
        <w:rPr>
          <w:lang w:val="nl-NL"/>
        </w:rPr>
        <w:tab/>
      </w:r>
      <w:r>
        <w:rPr>
          <w:lang w:val="nl-NL"/>
        </w:rPr>
        <w:tab/>
      </w:r>
      <w:r w:rsidRPr="00DC4DE2">
        <w:rPr>
          <w:lang w:val="nl-NL"/>
        </w:rPr>
        <w:t xml:space="preserve"># </w:t>
      </w:r>
      <w:r w:rsidRPr="00DC4DE2">
        <w:rPr>
          <w:rFonts w:asciiTheme="minorHAnsi" w:hAnsiTheme="minorHAnsi"/>
          <w:sz w:val="20"/>
          <w:lang w:val="nl-NL"/>
        </w:rPr>
        <w:t>we voegen de user hu toe aan de groep</w:t>
      </w:r>
      <w:r>
        <w:rPr>
          <w:lang w:val="nl-NL"/>
        </w:rPr>
        <w:br/>
      </w:r>
      <w:proofErr w:type="spellStart"/>
      <w:r>
        <w:rPr>
          <w:lang w:val="nl-NL"/>
        </w:rPr>
        <w:t>sudo</w:t>
      </w:r>
      <w:proofErr w:type="spellEnd"/>
      <w:r>
        <w:rPr>
          <w:lang w:val="nl-NL"/>
        </w:rPr>
        <w:t xml:space="preserve"> </w:t>
      </w:r>
      <w:proofErr w:type="spellStart"/>
      <w:r w:rsidRPr="00DC4DE2">
        <w:rPr>
          <w:lang w:val="nl-NL"/>
        </w:rPr>
        <w:t>smbpasswd</w:t>
      </w:r>
      <w:proofErr w:type="spellEnd"/>
      <w:r w:rsidRPr="00DC4DE2">
        <w:rPr>
          <w:lang w:val="nl-NL"/>
        </w:rPr>
        <w:t xml:space="preserve"> -a hu</w:t>
      </w:r>
      <w:r>
        <w:rPr>
          <w:lang w:val="nl-NL"/>
        </w:rPr>
        <w:t xml:space="preserve"> </w:t>
      </w:r>
      <w:r w:rsidRPr="00DC4DE2">
        <w:rPr>
          <w:lang w:val="nl-NL"/>
        </w:rPr>
        <w:tab/>
      </w:r>
      <w:r>
        <w:rPr>
          <w:lang w:val="nl-NL"/>
        </w:rPr>
        <w:tab/>
      </w:r>
      <w:r>
        <w:rPr>
          <w:lang w:val="nl-NL"/>
        </w:rPr>
        <w:tab/>
      </w:r>
      <w:r>
        <w:rPr>
          <w:lang w:val="nl-NL"/>
        </w:rPr>
        <w:tab/>
      </w:r>
      <w:r w:rsidRPr="00DC4DE2">
        <w:rPr>
          <w:lang w:val="nl-NL"/>
        </w:rPr>
        <w:t xml:space="preserve"># </w:t>
      </w:r>
      <w:r w:rsidRPr="00DC4DE2">
        <w:rPr>
          <w:rFonts w:asciiTheme="minorHAnsi" w:hAnsiTheme="minorHAnsi"/>
          <w:sz w:val="20"/>
          <w:lang w:val="nl-NL"/>
        </w:rPr>
        <w:t>we geven de user een Samba password</w:t>
      </w:r>
    </w:p>
    <w:bookmarkEnd w:id="22"/>
    <w:p w14:paraId="36B9D4BC" w14:textId="77777777" w:rsidR="00416473" w:rsidRPr="007B2369" w:rsidRDefault="00416473" w:rsidP="00416473">
      <w:pPr>
        <w:pStyle w:val="ListParagraph"/>
        <w:numPr>
          <w:ilvl w:val="0"/>
          <w:numId w:val="15"/>
        </w:numPr>
        <w:spacing w:line="276" w:lineRule="auto"/>
      </w:pPr>
      <w:r w:rsidRPr="007B2369">
        <w:t>Nu de rechten op de directory:</w:t>
      </w:r>
    </w:p>
    <w:p w14:paraId="1223130E" w14:textId="77777777" w:rsidR="00416473" w:rsidRDefault="00416473" w:rsidP="00416473">
      <w:pPr>
        <w:pStyle w:val="Codeblock"/>
      </w:pPr>
      <w:proofErr w:type="spellStart"/>
      <w:r w:rsidRPr="00B234F3">
        <w:t>sudo</w:t>
      </w:r>
      <w:proofErr w:type="spellEnd"/>
      <w:r w:rsidRPr="00B234F3">
        <w:t xml:space="preserve"> </w:t>
      </w:r>
      <w:proofErr w:type="spellStart"/>
      <w:r w:rsidRPr="007B2369">
        <w:t>mkdir</w:t>
      </w:r>
      <w:proofErr w:type="spellEnd"/>
      <w:r w:rsidRPr="007B2369">
        <w:t xml:space="preserve"> /home/secure</w:t>
      </w:r>
    </w:p>
    <w:p w14:paraId="669EC2FF" w14:textId="77777777" w:rsidR="00416473" w:rsidRDefault="00416473" w:rsidP="00416473">
      <w:pPr>
        <w:pStyle w:val="Codeblock"/>
      </w:pPr>
      <w:proofErr w:type="spellStart"/>
      <w:r w:rsidRPr="00B234F3">
        <w:t>sudo</w:t>
      </w:r>
      <w:proofErr w:type="spellEnd"/>
      <w:r w:rsidRPr="00B234F3">
        <w:t xml:space="preserve"> </w:t>
      </w:r>
      <w:proofErr w:type="spellStart"/>
      <w:r w:rsidRPr="007B2369">
        <w:t>chown</w:t>
      </w:r>
      <w:proofErr w:type="spellEnd"/>
      <w:r w:rsidRPr="007B2369">
        <w:t xml:space="preserve"> -R </w:t>
      </w:r>
      <w:proofErr w:type="spellStart"/>
      <w:r w:rsidRPr="007B2369">
        <w:t>hu:smbgrp</w:t>
      </w:r>
      <w:proofErr w:type="spellEnd"/>
      <w:r w:rsidRPr="007B2369">
        <w:t xml:space="preserve"> /home/secure/</w:t>
      </w:r>
      <w:r>
        <w:t xml:space="preserve"> </w:t>
      </w:r>
      <w:r w:rsidRPr="007B2369">
        <w:tab/>
      </w:r>
      <w:r>
        <w:t>#</w:t>
      </w:r>
      <w:r w:rsidRPr="007B2369">
        <w:t xml:space="preserve"> </w:t>
      </w:r>
      <w:r w:rsidRPr="00DC4DE2">
        <w:rPr>
          <w:rFonts w:asciiTheme="minorHAnsi" w:hAnsiTheme="minorHAnsi"/>
          <w:sz w:val="20"/>
        </w:rPr>
        <w:t xml:space="preserve">hu=owner, </w:t>
      </w:r>
      <w:proofErr w:type="spellStart"/>
      <w:r w:rsidRPr="00DC4DE2">
        <w:rPr>
          <w:rFonts w:asciiTheme="minorHAnsi" w:hAnsiTheme="minorHAnsi"/>
          <w:sz w:val="20"/>
        </w:rPr>
        <w:t>smbgrp</w:t>
      </w:r>
      <w:proofErr w:type="spellEnd"/>
      <w:r w:rsidRPr="00DC4DE2">
        <w:rPr>
          <w:rFonts w:asciiTheme="minorHAnsi" w:hAnsiTheme="minorHAnsi"/>
          <w:sz w:val="20"/>
        </w:rPr>
        <w:t>=group</w:t>
      </w:r>
    </w:p>
    <w:p w14:paraId="73AB9257" w14:textId="77777777" w:rsidR="00416473" w:rsidRPr="000F021C" w:rsidRDefault="00416473" w:rsidP="00416473">
      <w:pPr>
        <w:pStyle w:val="Codeblock"/>
        <w:rPr>
          <w:lang w:val="nl-NL"/>
        </w:rPr>
      </w:pPr>
      <w:proofErr w:type="spellStart"/>
      <w:r>
        <w:rPr>
          <w:lang w:val="nl-NL"/>
        </w:rPr>
        <w:t>sudo</w:t>
      </w:r>
      <w:proofErr w:type="spellEnd"/>
      <w:r>
        <w:rPr>
          <w:lang w:val="nl-NL"/>
        </w:rPr>
        <w:t xml:space="preserve"> </w:t>
      </w:r>
      <w:proofErr w:type="spellStart"/>
      <w:r w:rsidRPr="000F021C">
        <w:rPr>
          <w:lang w:val="nl-NL"/>
        </w:rPr>
        <w:t>chmod</w:t>
      </w:r>
      <w:proofErr w:type="spellEnd"/>
      <w:r w:rsidRPr="000F021C">
        <w:rPr>
          <w:lang w:val="nl-NL"/>
        </w:rPr>
        <w:t xml:space="preserve"> -R 0770 /home/secure/</w:t>
      </w:r>
      <w:r>
        <w:rPr>
          <w:lang w:val="nl-NL"/>
        </w:rPr>
        <w:t xml:space="preserve"> </w:t>
      </w:r>
      <w:r w:rsidRPr="000F021C">
        <w:rPr>
          <w:lang w:val="nl-NL"/>
        </w:rPr>
        <w:tab/>
      </w:r>
      <w:r w:rsidRPr="000F021C">
        <w:rPr>
          <w:lang w:val="nl-NL"/>
        </w:rPr>
        <w:tab/>
        <w:t xml:space="preserve"># </w:t>
      </w:r>
      <w:r w:rsidRPr="000F021C">
        <w:rPr>
          <w:rFonts w:asciiTheme="minorHAnsi" w:hAnsiTheme="minorHAnsi"/>
          <w:sz w:val="20"/>
          <w:lang w:val="nl-NL"/>
        </w:rPr>
        <w:t xml:space="preserve">De </w:t>
      </w:r>
      <w:proofErr w:type="spellStart"/>
      <w:r w:rsidRPr="000F021C">
        <w:rPr>
          <w:rFonts w:asciiTheme="minorHAnsi" w:hAnsiTheme="minorHAnsi"/>
          <w:sz w:val="20"/>
          <w:lang w:val="nl-NL"/>
        </w:rPr>
        <w:t>owner+groep</w:t>
      </w:r>
      <w:proofErr w:type="spellEnd"/>
      <w:r w:rsidRPr="000F021C">
        <w:rPr>
          <w:rFonts w:asciiTheme="minorHAnsi" w:hAnsiTheme="minorHAnsi"/>
          <w:sz w:val="20"/>
          <w:lang w:val="nl-NL"/>
        </w:rPr>
        <w:t xml:space="preserve"> mag schrijven</w:t>
      </w:r>
    </w:p>
    <w:p w14:paraId="181A0E6A" w14:textId="77777777" w:rsidR="00416473" w:rsidRPr="007B2369" w:rsidRDefault="00416473" w:rsidP="00416473">
      <w:pPr>
        <w:pStyle w:val="Codeblock"/>
        <w:spacing w:after="240"/>
      </w:pPr>
      <w:proofErr w:type="spellStart"/>
      <w:r w:rsidRPr="00B234F3">
        <w:t>sudo</w:t>
      </w:r>
      <w:proofErr w:type="spellEnd"/>
      <w:r w:rsidRPr="00B234F3">
        <w:t xml:space="preserve"> </w:t>
      </w:r>
      <w:proofErr w:type="spellStart"/>
      <w:r w:rsidRPr="007B2369">
        <w:t>chcon</w:t>
      </w:r>
      <w:proofErr w:type="spellEnd"/>
      <w:r w:rsidRPr="007B2369">
        <w:t xml:space="preserve"> -t </w:t>
      </w:r>
      <w:proofErr w:type="spellStart"/>
      <w:r w:rsidRPr="007B2369">
        <w:t>samba_share_t</w:t>
      </w:r>
      <w:proofErr w:type="spellEnd"/>
      <w:r w:rsidRPr="007B2369">
        <w:t xml:space="preserve"> /home/secure/</w:t>
      </w:r>
      <w:r>
        <w:t xml:space="preserve"> </w:t>
      </w:r>
      <w:r w:rsidRPr="007B2369">
        <w:tab/>
      </w:r>
      <w:r>
        <w:t>#</w:t>
      </w:r>
      <w:r w:rsidRPr="007B2369">
        <w:t xml:space="preserve"> </w:t>
      </w:r>
      <w:proofErr w:type="spellStart"/>
      <w:r>
        <w:rPr>
          <w:rFonts w:asciiTheme="minorHAnsi" w:hAnsiTheme="minorHAnsi"/>
          <w:sz w:val="20"/>
        </w:rPr>
        <w:t>ivm</w:t>
      </w:r>
      <w:proofErr w:type="spellEnd"/>
      <w:r>
        <w:rPr>
          <w:rFonts w:asciiTheme="minorHAnsi" w:hAnsiTheme="minorHAnsi"/>
          <w:sz w:val="20"/>
        </w:rPr>
        <w:t xml:space="preserve"> </w:t>
      </w:r>
      <w:proofErr w:type="spellStart"/>
      <w:r>
        <w:rPr>
          <w:rFonts w:asciiTheme="minorHAnsi" w:hAnsiTheme="minorHAnsi"/>
          <w:sz w:val="20"/>
        </w:rPr>
        <w:t>SE</w:t>
      </w:r>
      <w:r w:rsidRPr="00DC4DE2">
        <w:rPr>
          <w:rFonts w:asciiTheme="minorHAnsi" w:hAnsiTheme="minorHAnsi"/>
          <w:sz w:val="20"/>
        </w:rPr>
        <w:t>Linux</w:t>
      </w:r>
      <w:proofErr w:type="spellEnd"/>
      <w:r>
        <w:t xml:space="preserve"> </w:t>
      </w:r>
    </w:p>
    <w:p w14:paraId="3AA7C742" w14:textId="77777777" w:rsidR="00416473" w:rsidRPr="004F016F" w:rsidRDefault="00416473" w:rsidP="00416473">
      <w:pPr>
        <w:pStyle w:val="ListParagraph"/>
        <w:numPr>
          <w:ilvl w:val="0"/>
          <w:numId w:val="15"/>
        </w:numPr>
        <w:spacing w:line="276" w:lineRule="auto"/>
        <w:rPr>
          <w:lang w:val="en-GB"/>
        </w:rPr>
      </w:pPr>
      <w:proofErr w:type="spellStart"/>
      <w:r w:rsidRPr="004F016F">
        <w:rPr>
          <w:lang w:val="en-GB"/>
        </w:rPr>
        <w:t>Aanpassen</w:t>
      </w:r>
      <w:proofErr w:type="spellEnd"/>
      <w:r w:rsidRPr="004F016F">
        <w:rPr>
          <w:lang w:val="en-GB"/>
        </w:rPr>
        <w:t xml:space="preserve"> van de Firewall:</w:t>
      </w:r>
    </w:p>
    <w:p w14:paraId="51940525" w14:textId="77777777" w:rsidR="00416473" w:rsidRPr="001C6D06" w:rsidRDefault="00416473" w:rsidP="00416473">
      <w:pPr>
        <w:pStyle w:val="Codeblock"/>
      </w:pPr>
      <w:proofErr w:type="spellStart"/>
      <w:r w:rsidRPr="001C6D06">
        <w:t>sudo</w:t>
      </w:r>
      <w:proofErr w:type="spellEnd"/>
      <w:r w:rsidRPr="001C6D06">
        <w:t xml:space="preserve"> f</w:t>
      </w:r>
      <w:r>
        <w:t>irewall-</w:t>
      </w:r>
      <w:proofErr w:type="spellStart"/>
      <w:r>
        <w:t>cmd</w:t>
      </w:r>
      <w:proofErr w:type="spellEnd"/>
      <w:r>
        <w:t xml:space="preserve"> --add-service=samba</w:t>
      </w:r>
    </w:p>
    <w:p w14:paraId="369631EF" w14:textId="77777777" w:rsidR="00416473" w:rsidRPr="001C6D06" w:rsidRDefault="00416473" w:rsidP="00416473">
      <w:pPr>
        <w:pStyle w:val="Codeblock"/>
      </w:pPr>
      <w:proofErr w:type="spellStart"/>
      <w:r>
        <w:t>sudo</w:t>
      </w:r>
      <w:proofErr w:type="spellEnd"/>
      <w:r>
        <w:t xml:space="preserve"> firewall-</w:t>
      </w:r>
      <w:proofErr w:type="spellStart"/>
      <w:r>
        <w:t>cmd</w:t>
      </w:r>
      <w:proofErr w:type="spellEnd"/>
      <w:r>
        <w:t xml:space="preserve"> </w:t>
      </w:r>
      <w:r w:rsidRPr="00071667">
        <w:t>--runtime-to-permanent</w:t>
      </w:r>
    </w:p>
    <w:p w14:paraId="3B068154" w14:textId="77777777" w:rsidR="00416473" w:rsidRPr="007B2369" w:rsidRDefault="00416473" w:rsidP="00416473">
      <w:pPr>
        <w:pStyle w:val="ListParagraph"/>
        <w:numPr>
          <w:ilvl w:val="0"/>
          <w:numId w:val="15"/>
        </w:numPr>
        <w:spacing w:before="240" w:line="276" w:lineRule="auto"/>
        <w:ind w:hanging="436"/>
      </w:pPr>
      <w:r w:rsidRPr="007B2369">
        <w:t>Herstart de samba services:</w:t>
      </w:r>
    </w:p>
    <w:p w14:paraId="039C55C0" w14:textId="77777777" w:rsidR="00416473" w:rsidRPr="004F016F" w:rsidRDefault="00416473" w:rsidP="00416473">
      <w:pPr>
        <w:pStyle w:val="Codeblock"/>
        <w:rPr>
          <w:lang w:val="nl-NL"/>
        </w:rPr>
      </w:pPr>
      <w:proofErr w:type="spellStart"/>
      <w:r w:rsidRPr="004F016F">
        <w:rPr>
          <w:lang w:val="nl-NL"/>
        </w:rPr>
        <w:t>systemctl</w:t>
      </w:r>
      <w:proofErr w:type="spellEnd"/>
      <w:r w:rsidRPr="004F016F">
        <w:rPr>
          <w:lang w:val="nl-NL"/>
        </w:rPr>
        <w:t xml:space="preserve"> </w:t>
      </w:r>
      <w:proofErr w:type="spellStart"/>
      <w:r w:rsidRPr="004F016F">
        <w:rPr>
          <w:lang w:val="nl-NL"/>
        </w:rPr>
        <w:t>restart</w:t>
      </w:r>
      <w:proofErr w:type="spellEnd"/>
      <w:r w:rsidRPr="004F016F">
        <w:rPr>
          <w:lang w:val="nl-NL"/>
        </w:rPr>
        <w:t xml:space="preserve"> </w:t>
      </w:r>
      <w:proofErr w:type="spellStart"/>
      <w:r w:rsidRPr="004F016F">
        <w:rPr>
          <w:lang w:val="nl-NL"/>
        </w:rPr>
        <w:t>smb</w:t>
      </w:r>
      <w:proofErr w:type="spellEnd"/>
      <w:r w:rsidRPr="004F016F">
        <w:rPr>
          <w:lang w:val="nl-NL"/>
        </w:rPr>
        <w:br/>
      </w:r>
      <w:proofErr w:type="spellStart"/>
      <w:r w:rsidRPr="004F016F">
        <w:rPr>
          <w:lang w:val="nl-NL"/>
        </w:rPr>
        <w:t>systemctl</w:t>
      </w:r>
      <w:proofErr w:type="spellEnd"/>
      <w:r w:rsidRPr="004F016F">
        <w:rPr>
          <w:lang w:val="nl-NL"/>
        </w:rPr>
        <w:t xml:space="preserve"> </w:t>
      </w:r>
      <w:proofErr w:type="spellStart"/>
      <w:r w:rsidRPr="004F016F">
        <w:rPr>
          <w:lang w:val="nl-NL"/>
        </w:rPr>
        <w:t>restart</w:t>
      </w:r>
      <w:proofErr w:type="spellEnd"/>
      <w:r w:rsidRPr="004F016F">
        <w:rPr>
          <w:lang w:val="nl-NL"/>
        </w:rPr>
        <w:t xml:space="preserve"> </w:t>
      </w:r>
      <w:proofErr w:type="spellStart"/>
      <w:r w:rsidRPr="004F016F">
        <w:rPr>
          <w:lang w:val="nl-NL"/>
        </w:rPr>
        <w:t>nmb</w:t>
      </w:r>
      <w:proofErr w:type="spellEnd"/>
      <w:r>
        <w:rPr>
          <w:lang w:val="nl-NL"/>
        </w:rPr>
        <w:tab/>
      </w:r>
      <w:r>
        <w:rPr>
          <w:lang w:val="nl-NL"/>
        </w:rPr>
        <w:tab/>
        <w:t xml:space="preserve"># </w:t>
      </w:r>
      <w:r w:rsidRPr="001C6D06">
        <w:rPr>
          <w:rFonts w:asciiTheme="minorHAnsi" w:hAnsiTheme="minorHAnsi" w:cstheme="minorHAnsi"/>
          <w:sz w:val="20"/>
          <w:lang w:val="nl-NL"/>
        </w:rPr>
        <w:t>(mag ook achter elkaar; dus:</w:t>
      </w:r>
      <w:r w:rsidRPr="001C6D06">
        <w:rPr>
          <w:sz w:val="20"/>
          <w:lang w:val="nl-NL"/>
        </w:rPr>
        <w:t xml:space="preserve"> </w:t>
      </w:r>
      <w:proofErr w:type="spellStart"/>
      <w:r>
        <w:rPr>
          <w:lang w:val="nl-NL"/>
        </w:rPr>
        <w:t>systemctl</w:t>
      </w:r>
      <w:proofErr w:type="spellEnd"/>
      <w:r>
        <w:rPr>
          <w:lang w:val="nl-NL"/>
        </w:rPr>
        <w:t xml:space="preserve"> </w:t>
      </w:r>
      <w:proofErr w:type="spellStart"/>
      <w:r>
        <w:rPr>
          <w:lang w:val="nl-NL"/>
        </w:rPr>
        <w:t>restart</w:t>
      </w:r>
      <w:proofErr w:type="spellEnd"/>
      <w:r>
        <w:rPr>
          <w:lang w:val="nl-NL"/>
        </w:rPr>
        <w:t xml:space="preserve"> </w:t>
      </w:r>
      <w:proofErr w:type="spellStart"/>
      <w:r>
        <w:rPr>
          <w:lang w:val="nl-NL"/>
        </w:rPr>
        <w:t>smb</w:t>
      </w:r>
      <w:proofErr w:type="spellEnd"/>
      <w:r>
        <w:rPr>
          <w:lang w:val="nl-NL"/>
        </w:rPr>
        <w:t xml:space="preserve"> </w:t>
      </w:r>
      <w:proofErr w:type="spellStart"/>
      <w:r>
        <w:rPr>
          <w:lang w:val="nl-NL"/>
        </w:rPr>
        <w:t>nmb</w:t>
      </w:r>
      <w:proofErr w:type="spellEnd"/>
      <w:r w:rsidRPr="001C6D06">
        <w:rPr>
          <w:rFonts w:asciiTheme="minorHAnsi" w:hAnsiTheme="minorHAnsi" w:cstheme="minorHAnsi"/>
          <w:sz w:val="20"/>
          <w:lang w:val="nl-NL"/>
        </w:rPr>
        <w:t>)</w:t>
      </w:r>
    </w:p>
    <w:p w14:paraId="0ADE8822" w14:textId="09D9E982" w:rsidR="009B7233" w:rsidRDefault="00416473" w:rsidP="009B7233">
      <w:pPr>
        <w:pStyle w:val="ListParagraph"/>
        <w:numPr>
          <w:ilvl w:val="0"/>
          <w:numId w:val="15"/>
        </w:numPr>
        <w:spacing w:before="240" w:after="200" w:line="276" w:lineRule="auto"/>
      </w:pPr>
      <w:bookmarkStart w:id="23" w:name="_Hlk144482318"/>
      <w:r>
        <w:t xml:space="preserve">Probeer nu de share vanaf BMC-PC1 te benaderen door er een nieuwe drive naar te mappen (in Windows Explorer met de rechtermuisknop op de eigen computer klikken en “Map </w:t>
      </w:r>
      <w:proofErr w:type="spellStart"/>
      <w:r>
        <w:t>network</w:t>
      </w:r>
      <w:proofErr w:type="spellEnd"/>
      <w:r>
        <w:t xml:space="preserve"> drive…” selecteren, voer als sharenaam “\\\secure” in, </w:t>
      </w:r>
      <w:proofErr w:type="spellStart"/>
      <w:r>
        <w:t>deselecteer</w:t>
      </w:r>
      <w:proofErr w:type="spellEnd"/>
      <w:r>
        <w:t xml:space="preserve"> “</w:t>
      </w:r>
      <w:proofErr w:type="spellStart"/>
      <w:r>
        <w:t>Reconnect</w:t>
      </w:r>
      <w:proofErr w:type="spellEnd"/>
      <w:r>
        <w:t xml:space="preserve"> at </w:t>
      </w:r>
      <w:proofErr w:type="spellStart"/>
      <w:r>
        <w:t>sign</w:t>
      </w:r>
      <w:proofErr w:type="spellEnd"/>
      <w:r>
        <w:t xml:space="preserve">-in” en selecteer “Connect </w:t>
      </w:r>
      <w:proofErr w:type="spellStart"/>
      <w:r>
        <w:t>using</w:t>
      </w:r>
      <w:proofErr w:type="spellEnd"/>
      <w:r>
        <w:t xml:space="preserve"> different </w:t>
      </w:r>
      <w:proofErr w:type="spellStart"/>
      <w:r>
        <w:t>credentials</w:t>
      </w:r>
      <w:proofErr w:type="spellEnd"/>
      <w:r>
        <w:t xml:space="preserve">” voor je verder gaat, je mag dan de </w:t>
      </w:r>
      <w:proofErr w:type="spellStart"/>
      <w:r>
        <w:t>credentials</w:t>
      </w:r>
      <w:proofErr w:type="spellEnd"/>
      <w:r>
        <w:t xml:space="preserve"> van de </w:t>
      </w:r>
      <w:r w:rsidRPr="00AF6181">
        <w:rPr>
          <w:rStyle w:val="CodesnippetChar"/>
        </w:rPr>
        <w:t>hu</w:t>
      </w:r>
      <w:r>
        <w:t xml:space="preserve"> user invoeren). Als dit niet lukt, probeer het dan eens vanaf een Windows client die niet lid is van een domein of vanaf een Linux systeem</w:t>
      </w:r>
      <w:bookmarkEnd w:id="23"/>
      <w:r>
        <w:t>.</w:t>
      </w:r>
      <w:bookmarkEnd w:id="21"/>
    </w:p>
    <w:p w14:paraId="2E17E19B" w14:textId="77777777" w:rsidR="00C62936" w:rsidRPr="004A450C" w:rsidRDefault="00C62936" w:rsidP="00C62936">
      <w:pPr>
        <w:pStyle w:val="Heading2"/>
      </w:pPr>
      <w:r w:rsidRPr="004A450C">
        <w:lastRenderedPageBreak/>
        <w:t>Criteria voor aftekenen</w:t>
      </w:r>
    </w:p>
    <w:p w14:paraId="6536CAED" w14:textId="77777777" w:rsidR="00C62936" w:rsidRPr="004A450C" w:rsidRDefault="00C62936" w:rsidP="00C62936">
      <w:r w:rsidRPr="004A450C">
        <w:t>Om de opdracht afgetekend te krijgen moet je je docent in de VM waar je de opdracht hebt uitgevoerd de volgende zaken kunnen tonen  en toelichting kunnen geven (aan alle onderdelen moet voldaan worden!):</w:t>
      </w:r>
    </w:p>
    <w:p w14:paraId="0213DB37" w14:textId="77777777" w:rsidR="00C62936" w:rsidRDefault="00C62936" w:rsidP="00C62936">
      <w:pPr>
        <w:numPr>
          <w:ilvl w:val="0"/>
          <w:numId w:val="117"/>
        </w:numPr>
      </w:pPr>
      <w:r w:rsidRPr="004A450C">
        <w:t xml:space="preserve">output van </w:t>
      </w:r>
      <w:proofErr w:type="spellStart"/>
      <w:r w:rsidRPr="001D1F11">
        <w:rPr>
          <w:rStyle w:val="CodeblockChar"/>
          <w:lang w:val="nl-NL"/>
        </w:rPr>
        <w:t>curl</w:t>
      </w:r>
      <w:proofErr w:type="spellEnd"/>
      <w:r w:rsidRPr="001D1F11">
        <w:rPr>
          <w:rStyle w:val="CodeblockChar"/>
          <w:lang w:val="nl-NL"/>
        </w:rPr>
        <w:t xml:space="preserve"> http://rocky1.bmc.example/test2.html</w:t>
      </w:r>
      <w:r>
        <w:t xml:space="preserve">. Op bijbehorend screenshot moet de gehele desktop van </w:t>
      </w:r>
      <w:proofErr w:type="spellStart"/>
      <w:r>
        <w:t>Rocky</w:t>
      </w:r>
      <w:proofErr w:type="spellEnd"/>
      <w:r>
        <w:t xml:space="preserve"> zichtbaar zijn</w:t>
      </w:r>
    </w:p>
    <w:p w14:paraId="4ECD7CC9" w14:textId="77777777" w:rsidR="00C62936" w:rsidRDefault="00C62936" w:rsidP="00C62936">
      <w:pPr>
        <w:numPr>
          <w:ilvl w:val="0"/>
          <w:numId w:val="117"/>
        </w:numPr>
      </w:pPr>
      <w:r>
        <w:t xml:space="preserve">web browser met daarin de pagina </w:t>
      </w:r>
      <w:hyperlink r:id="rId37" w:history="1">
        <w:r w:rsidRPr="00395D9C">
          <w:rPr>
            <w:rStyle w:val="Hyperlink"/>
          </w:rPr>
          <w:t>http://dc1.bmc.test</w:t>
        </w:r>
      </w:hyperlink>
      <w:r>
        <w:t xml:space="preserve"> </w:t>
      </w:r>
      <w:r w:rsidRPr="001D1F11">
        <w:t xml:space="preserve">of </w:t>
      </w:r>
      <w:hyperlink r:id="rId38" w:history="1">
        <w:r w:rsidRPr="00395D9C">
          <w:rPr>
            <w:rStyle w:val="Hyperlink"/>
          </w:rPr>
          <w:t>http://core1.bmc.test</w:t>
        </w:r>
      </w:hyperlink>
      <w:r>
        <w:t xml:space="preserve"> op de Windows 10 client. Op bijbehorend screenshot moet de gehele desktop van de Windows 10 client zichtbaar zijn.</w:t>
      </w:r>
    </w:p>
    <w:p w14:paraId="3C87A3AE" w14:textId="60062857" w:rsidR="00C62936" w:rsidRPr="00416473" w:rsidRDefault="00C62936" w:rsidP="00C62936">
      <w:pPr>
        <w:numPr>
          <w:ilvl w:val="0"/>
          <w:numId w:val="117"/>
        </w:numPr>
      </w:pPr>
      <w:r w:rsidRPr="001D1F11">
        <w:rPr>
          <w:i/>
          <w:iCs/>
        </w:rPr>
        <w:t>File Explorer</w:t>
      </w:r>
      <w:r>
        <w:t xml:space="preserve"> op de Windows 10 client die de verbinding met de Linux share (genaamd “secure”) toont. Op bijbehorend screenshot moet de gehele desktop van de Windows 10 client zichtbaar zijn.</w:t>
      </w:r>
    </w:p>
    <w:sectPr w:rsidR="00C62936" w:rsidRPr="00416473" w:rsidSect="009C4DC9">
      <w:footerReference w:type="default" r:id="rId39"/>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4793" w14:textId="77777777" w:rsidR="00020D78" w:rsidRDefault="00020D78" w:rsidP="009A50F3">
      <w:r>
        <w:separator/>
      </w:r>
    </w:p>
  </w:endnote>
  <w:endnote w:type="continuationSeparator" w:id="0">
    <w:p w14:paraId="7E349C55" w14:textId="77777777" w:rsidR="00020D78" w:rsidRDefault="00020D78" w:rsidP="009A50F3">
      <w:r>
        <w:continuationSeparator/>
      </w:r>
    </w:p>
  </w:endnote>
  <w:endnote w:type="continuationNotice" w:id="1">
    <w:p w14:paraId="14AAC224" w14:textId="77777777" w:rsidR="00020D78" w:rsidRDefault="00020D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1EB3F007" w14:textId="77777777" w:rsidTr="008D4D94">
      <w:tc>
        <w:tcPr>
          <w:tcW w:w="4500" w:type="pct"/>
          <w:tcBorders>
            <w:top w:val="single" w:sz="4" w:space="0" w:color="000000"/>
          </w:tcBorders>
        </w:tcPr>
        <w:p w14:paraId="7F5935C3" w14:textId="483AB7A8" w:rsidR="00E16DA6" w:rsidRPr="001A2469" w:rsidRDefault="00E16DA6" w:rsidP="00936EC8">
          <w:pPr>
            <w:pStyle w:val="Footer"/>
            <w:rPr>
              <w:lang w:val="en-US"/>
            </w:rPr>
          </w:pPr>
          <w:r w:rsidRPr="004A3B29">
            <w:rPr>
              <w:lang w:val="en-US"/>
            </w:rPr>
            <w:t xml:space="preserve">HU | ICT | </w:t>
          </w:r>
          <w:r>
            <w:fldChar w:fldCharType="begin"/>
          </w:r>
          <w:r w:rsidRPr="004A3B29">
            <w:rPr>
              <w:lang w:val="en-US"/>
            </w:rPr>
            <w:instrText xml:space="preserve"> SUBJECT   \* MERGEFORMAT </w:instrText>
          </w:r>
          <w:r>
            <w:fldChar w:fldCharType="separate"/>
          </w:r>
          <w:r w:rsidR="009B7233">
            <w:rPr>
              <w:lang w:val="en-US"/>
            </w:rPr>
            <w:t>TICT-CV1SE2-24</w:t>
          </w:r>
          <w:r>
            <w:fldChar w:fldCharType="end"/>
          </w:r>
          <w:r w:rsidRPr="004A3B29">
            <w:rPr>
              <w:lang w:val="en-US"/>
            </w:rPr>
            <w:t xml:space="preserve"> | </w:t>
          </w:r>
          <w:r>
            <w:fldChar w:fldCharType="begin"/>
          </w:r>
          <w:r w:rsidRPr="004A3B29">
            <w:rPr>
              <w:lang w:val="en-US"/>
            </w:rPr>
            <w:instrText xml:space="preserve"> STYLEREF  "Heading </w:instrText>
          </w:r>
          <w:r w:rsidR="004A3B29">
            <w:rPr>
              <w:lang w:val="en-US"/>
            </w:rPr>
            <w:instrText>1</w:instrText>
          </w:r>
          <w:r w:rsidRPr="004A3B29">
            <w:rPr>
              <w:lang w:val="en-US"/>
            </w:rPr>
            <w:instrText xml:space="preserve">"  \* MERGEFORMAT </w:instrText>
          </w:r>
          <w:r>
            <w:fldChar w:fldCharType="separate"/>
          </w:r>
          <w:r w:rsidR="00C62936" w:rsidRPr="00C62936">
            <w:rPr>
              <w:b/>
              <w:bCs/>
              <w:noProof/>
              <w:lang w:val="en-US"/>
            </w:rPr>
            <w:t>Opdracht:</w:t>
          </w:r>
          <w:r w:rsidR="00C62936">
            <w:rPr>
              <w:noProof/>
              <w:lang w:val="en-US"/>
            </w:rPr>
            <w:t xml:space="preserve"> Applicatieservices</w:t>
          </w:r>
          <w:r>
            <w:rPr>
              <w:noProof/>
            </w:rPr>
            <w:fldChar w:fldCharType="end"/>
          </w:r>
        </w:p>
      </w:tc>
      <w:tc>
        <w:tcPr>
          <w:tcW w:w="500" w:type="pct"/>
          <w:tcBorders>
            <w:top w:val="single" w:sz="4" w:space="0" w:color="C0504D"/>
          </w:tcBorders>
          <w:shd w:val="clear" w:color="auto" w:fill="943634"/>
        </w:tcPr>
        <w:p w14:paraId="1C7063DE"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780BEEBE"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3D21" w14:textId="77777777" w:rsidR="00020D78" w:rsidRDefault="00020D78" w:rsidP="009A50F3">
      <w:r>
        <w:separator/>
      </w:r>
    </w:p>
  </w:footnote>
  <w:footnote w:type="continuationSeparator" w:id="0">
    <w:p w14:paraId="50CD00A3" w14:textId="77777777" w:rsidR="00020D78" w:rsidRDefault="00020D78" w:rsidP="009A50F3">
      <w:r>
        <w:continuationSeparator/>
      </w:r>
    </w:p>
  </w:footnote>
  <w:footnote w:type="continuationNotice" w:id="1">
    <w:p w14:paraId="49B13A6A" w14:textId="77777777" w:rsidR="00020D78" w:rsidRDefault="00020D7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9323CD3"/>
    <w:multiLevelType w:val="multilevel"/>
    <w:tmpl w:val="73A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43E0E"/>
    <w:multiLevelType w:val="hybridMultilevel"/>
    <w:tmpl w:val="A5EAA5F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3"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9"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9575DD"/>
    <w:multiLevelType w:val="hybridMultilevel"/>
    <w:tmpl w:val="2A66E03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BF4110E"/>
    <w:multiLevelType w:val="hybridMultilevel"/>
    <w:tmpl w:val="7B5A8D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7"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8"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1"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7"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9" w15:restartNumberingAfterBreak="0">
    <w:nsid w:val="595F612D"/>
    <w:multiLevelType w:val="hybridMultilevel"/>
    <w:tmpl w:val="9A6A5E4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0"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1"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9"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6"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0"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3"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6"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1"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2"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3"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6"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3"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4"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70"/>
  </w:num>
  <w:num w:numId="2" w16cid:durableId="480000838">
    <w:abstractNumId w:val="38"/>
  </w:num>
  <w:num w:numId="3" w16cid:durableId="779300430">
    <w:abstractNumId w:val="116"/>
  </w:num>
  <w:num w:numId="4" w16cid:durableId="1901091273">
    <w:abstractNumId w:val="76"/>
  </w:num>
  <w:num w:numId="5" w16cid:durableId="220797900">
    <w:abstractNumId w:val="100"/>
  </w:num>
  <w:num w:numId="6" w16cid:durableId="1101487880">
    <w:abstractNumId w:val="2"/>
  </w:num>
  <w:num w:numId="7" w16cid:durableId="601187085">
    <w:abstractNumId w:val="115"/>
  </w:num>
  <w:num w:numId="8" w16cid:durableId="1560286804">
    <w:abstractNumId w:val="55"/>
  </w:num>
  <w:num w:numId="9" w16cid:durableId="1467235308">
    <w:abstractNumId w:val="83"/>
  </w:num>
  <w:num w:numId="10" w16cid:durableId="953056157">
    <w:abstractNumId w:val="110"/>
  </w:num>
  <w:num w:numId="11" w16cid:durableId="1350794666">
    <w:abstractNumId w:val="57"/>
  </w:num>
  <w:num w:numId="12" w16cid:durableId="1382821261">
    <w:abstractNumId w:val="105"/>
  </w:num>
  <w:num w:numId="13" w16cid:durableId="1899365698">
    <w:abstractNumId w:val="79"/>
  </w:num>
  <w:num w:numId="14" w16cid:durableId="1342510805">
    <w:abstractNumId w:val="40"/>
  </w:num>
  <w:num w:numId="15" w16cid:durableId="1877110268">
    <w:abstractNumId w:val="67"/>
  </w:num>
  <w:num w:numId="16" w16cid:durableId="273292518">
    <w:abstractNumId w:val="81"/>
  </w:num>
  <w:num w:numId="17" w16cid:durableId="893931993">
    <w:abstractNumId w:val="9"/>
  </w:num>
  <w:num w:numId="18" w16cid:durableId="1314602074">
    <w:abstractNumId w:val="90"/>
  </w:num>
  <w:num w:numId="19" w16cid:durableId="805313222">
    <w:abstractNumId w:val="104"/>
  </w:num>
  <w:num w:numId="20" w16cid:durableId="1841119074">
    <w:abstractNumId w:val="99"/>
  </w:num>
  <w:num w:numId="21" w16cid:durableId="1569460113">
    <w:abstractNumId w:val="50"/>
  </w:num>
  <w:num w:numId="22" w16cid:durableId="750085655">
    <w:abstractNumId w:val="84"/>
  </w:num>
  <w:num w:numId="23" w16cid:durableId="446311715">
    <w:abstractNumId w:val="48"/>
  </w:num>
  <w:num w:numId="24" w16cid:durableId="1522432355">
    <w:abstractNumId w:val="59"/>
  </w:num>
  <w:num w:numId="25" w16cid:durableId="1884907290">
    <w:abstractNumId w:val="91"/>
  </w:num>
  <w:num w:numId="26" w16cid:durableId="1917550012">
    <w:abstractNumId w:val="73"/>
  </w:num>
  <w:num w:numId="27" w16cid:durableId="1275794991">
    <w:abstractNumId w:val="80"/>
  </w:num>
  <w:num w:numId="28" w16cid:durableId="992679011">
    <w:abstractNumId w:val="87"/>
  </w:num>
  <w:num w:numId="29" w16cid:durableId="1295217300">
    <w:abstractNumId w:val="58"/>
  </w:num>
  <w:num w:numId="30" w16cid:durableId="1803495936">
    <w:abstractNumId w:val="25"/>
  </w:num>
  <w:num w:numId="31" w16cid:durableId="609900630">
    <w:abstractNumId w:val="12"/>
  </w:num>
  <w:num w:numId="32" w16cid:durableId="78408175">
    <w:abstractNumId w:val="0"/>
  </w:num>
  <w:num w:numId="33" w16cid:durableId="1997222142">
    <w:abstractNumId w:val="13"/>
  </w:num>
  <w:num w:numId="34" w16cid:durableId="2145077971">
    <w:abstractNumId w:val="53"/>
  </w:num>
  <w:num w:numId="35" w16cid:durableId="864636783">
    <w:abstractNumId w:val="111"/>
  </w:num>
  <w:num w:numId="36" w16cid:durableId="1221019051">
    <w:abstractNumId w:val="71"/>
  </w:num>
  <w:num w:numId="37" w16cid:durableId="265577801">
    <w:abstractNumId w:val="106"/>
  </w:num>
  <w:num w:numId="38" w16cid:durableId="1663269120">
    <w:abstractNumId w:val="4"/>
  </w:num>
  <w:num w:numId="39" w16cid:durableId="235214487">
    <w:abstractNumId w:val="17"/>
  </w:num>
  <w:num w:numId="40" w16cid:durableId="1515605980">
    <w:abstractNumId w:val="44"/>
  </w:num>
  <w:num w:numId="41" w16cid:durableId="1378048304">
    <w:abstractNumId w:val="75"/>
  </w:num>
  <w:num w:numId="42" w16cid:durableId="145753595">
    <w:abstractNumId w:val="10"/>
  </w:num>
  <w:num w:numId="43" w16cid:durableId="1772820248">
    <w:abstractNumId w:val="77"/>
  </w:num>
  <w:num w:numId="44" w16cid:durableId="107625128">
    <w:abstractNumId w:val="52"/>
  </w:num>
  <w:num w:numId="45" w16cid:durableId="266043123">
    <w:abstractNumId w:val="7"/>
  </w:num>
  <w:num w:numId="46" w16cid:durableId="629360504">
    <w:abstractNumId w:val="3"/>
  </w:num>
  <w:num w:numId="47" w16cid:durableId="1893997924">
    <w:abstractNumId w:val="72"/>
  </w:num>
  <w:num w:numId="48" w16cid:durableId="689139596">
    <w:abstractNumId w:val="36"/>
  </w:num>
  <w:num w:numId="49" w16cid:durableId="1060982739">
    <w:abstractNumId w:val="63"/>
  </w:num>
  <w:num w:numId="50" w16cid:durableId="516430052">
    <w:abstractNumId w:val="31"/>
  </w:num>
  <w:num w:numId="51" w16cid:durableId="278608367">
    <w:abstractNumId w:val="41"/>
  </w:num>
  <w:num w:numId="52" w16cid:durableId="1530415155">
    <w:abstractNumId w:val="14"/>
  </w:num>
  <w:num w:numId="53" w16cid:durableId="2029720051">
    <w:abstractNumId w:val="1"/>
  </w:num>
  <w:num w:numId="54" w16cid:durableId="1270090206">
    <w:abstractNumId w:val="113"/>
  </w:num>
  <w:num w:numId="55" w16cid:durableId="2001038350">
    <w:abstractNumId w:val="8"/>
  </w:num>
  <w:num w:numId="56" w16cid:durableId="456795969">
    <w:abstractNumId w:val="97"/>
  </w:num>
  <w:num w:numId="57" w16cid:durableId="1240292356">
    <w:abstractNumId w:val="64"/>
  </w:num>
  <w:num w:numId="58" w16cid:durableId="68045401">
    <w:abstractNumId w:val="34"/>
  </w:num>
  <w:num w:numId="59" w16cid:durableId="1165820143">
    <w:abstractNumId w:val="89"/>
  </w:num>
  <w:num w:numId="60" w16cid:durableId="1861702389">
    <w:abstractNumId w:val="98"/>
  </w:num>
  <w:num w:numId="61" w16cid:durableId="1011181087">
    <w:abstractNumId w:val="37"/>
  </w:num>
  <w:num w:numId="62" w16cid:durableId="1549486085">
    <w:abstractNumId w:val="32"/>
  </w:num>
  <w:num w:numId="63" w16cid:durableId="2110273772">
    <w:abstractNumId w:val="42"/>
  </w:num>
  <w:num w:numId="64" w16cid:durableId="1268075168">
    <w:abstractNumId w:val="15"/>
  </w:num>
  <w:num w:numId="65" w16cid:durableId="1809009297">
    <w:abstractNumId w:val="19"/>
  </w:num>
  <w:num w:numId="66" w16cid:durableId="1061254012">
    <w:abstractNumId w:val="26"/>
  </w:num>
  <w:num w:numId="67" w16cid:durableId="1364398712">
    <w:abstractNumId w:val="88"/>
  </w:num>
  <w:num w:numId="68" w16cid:durableId="1155142094">
    <w:abstractNumId w:val="66"/>
  </w:num>
  <w:num w:numId="69" w16cid:durableId="2093354924">
    <w:abstractNumId w:val="43"/>
  </w:num>
  <w:num w:numId="70" w16cid:durableId="889195299">
    <w:abstractNumId w:val="86"/>
  </w:num>
  <w:num w:numId="71" w16cid:durableId="1361082122">
    <w:abstractNumId w:val="96"/>
  </w:num>
  <w:num w:numId="72" w16cid:durableId="1667005528">
    <w:abstractNumId w:val="82"/>
  </w:num>
  <w:num w:numId="73" w16cid:durableId="1208755681">
    <w:abstractNumId w:val="109"/>
  </w:num>
  <w:num w:numId="74" w16cid:durableId="88281435">
    <w:abstractNumId w:val="23"/>
  </w:num>
  <w:num w:numId="75" w16cid:durableId="526991447">
    <w:abstractNumId w:val="107"/>
  </w:num>
  <w:num w:numId="76" w16cid:durableId="304631261">
    <w:abstractNumId w:val="54"/>
  </w:num>
  <w:num w:numId="77" w16cid:durableId="23291724">
    <w:abstractNumId w:val="24"/>
  </w:num>
  <w:num w:numId="78" w16cid:durableId="1531263969">
    <w:abstractNumId w:val="94"/>
  </w:num>
  <w:num w:numId="79" w16cid:durableId="984818227">
    <w:abstractNumId w:val="28"/>
  </w:num>
  <w:num w:numId="80" w16cid:durableId="2141722387">
    <w:abstractNumId w:val="65"/>
  </w:num>
  <w:num w:numId="81" w16cid:durableId="608120034">
    <w:abstractNumId w:val="103"/>
  </w:num>
  <w:num w:numId="82" w16cid:durableId="2032221622">
    <w:abstractNumId w:val="45"/>
  </w:num>
  <w:num w:numId="83" w16cid:durableId="739981882">
    <w:abstractNumId w:val="85"/>
  </w:num>
  <w:num w:numId="84" w16cid:durableId="232594586">
    <w:abstractNumId w:val="5"/>
  </w:num>
  <w:num w:numId="85" w16cid:durableId="1791704852">
    <w:abstractNumId w:val="112"/>
  </w:num>
  <w:num w:numId="86" w16cid:durableId="802698660">
    <w:abstractNumId w:val="68"/>
  </w:num>
  <w:num w:numId="87" w16cid:durableId="967129713">
    <w:abstractNumId w:val="92"/>
  </w:num>
  <w:num w:numId="88" w16cid:durableId="940913394">
    <w:abstractNumId w:val="60"/>
  </w:num>
  <w:num w:numId="89" w16cid:durableId="1407997321">
    <w:abstractNumId w:val="95"/>
  </w:num>
  <w:num w:numId="90" w16cid:durableId="1955474655">
    <w:abstractNumId w:val="46"/>
  </w:num>
  <w:num w:numId="91" w16cid:durableId="512645368">
    <w:abstractNumId w:val="74"/>
  </w:num>
  <w:num w:numId="92" w16cid:durableId="1423716530">
    <w:abstractNumId w:val="30"/>
  </w:num>
  <w:num w:numId="93" w16cid:durableId="1697924609">
    <w:abstractNumId w:val="35"/>
  </w:num>
  <w:num w:numId="94" w16cid:durableId="787510143">
    <w:abstractNumId w:val="27"/>
  </w:num>
  <w:num w:numId="95" w16cid:durableId="1385834482">
    <w:abstractNumId w:val="6"/>
  </w:num>
  <w:num w:numId="96" w16cid:durableId="554321028">
    <w:abstractNumId w:val="62"/>
  </w:num>
  <w:num w:numId="97" w16cid:durableId="1576668675">
    <w:abstractNumId w:val="47"/>
  </w:num>
  <w:num w:numId="98" w16cid:durableId="1870216242">
    <w:abstractNumId w:val="33"/>
  </w:num>
  <w:num w:numId="99" w16cid:durableId="664822584">
    <w:abstractNumId w:val="108"/>
  </w:num>
  <w:num w:numId="100" w16cid:durableId="892547946">
    <w:abstractNumId w:val="11"/>
  </w:num>
  <w:num w:numId="101" w16cid:durableId="1991253040">
    <w:abstractNumId w:val="101"/>
  </w:num>
  <w:num w:numId="102" w16cid:durableId="672727644">
    <w:abstractNumId w:val="78"/>
  </w:num>
  <w:num w:numId="103" w16cid:durableId="517934850">
    <w:abstractNumId w:val="49"/>
  </w:num>
  <w:num w:numId="104" w16cid:durableId="499350858">
    <w:abstractNumId w:val="61"/>
  </w:num>
  <w:num w:numId="105" w16cid:durableId="855465275">
    <w:abstractNumId w:val="18"/>
  </w:num>
  <w:num w:numId="106" w16cid:durableId="942229141">
    <w:abstractNumId w:val="39"/>
  </w:num>
  <w:num w:numId="107" w16cid:durableId="824931938">
    <w:abstractNumId w:val="114"/>
  </w:num>
  <w:num w:numId="108" w16cid:durableId="1542397494">
    <w:abstractNumId w:val="93"/>
  </w:num>
  <w:num w:numId="109" w16cid:durableId="930578023">
    <w:abstractNumId w:val="20"/>
  </w:num>
  <w:num w:numId="110" w16cid:durableId="224727608">
    <w:abstractNumId w:val="22"/>
  </w:num>
  <w:num w:numId="111" w16cid:durableId="865873152">
    <w:abstractNumId w:val="102"/>
  </w:num>
  <w:num w:numId="112" w16cid:durableId="125397575">
    <w:abstractNumId w:val="29"/>
  </w:num>
  <w:num w:numId="113" w16cid:durableId="672731246">
    <w:abstractNumId w:val="69"/>
  </w:num>
  <w:num w:numId="114" w16cid:durableId="1988975962">
    <w:abstractNumId w:val="56"/>
  </w:num>
  <w:num w:numId="115" w16cid:durableId="881602307">
    <w:abstractNumId w:val="21"/>
  </w:num>
  <w:num w:numId="116" w16cid:durableId="297028868">
    <w:abstractNumId w:val="51"/>
  </w:num>
  <w:num w:numId="117" w16cid:durableId="842401132">
    <w:abstractNumId w:val="1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9B7233"/>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0D78"/>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469"/>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4044"/>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3"/>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1355"/>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2CF4"/>
    <w:rsid w:val="007131C6"/>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4400"/>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233"/>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7E6"/>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2936"/>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0941"/>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178F7"/>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DB1E51"/>
  <w15:docId w15:val="{149274C1-CFE2-4E17-A962-19164847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65982386">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0436603">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mc.test/" TargetMode="External"/><Relationship Id="rId18" Type="http://schemas.openxmlformats.org/officeDocument/2006/relationships/hyperlink" Target="http://rocky1.bmc.test/test.html" TargetMode="External"/><Relationship Id="rId26" Type="http://schemas.openxmlformats.org/officeDocument/2006/relationships/hyperlink" Target="https://docs.redhat.com/documentation/red_hat_enterprise_linux/8/html/using_selinux/index" TargetMode="External"/><Relationship Id="rId39" Type="http://schemas.openxmlformats.org/officeDocument/2006/relationships/footer" Target="footer1.xml"/><Relationship Id="rId21" Type="http://schemas.openxmlformats.org/officeDocument/2006/relationships/image" Target="media/image3.png"/><Relationship Id="rId34" Type="http://schemas.openxmlformats.org/officeDocument/2006/relationships/hyperlink" Target="http://core1.bmc.loca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bmc.test" TargetMode="External"/><Relationship Id="rId20" Type="http://schemas.openxmlformats.org/officeDocument/2006/relationships/image" Target="media/image2.png"/><Relationship Id="rId29" Type="http://schemas.openxmlformats.org/officeDocument/2006/relationships/hyperlink" Target="http://srv2.school.local/test2.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92.168.5.1/" TargetMode="Externa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hyperlink" Target="http://dc1.bmc.tes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bmc.test" TargetMode="External"/><Relationship Id="rId23" Type="http://schemas.openxmlformats.org/officeDocument/2006/relationships/image" Target="media/image5.png"/><Relationship Id="rId28" Type="http://schemas.openxmlformats.org/officeDocument/2006/relationships/hyperlink" Target="http://srv2.school.local/test.html" TargetMode="External"/><Relationship Id="rId36" Type="http://schemas.openxmlformats.org/officeDocument/2006/relationships/hyperlink" Target="file:///\\DC1\share1"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mc.test/"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rocky1.bmc.test/" TargetMode="External"/><Relationship Id="rId17" Type="http://schemas.openxmlformats.org/officeDocument/2006/relationships/hyperlink" Target="http://ww2.bmc.test" TargetMode="External"/><Relationship Id="rId25" Type="http://schemas.openxmlformats.org/officeDocument/2006/relationships/image" Target="media/image7.png"/><Relationship Id="rId33" Type="http://schemas.openxmlformats.org/officeDocument/2006/relationships/hyperlink" Target="http://dc1.bmc.local" TargetMode="External"/><Relationship Id="rId38" Type="http://schemas.openxmlformats.org/officeDocument/2006/relationships/hyperlink" Target="http://core1.bmc.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customXml/itemProps2.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4.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160</TotalTime>
  <Pages>8</Pages>
  <Words>2479</Words>
  <Characters>13639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4</cp:revision>
  <cp:lastPrinted>2016-01-23T09:45:00Z</cp:lastPrinted>
  <dcterms:created xsi:type="dcterms:W3CDTF">2025-04-02T14:22:00Z</dcterms:created>
  <dcterms:modified xsi:type="dcterms:W3CDTF">2025-11-04T14:58:00Z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